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DFBA6" w14:textId="295CD614" w:rsidR="00C23CD3" w:rsidRPr="00C23CD3" w:rsidRDefault="00E51C20" w:rsidP="00C23CD3">
      <w:pPr>
        <w:suppressAutoHyphens w:val="0"/>
        <w:spacing w:line="360" w:lineRule="auto"/>
        <w:ind w:firstLine="0"/>
        <w:jc w:val="center"/>
        <w:rPr>
          <w:rFonts w:ascii="Times New Roman" w:eastAsia="SimSun" w:hAnsi="Times New Roman" w:cs="Times New Roman"/>
        </w:rPr>
      </w:pPr>
      <w:r>
        <w:rPr>
          <w:rFonts w:ascii="Times New Roman" w:eastAsia="SimSun" w:hAnsi="Times New Roman" w:cs="Times New Roman"/>
        </w:rPr>
        <w:t>Course Project</w:t>
      </w:r>
    </w:p>
    <w:p w14:paraId="082D49BB" w14:textId="2E7F4E87" w:rsidR="00C23CD3" w:rsidRDefault="00C23CD3" w:rsidP="00C23CD3">
      <w:pPr>
        <w:suppressAutoHyphens w:val="0"/>
        <w:spacing w:line="360" w:lineRule="auto"/>
        <w:ind w:firstLine="0"/>
        <w:jc w:val="center"/>
        <w:rPr>
          <w:rFonts w:ascii="Times New Roman" w:eastAsia="SimSun" w:hAnsi="Times New Roman" w:cs="Times New Roman"/>
        </w:rPr>
      </w:pPr>
      <w:r>
        <w:rPr>
          <w:rFonts w:ascii="Times New Roman" w:eastAsia="SimSun" w:hAnsi="Times New Roman" w:cs="Times New Roman"/>
        </w:rPr>
        <w:t>Programmable Process</w:t>
      </w:r>
      <w:r w:rsidR="00D80819">
        <w:rPr>
          <w:rFonts w:ascii="Times New Roman" w:eastAsia="SimSun" w:hAnsi="Times New Roman" w:cs="Times New Roman"/>
        </w:rPr>
        <w:t>o</w:t>
      </w:r>
      <w:r>
        <w:rPr>
          <w:rFonts w:ascii="Times New Roman" w:eastAsia="SimSun" w:hAnsi="Times New Roman" w:cs="Times New Roman"/>
        </w:rPr>
        <w:t>r</w:t>
      </w:r>
    </w:p>
    <w:p w14:paraId="7BC73B20" w14:textId="0308EB08" w:rsidR="00C23CD3" w:rsidRPr="00C23CD3" w:rsidRDefault="00C23CD3" w:rsidP="00C23CD3">
      <w:pPr>
        <w:suppressAutoHyphens w:val="0"/>
        <w:spacing w:line="360" w:lineRule="auto"/>
        <w:ind w:firstLine="0"/>
        <w:jc w:val="center"/>
        <w:rPr>
          <w:rFonts w:ascii="Times New Roman" w:eastAsia="SimSun" w:hAnsi="Times New Roman" w:cs="Times New Roman"/>
        </w:rPr>
      </w:pPr>
      <w:r w:rsidRPr="00C23CD3">
        <w:rPr>
          <w:rFonts w:ascii="Times New Roman" w:eastAsia="SimSun" w:hAnsi="Times New Roman" w:cs="Times New Roman"/>
        </w:rPr>
        <w:t>TCES330 Digital System Design</w:t>
      </w:r>
    </w:p>
    <w:p w14:paraId="25344206" w14:textId="304AD8B5" w:rsidR="00C23CD3" w:rsidRPr="00C23CD3" w:rsidRDefault="00E51C20" w:rsidP="00C23CD3">
      <w:pPr>
        <w:suppressAutoHyphens w:val="0"/>
        <w:spacing w:line="360" w:lineRule="auto"/>
        <w:ind w:firstLine="0"/>
        <w:jc w:val="center"/>
        <w:rPr>
          <w:rFonts w:ascii="Times New Roman" w:eastAsia="SimSun" w:hAnsi="Times New Roman" w:cs="Times New Roman"/>
        </w:rPr>
      </w:pPr>
      <w:r>
        <w:rPr>
          <w:rFonts w:ascii="Times New Roman" w:eastAsia="SimSun" w:hAnsi="Times New Roman" w:cs="Times New Roman"/>
        </w:rPr>
        <w:t>Spring 202</w:t>
      </w:r>
      <w:r w:rsidR="000D2178">
        <w:rPr>
          <w:rFonts w:ascii="Times New Roman" w:eastAsia="SimSun" w:hAnsi="Times New Roman" w:cs="Times New Roman"/>
        </w:rPr>
        <w:t>2</w:t>
      </w:r>
    </w:p>
    <w:p w14:paraId="75C87F18" w14:textId="2117A6BD" w:rsidR="00C23CD3" w:rsidRPr="00C23CD3" w:rsidRDefault="00C23CD3" w:rsidP="002B5F36">
      <w:pPr>
        <w:suppressAutoHyphens w:val="0"/>
        <w:spacing w:line="360" w:lineRule="auto"/>
        <w:ind w:firstLine="0"/>
        <w:rPr>
          <w:rFonts w:ascii="Times New Roman" w:eastAsia="SimSun" w:hAnsi="Times New Roman" w:cs="Times New Roman"/>
        </w:rPr>
      </w:pPr>
    </w:p>
    <w:p w14:paraId="27C0B57B" w14:textId="77777777" w:rsidR="00C23CD3" w:rsidRPr="00C23CD3" w:rsidRDefault="00C23CD3" w:rsidP="00C23CD3">
      <w:pPr>
        <w:suppressAutoHyphens w:val="0"/>
        <w:spacing w:line="360" w:lineRule="auto"/>
        <w:ind w:firstLine="0"/>
        <w:rPr>
          <w:rFonts w:ascii="Times New Roman" w:eastAsia="SimSun" w:hAnsi="Times New Roman" w:cs="Times New Roman"/>
          <w:b/>
          <w:bCs/>
        </w:rPr>
      </w:pPr>
      <w:r w:rsidRPr="00C23CD3">
        <w:rPr>
          <w:rFonts w:ascii="Times New Roman" w:eastAsia="SimSun" w:hAnsi="Times New Roman" w:cs="Times New Roman"/>
          <w:b/>
          <w:bCs/>
        </w:rPr>
        <w:t>Authors:</w:t>
      </w:r>
    </w:p>
    <w:p w14:paraId="1C54A272" w14:textId="71CE3022" w:rsidR="00C23CD3" w:rsidRPr="00C23CD3" w:rsidRDefault="00E51C20" w:rsidP="00C23CD3">
      <w:pPr>
        <w:suppressAutoHyphens w:val="0"/>
        <w:spacing w:line="360" w:lineRule="auto"/>
        <w:ind w:firstLine="0"/>
        <w:rPr>
          <w:rFonts w:ascii="Times New Roman" w:eastAsia="SimSun" w:hAnsi="Times New Roman" w:cs="Times New Roman"/>
        </w:rPr>
      </w:pPr>
      <w:r>
        <w:rPr>
          <w:rFonts w:ascii="Times New Roman" w:eastAsia="SimSun" w:hAnsi="Times New Roman" w:cs="Times New Roman"/>
        </w:rPr>
        <w:t>Student A</w:t>
      </w:r>
      <w:r w:rsidR="00C23CD3" w:rsidRPr="00C23CD3">
        <w:rPr>
          <w:rFonts w:ascii="Times New Roman" w:eastAsia="SimSun" w:hAnsi="Times New Roman" w:cs="Times New Roman"/>
        </w:rPr>
        <w:t xml:space="preserve">: </w:t>
      </w:r>
      <w:r w:rsidR="004A0940">
        <w:rPr>
          <w:rFonts w:ascii="Times New Roman" w:eastAsia="SimSun" w:hAnsi="Times New Roman" w:cs="Times New Roman"/>
        </w:rPr>
        <w:t>Thomas Halford</w:t>
      </w:r>
      <w:r w:rsidR="00C23CD3" w:rsidRPr="00C23CD3">
        <w:rPr>
          <w:rFonts w:ascii="Times New Roman" w:eastAsia="SimSun" w:hAnsi="Times New Roman" w:cs="Times New Roman"/>
          <w:noProof/>
          <w:lang w:eastAsia="en-US"/>
        </w:rPr>
        <w:drawing>
          <wp:anchor distT="0" distB="0" distL="114300" distR="114300" simplePos="0" relativeHeight="251658240" behindDoc="0" locked="0" layoutInCell="1" allowOverlap="1" wp14:anchorId="4E67C96F" wp14:editId="7EA77E03">
            <wp:simplePos x="0" y="0"/>
            <wp:positionH relativeFrom="column">
              <wp:posOffset>1657985</wp:posOffset>
            </wp:positionH>
            <wp:positionV relativeFrom="paragraph">
              <wp:posOffset>-51435</wp:posOffset>
            </wp:positionV>
            <wp:extent cx="359410" cy="421005"/>
            <wp:effectExtent l="635" t="0" r="1905" b="1905"/>
            <wp:wrapNone/>
            <wp:docPr id="45" name="Ink 1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
                  <w14:nvContentPartPr>
                    <w14:cNvContentPartPr>
                      <a14:cpLocks xmlns:a14="http://schemas.microsoft.com/office/drawing/2010/main" noRot="1" noChangeAspect="1" noEditPoints="1" noChangeArrowheads="1" noChangeShapeType="1"/>
                    </w14:cNvContentPartPr>
                  </w14:nvContentPartPr>
                  <w14:xfrm>
                    <a:off x="0" y="0"/>
                    <a:ext cx="359410" cy="421005"/>
                  </w14:xfrm>
                </w14:contentPart>
              </a:graphicData>
            </a:graphic>
            <wp14:sizeRelH relativeFrom="page">
              <wp14:pctWidth>0</wp14:pctWidth>
            </wp14:sizeRelH>
            <wp14:sizeRelV relativeFrom="page">
              <wp14:pctHeight>0</wp14:pctHeight>
            </wp14:sizeRelV>
          </wp:anchor>
        </w:drawing>
      </w:r>
      <w:r w:rsidR="00393FAC">
        <w:rPr>
          <w:rFonts w:ascii="Times New Roman" w:eastAsia="SimSun" w:hAnsi="Times New Roman" w:cs="Times New Roman"/>
        </w:rPr>
        <w:t xml:space="preserve"> (Datapath/Project)</w:t>
      </w:r>
    </w:p>
    <w:p w14:paraId="065970FF" w14:textId="61F888C4" w:rsidR="00393FAC" w:rsidRPr="00C23CD3" w:rsidRDefault="00E51C20" w:rsidP="00C23CD3">
      <w:pPr>
        <w:suppressAutoHyphens w:val="0"/>
        <w:spacing w:line="360" w:lineRule="auto"/>
        <w:ind w:firstLine="0"/>
        <w:rPr>
          <w:rFonts w:ascii="Times New Roman" w:eastAsia="SimSun" w:hAnsi="Times New Roman" w:cs="Times New Roman"/>
        </w:rPr>
      </w:pPr>
      <w:r>
        <w:rPr>
          <w:rFonts w:ascii="Times New Roman" w:eastAsia="SimSun" w:hAnsi="Times New Roman" w:cs="Times New Roman"/>
        </w:rPr>
        <w:t xml:space="preserve">Student B: </w:t>
      </w:r>
      <w:r w:rsidR="004A0940">
        <w:rPr>
          <w:rFonts w:ascii="Times New Roman" w:eastAsia="SimSun" w:hAnsi="Times New Roman" w:cs="Times New Roman"/>
        </w:rPr>
        <w:t>Kader Khafif</w:t>
      </w:r>
      <w:r w:rsidR="00393FAC">
        <w:rPr>
          <w:rFonts w:ascii="Times New Roman" w:eastAsia="SimSun" w:hAnsi="Times New Roman" w:cs="Times New Roman"/>
        </w:rPr>
        <w:t xml:space="preserve"> (Control Unit/Processor)</w:t>
      </w:r>
    </w:p>
    <w:p w14:paraId="08A93D60" w14:textId="07FBC3F7" w:rsidR="00C23CD3" w:rsidRPr="00393FAC" w:rsidRDefault="00C23CD3" w:rsidP="00393FAC">
      <w:pPr>
        <w:suppressAutoHyphens w:val="0"/>
        <w:spacing w:line="360" w:lineRule="auto"/>
        <w:ind w:firstLine="0"/>
        <w:jc w:val="center"/>
        <w:rPr>
          <w:rFonts w:ascii="Times New Roman" w:eastAsia="SimSun" w:hAnsi="Times New Roman" w:cs="Times New Roman"/>
        </w:rPr>
      </w:pPr>
      <w:r w:rsidRPr="00393FAC">
        <w:rPr>
          <w:rFonts w:ascii="Times New Roman" w:eastAsia="SimSun" w:hAnsi="Times New Roman" w:cs="Times New Roman"/>
        </w:rPr>
        <w:t xml:space="preserve">Submission Date: </w:t>
      </w:r>
      <w:r w:rsidR="00393FAC" w:rsidRPr="00393FAC">
        <w:rPr>
          <w:rFonts w:ascii="Times New Roman" w:eastAsia="SimSun" w:hAnsi="Times New Roman" w:cs="Times New Roman"/>
        </w:rPr>
        <w:t>June 5</w:t>
      </w:r>
      <w:r w:rsidR="00E51C20" w:rsidRPr="00393FAC">
        <w:rPr>
          <w:rFonts w:ascii="Times New Roman" w:eastAsia="SimSun" w:hAnsi="Times New Roman" w:cs="Times New Roman"/>
        </w:rPr>
        <w:t>, 202</w:t>
      </w:r>
      <w:r w:rsidR="00C34921" w:rsidRPr="00393FAC">
        <w:rPr>
          <w:rFonts w:ascii="Times New Roman" w:eastAsia="SimSun" w:hAnsi="Times New Roman" w:cs="Times New Roman"/>
        </w:rPr>
        <w:t>2</w:t>
      </w:r>
    </w:p>
    <w:p w14:paraId="5FA43981" w14:textId="77777777" w:rsidR="00C23CD3" w:rsidRPr="00C23CD3" w:rsidRDefault="00C23CD3" w:rsidP="00C23CD3">
      <w:pPr>
        <w:spacing w:line="360" w:lineRule="auto"/>
        <w:ind w:firstLine="0"/>
        <w:rPr>
          <w:rFonts w:ascii="Times New Roman" w:eastAsia="SimSun" w:hAnsi="Times New Roman" w:cs="Times New Roman"/>
          <w:b/>
          <w:bCs/>
          <w:u w:val="single"/>
        </w:rPr>
      </w:pPr>
      <w:r w:rsidRPr="00C23CD3">
        <w:rPr>
          <w:rFonts w:ascii="Times New Roman" w:eastAsia="SimSun" w:hAnsi="Times New Roman" w:cs="Times New Roman"/>
          <w:b/>
          <w:bCs/>
          <w:u w:val="single"/>
        </w:rPr>
        <w:t>Table of Contents:</w:t>
      </w:r>
    </w:p>
    <w:p w14:paraId="1D417912" w14:textId="09E5ED6C" w:rsidR="00C23CD3" w:rsidRPr="00C23CD3" w:rsidRDefault="00C23CD3" w:rsidP="00E6638B">
      <w:pPr>
        <w:spacing w:line="360" w:lineRule="auto"/>
        <w:ind w:left="180" w:hanging="180"/>
        <w:rPr>
          <w:rFonts w:ascii="Times New Roman" w:eastAsia="SimSun" w:hAnsi="Times New Roman" w:cs="Times New Roman"/>
        </w:rPr>
      </w:pPr>
      <w:r w:rsidRPr="00C23CD3">
        <w:rPr>
          <w:rFonts w:ascii="Times New Roman" w:eastAsia="SimSun" w:hAnsi="Times New Roman" w:cs="Times New Roman"/>
        </w:rPr>
        <w:t>1: Requirements</w:t>
      </w:r>
      <w:r w:rsidR="00E6638B">
        <w:rPr>
          <w:rFonts w:ascii="Times New Roman" w:eastAsia="SimSun" w:hAnsi="Times New Roman" w:cs="Times New Roman"/>
        </w:rPr>
        <w:tab/>
      </w:r>
      <w:r w:rsidR="00E6638B">
        <w:rPr>
          <w:rFonts w:ascii="Times New Roman" w:eastAsia="SimSun" w:hAnsi="Times New Roman" w:cs="Times New Roman"/>
        </w:rPr>
        <w:tab/>
      </w:r>
      <w:r w:rsidR="0005770C">
        <w:rPr>
          <w:rFonts w:ascii="Times New Roman" w:eastAsia="SimSun" w:hAnsi="Times New Roman" w:cs="Times New Roman"/>
        </w:rPr>
        <w:tab/>
      </w:r>
      <w:r w:rsidR="0005770C">
        <w:rPr>
          <w:rFonts w:ascii="Times New Roman" w:eastAsia="SimSun" w:hAnsi="Times New Roman" w:cs="Times New Roman"/>
        </w:rPr>
        <w:tab/>
      </w:r>
      <w:r w:rsidR="0005770C">
        <w:rPr>
          <w:rFonts w:ascii="Times New Roman" w:eastAsia="SimSun" w:hAnsi="Times New Roman" w:cs="Times New Roman"/>
        </w:rPr>
        <w:tab/>
      </w:r>
      <w:r w:rsidR="0005770C">
        <w:rPr>
          <w:rFonts w:ascii="Times New Roman" w:eastAsia="SimSun" w:hAnsi="Times New Roman" w:cs="Times New Roman"/>
        </w:rPr>
        <w:tab/>
      </w:r>
      <w:r w:rsidR="0005770C">
        <w:rPr>
          <w:rFonts w:ascii="Times New Roman" w:eastAsia="SimSun" w:hAnsi="Times New Roman" w:cs="Times New Roman"/>
        </w:rPr>
        <w:tab/>
      </w:r>
      <w:r w:rsidR="0005770C">
        <w:rPr>
          <w:rFonts w:ascii="Times New Roman" w:eastAsia="SimSun" w:hAnsi="Times New Roman" w:cs="Times New Roman"/>
        </w:rPr>
        <w:tab/>
      </w:r>
      <w:r w:rsidR="0005770C">
        <w:rPr>
          <w:rFonts w:ascii="Times New Roman" w:eastAsia="SimSun" w:hAnsi="Times New Roman" w:cs="Times New Roman"/>
        </w:rPr>
        <w:tab/>
        <w:t xml:space="preserve">         Page 3</w:t>
      </w:r>
    </w:p>
    <w:p w14:paraId="73CE588A" w14:textId="796CC425" w:rsidR="00C23CD3" w:rsidRPr="00C23CD3" w:rsidRDefault="00C23CD3" w:rsidP="00E6638B">
      <w:pPr>
        <w:spacing w:line="360" w:lineRule="auto"/>
        <w:ind w:left="180" w:hanging="180"/>
        <w:rPr>
          <w:rFonts w:ascii="Times New Roman" w:eastAsia="SimSun" w:hAnsi="Times New Roman" w:cs="Times New Roman"/>
        </w:rPr>
      </w:pPr>
      <w:r w:rsidRPr="00C23CD3">
        <w:rPr>
          <w:rFonts w:ascii="Times New Roman" w:eastAsia="SimSun" w:hAnsi="Times New Roman" w:cs="Times New Roman"/>
        </w:rPr>
        <w:tab/>
        <w:t xml:space="preserve">1.1 </w:t>
      </w:r>
      <w:r w:rsidR="003D0F1D">
        <w:rPr>
          <w:rFonts w:ascii="Times New Roman" w:eastAsia="SimSun" w:hAnsi="Times New Roman" w:cs="Times New Roman"/>
        </w:rPr>
        <w:t>CU</w:t>
      </w:r>
      <w:r w:rsidR="00472A5C">
        <w:rPr>
          <w:rFonts w:ascii="Times New Roman" w:eastAsia="SimSun" w:hAnsi="Times New Roman" w:cs="Times New Roman"/>
        </w:rPr>
        <w:t>.sv</w:t>
      </w:r>
      <w:r w:rsidRPr="00C23CD3">
        <w:rPr>
          <w:rFonts w:ascii="Times New Roman" w:eastAsia="SimSun" w:hAnsi="Times New Roman" w:cs="Times New Roman"/>
        </w:rPr>
        <w:t xml:space="preserve">   </w:t>
      </w:r>
      <w:r w:rsidR="00C80B37">
        <w:rPr>
          <w:rFonts w:ascii="Times New Roman" w:eastAsia="SimSun" w:hAnsi="Times New Roman" w:cs="Times New Roman"/>
        </w:rPr>
        <w:t xml:space="preserve">      </w:t>
      </w:r>
    </w:p>
    <w:p w14:paraId="4E279E64" w14:textId="1C4C9D60" w:rsidR="00C23CD3" w:rsidRPr="00C23CD3" w:rsidRDefault="00C23CD3" w:rsidP="00E6638B">
      <w:pPr>
        <w:spacing w:line="360" w:lineRule="auto"/>
        <w:ind w:left="180" w:hanging="180"/>
        <w:rPr>
          <w:rFonts w:ascii="Times New Roman" w:eastAsia="SimSun" w:hAnsi="Times New Roman" w:cs="Times New Roman"/>
        </w:rPr>
      </w:pPr>
      <w:r w:rsidRPr="00C23CD3">
        <w:rPr>
          <w:rFonts w:ascii="Times New Roman" w:eastAsia="SimSun" w:hAnsi="Times New Roman" w:cs="Times New Roman"/>
        </w:rPr>
        <w:tab/>
        <w:t xml:space="preserve">1.2 </w:t>
      </w:r>
      <w:r w:rsidR="00C80B37">
        <w:rPr>
          <w:rFonts w:ascii="Times New Roman" w:eastAsia="SimSun" w:hAnsi="Times New Roman" w:cs="Times New Roman"/>
        </w:rPr>
        <w:t xml:space="preserve">Datapath.sv         </w:t>
      </w:r>
      <w:r w:rsidRPr="00C23CD3">
        <w:rPr>
          <w:rFonts w:ascii="Times New Roman" w:eastAsia="SimSun" w:hAnsi="Times New Roman" w:cs="Times New Roman"/>
        </w:rPr>
        <w:t xml:space="preserve">  </w:t>
      </w:r>
      <w:r>
        <w:rPr>
          <w:rFonts w:ascii="Times New Roman" w:eastAsia="SimSun" w:hAnsi="Times New Roman" w:cs="Times New Roman"/>
        </w:rPr>
        <w:t xml:space="preserve"> </w:t>
      </w:r>
    </w:p>
    <w:p w14:paraId="60F450B2" w14:textId="01CC790D" w:rsidR="00C23CD3" w:rsidRPr="00C23CD3" w:rsidRDefault="00C23CD3" w:rsidP="00E6638B">
      <w:pPr>
        <w:spacing w:line="360" w:lineRule="auto"/>
        <w:ind w:left="180" w:hanging="180"/>
        <w:rPr>
          <w:rFonts w:ascii="Times New Roman" w:eastAsia="SimSun" w:hAnsi="Times New Roman" w:cs="Times New Roman"/>
        </w:rPr>
      </w:pPr>
      <w:r w:rsidRPr="00C23CD3">
        <w:rPr>
          <w:rFonts w:ascii="Times New Roman" w:eastAsia="SimSun" w:hAnsi="Times New Roman" w:cs="Times New Roman"/>
        </w:rPr>
        <w:tab/>
        <w:t xml:space="preserve">1.3 </w:t>
      </w:r>
      <w:r w:rsidR="00C80B37">
        <w:rPr>
          <w:rFonts w:ascii="Times New Roman" w:eastAsia="SimSun" w:hAnsi="Times New Roman" w:cs="Times New Roman"/>
        </w:rPr>
        <w:t>Processor</w:t>
      </w:r>
      <w:r w:rsidRPr="00C23CD3">
        <w:rPr>
          <w:rFonts w:ascii="Times New Roman" w:eastAsia="SimSun" w:hAnsi="Times New Roman" w:cs="Times New Roman"/>
        </w:rPr>
        <w:t xml:space="preserve">.sv           </w:t>
      </w:r>
    </w:p>
    <w:p w14:paraId="220FD488" w14:textId="43953A32" w:rsidR="00E6638B" w:rsidRDefault="00C23CD3" w:rsidP="0090087F">
      <w:pPr>
        <w:spacing w:line="360" w:lineRule="auto"/>
        <w:ind w:left="180" w:hanging="180"/>
        <w:rPr>
          <w:rFonts w:ascii="Times New Roman" w:eastAsia="SimSun" w:hAnsi="Times New Roman" w:cs="Times New Roman"/>
        </w:rPr>
      </w:pPr>
      <w:r w:rsidRPr="00C23CD3">
        <w:rPr>
          <w:rFonts w:ascii="Times New Roman" w:eastAsia="SimSun" w:hAnsi="Times New Roman" w:cs="Times New Roman"/>
        </w:rPr>
        <w:tab/>
        <w:t xml:space="preserve">1.4 Project.sv            </w:t>
      </w:r>
      <w:r w:rsidR="00EB2A3A">
        <w:rPr>
          <w:rFonts w:ascii="Times New Roman" w:eastAsia="SimSun" w:hAnsi="Times New Roman" w:cs="Times New Roman"/>
        </w:rPr>
        <w:t xml:space="preserve">   </w:t>
      </w:r>
    </w:p>
    <w:p w14:paraId="1AF93B3F" w14:textId="5C346C7C" w:rsidR="00E6638B" w:rsidRDefault="00C23CD3" w:rsidP="00E6638B">
      <w:pPr>
        <w:spacing w:line="360" w:lineRule="auto"/>
        <w:ind w:firstLine="0"/>
        <w:rPr>
          <w:rFonts w:ascii="Times New Roman" w:eastAsia="SimSun" w:hAnsi="Times New Roman" w:cs="Times New Roman"/>
        </w:rPr>
      </w:pPr>
      <w:r w:rsidRPr="00C23CD3">
        <w:rPr>
          <w:rFonts w:ascii="Times New Roman" w:eastAsia="SimSun" w:hAnsi="Times New Roman" w:cs="Times New Roman"/>
        </w:rPr>
        <w:t xml:space="preserve">2: Design </w:t>
      </w:r>
      <w:r w:rsidR="003D71B8">
        <w:rPr>
          <w:rFonts w:ascii="Times New Roman" w:eastAsia="SimSun" w:hAnsi="Times New Roman" w:cs="Times New Roman"/>
        </w:rPr>
        <w:t xml:space="preserve">                                </w:t>
      </w:r>
      <w:r w:rsidR="00B6388C">
        <w:rPr>
          <w:rFonts w:ascii="Times New Roman" w:eastAsia="SimSun" w:hAnsi="Times New Roman" w:cs="Times New Roman"/>
        </w:rPr>
        <w:softHyphen/>
      </w:r>
      <w:r w:rsidR="00B6388C">
        <w:rPr>
          <w:rFonts w:ascii="Times New Roman" w:eastAsia="SimSun" w:hAnsi="Times New Roman" w:cs="Times New Roman"/>
        </w:rPr>
        <w:softHyphen/>
      </w:r>
      <w:r w:rsidR="00B6388C">
        <w:rPr>
          <w:rFonts w:ascii="Times New Roman" w:eastAsia="SimSun" w:hAnsi="Times New Roman" w:cs="Times New Roman"/>
        </w:rPr>
        <w:softHyphen/>
      </w:r>
      <w:r w:rsidR="00B6388C">
        <w:rPr>
          <w:rFonts w:ascii="Times New Roman" w:eastAsia="SimSun" w:hAnsi="Times New Roman" w:cs="Times New Roman"/>
        </w:rPr>
        <w:softHyphen/>
      </w:r>
      <w:r w:rsidR="00B6388C">
        <w:rPr>
          <w:rFonts w:ascii="Times New Roman" w:eastAsia="SimSun" w:hAnsi="Times New Roman" w:cs="Times New Roman"/>
        </w:rPr>
        <w:softHyphen/>
      </w:r>
      <w:r w:rsidR="0005770C" w:rsidRPr="0005770C">
        <w:rPr>
          <w:rFonts w:ascii="Times New Roman" w:eastAsia="SimSun" w:hAnsi="Times New Roman" w:cs="Times New Roman"/>
        </w:rPr>
        <w:t xml:space="preserve"> </w:t>
      </w:r>
      <w:r w:rsidR="0005770C">
        <w:rPr>
          <w:rFonts w:ascii="Times New Roman" w:eastAsia="SimSun" w:hAnsi="Times New Roman" w:cs="Times New Roman"/>
        </w:rPr>
        <w:tab/>
      </w:r>
      <w:r w:rsidR="0005770C">
        <w:rPr>
          <w:rFonts w:ascii="Times New Roman" w:eastAsia="SimSun" w:hAnsi="Times New Roman" w:cs="Times New Roman"/>
        </w:rPr>
        <w:tab/>
      </w:r>
      <w:r w:rsidR="0005770C">
        <w:rPr>
          <w:rFonts w:ascii="Times New Roman" w:eastAsia="SimSun" w:hAnsi="Times New Roman" w:cs="Times New Roman"/>
        </w:rPr>
        <w:tab/>
      </w:r>
      <w:r w:rsidR="0005770C">
        <w:rPr>
          <w:rFonts w:ascii="Times New Roman" w:eastAsia="SimSun" w:hAnsi="Times New Roman" w:cs="Times New Roman"/>
        </w:rPr>
        <w:tab/>
      </w:r>
      <w:r w:rsidR="0005770C">
        <w:rPr>
          <w:rFonts w:ascii="Times New Roman" w:eastAsia="SimSun" w:hAnsi="Times New Roman" w:cs="Times New Roman"/>
        </w:rPr>
        <w:tab/>
      </w:r>
      <w:r w:rsidR="0005770C">
        <w:rPr>
          <w:rFonts w:ascii="Times New Roman" w:eastAsia="SimSun" w:hAnsi="Times New Roman" w:cs="Times New Roman"/>
        </w:rPr>
        <w:tab/>
      </w:r>
      <w:r w:rsidR="0005770C">
        <w:rPr>
          <w:rFonts w:ascii="Times New Roman" w:eastAsia="SimSun" w:hAnsi="Times New Roman" w:cs="Times New Roman"/>
        </w:rPr>
        <w:tab/>
        <w:t xml:space="preserve">         Page 4</w:t>
      </w:r>
    </w:p>
    <w:p w14:paraId="2D12D800" w14:textId="6662AB1D" w:rsidR="00C23CD3" w:rsidRDefault="00C23CD3" w:rsidP="00E6638B">
      <w:pPr>
        <w:spacing w:line="360" w:lineRule="auto"/>
        <w:ind w:firstLine="180"/>
        <w:rPr>
          <w:rFonts w:ascii="Times New Roman" w:eastAsia="SimSun" w:hAnsi="Times New Roman" w:cs="Times New Roman"/>
        </w:rPr>
      </w:pPr>
      <w:r w:rsidRPr="00C23CD3">
        <w:rPr>
          <w:rFonts w:ascii="Times New Roman" w:eastAsia="SimSun" w:hAnsi="Times New Roman" w:cs="Times New Roman"/>
        </w:rPr>
        <w:t xml:space="preserve">2.1 FSM.sv    </w:t>
      </w:r>
      <w:r w:rsidR="000F0149">
        <w:rPr>
          <w:rFonts w:ascii="Times New Roman" w:eastAsia="SimSun" w:hAnsi="Times New Roman" w:cs="Times New Roman"/>
        </w:rPr>
        <w:t xml:space="preserve">             </w:t>
      </w:r>
    </w:p>
    <w:p w14:paraId="60AFB57C" w14:textId="70D03578" w:rsidR="00C93731" w:rsidRPr="00C23CD3" w:rsidRDefault="00E6638B" w:rsidP="00E6638B">
      <w:pPr>
        <w:spacing w:line="360" w:lineRule="auto"/>
        <w:ind w:left="180" w:hanging="180"/>
        <w:rPr>
          <w:rFonts w:ascii="Times New Roman" w:eastAsia="SimSun" w:hAnsi="Times New Roman" w:cs="Times New Roman"/>
        </w:rPr>
      </w:pPr>
      <w:r>
        <w:rPr>
          <w:rFonts w:ascii="Times New Roman" w:eastAsia="SimSun" w:hAnsi="Times New Roman" w:cs="Times New Roman"/>
        </w:rPr>
        <w:tab/>
      </w:r>
      <w:r w:rsidR="00C93731">
        <w:rPr>
          <w:rFonts w:ascii="Times New Roman" w:eastAsia="SimSun" w:hAnsi="Times New Roman" w:cs="Times New Roman"/>
        </w:rPr>
        <w:t>2.2</w:t>
      </w:r>
      <w:r w:rsidR="000F0149">
        <w:rPr>
          <w:rFonts w:ascii="Times New Roman" w:eastAsia="SimSun" w:hAnsi="Times New Roman" w:cs="Times New Roman"/>
        </w:rPr>
        <w:t xml:space="preserve"> PC.sv                      </w:t>
      </w:r>
    </w:p>
    <w:p w14:paraId="46F53DE8" w14:textId="7EA02976" w:rsidR="00C23CD3" w:rsidRDefault="00C23CD3" w:rsidP="00E6638B">
      <w:pPr>
        <w:spacing w:line="360" w:lineRule="auto"/>
        <w:ind w:left="180" w:hanging="180"/>
        <w:rPr>
          <w:rFonts w:ascii="Times New Roman" w:eastAsia="SimSun" w:hAnsi="Times New Roman" w:cs="Times New Roman"/>
        </w:rPr>
      </w:pPr>
      <w:r w:rsidRPr="00C23CD3">
        <w:rPr>
          <w:rFonts w:ascii="Times New Roman" w:eastAsia="SimSun" w:hAnsi="Times New Roman" w:cs="Times New Roman"/>
        </w:rPr>
        <w:tab/>
        <w:t>2.</w:t>
      </w:r>
      <w:r w:rsidR="00C93731">
        <w:rPr>
          <w:rFonts w:ascii="Times New Roman" w:eastAsia="SimSun" w:hAnsi="Times New Roman" w:cs="Times New Roman"/>
        </w:rPr>
        <w:t>3</w:t>
      </w:r>
      <w:r w:rsidRPr="00C23CD3">
        <w:rPr>
          <w:rFonts w:ascii="Times New Roman" w:eastAsia="SimSun" w:hAnsi="Times New Roman" w:cs="Times New Roman"/>
        </w:rPr>
        <w:t xml:space="preserve"> </w:t>
      </w:r>
      <w:r w:rsidR="00FB3178">
        <w:rPr>
          <w:rFonts w:ascii="Times New Roman" w:eastAsia="SimSun" w:hAnsi="Times New Roman" w:cs="Times New Roman"/>
        </w:rPr>
        <w:t>IR</w:t>
      </w:r>
      <w:r w:rsidRPr="00C23CD3">
        <w:rPr>
          <w:rFonts w:ascii="Times New Roman" w:eastAsia="SimSun" w:hAnsi="Times New Roman" w:cs="Times New Roman"/>
        </w:rPr>
        <w:t xml:space="preserve">.sv         </w:t>
      </w:r>
      <w:r w:rsidR="00FB3178">
        <w:rPr>
          <w:rFonts w:ascii="Times New Roman" w:eastAsia="SimSun" w:hAnsi="Times New Roman" w:cs="Times New Roman"/>
        </w:rPr>
        <w:t xml:space="preserve">          </w:t>
      </w:r>
      <w:r w:rsidRPr="00C23CD3">
        <w:rPr>
          <w:rFonts w:ascii="Times New Roman" w:eastAsia="SimSun" w:hAnsi="Times New Roman" w:cs="Times New Roman"/>
        </w:rPr>
        <w:t xml:space="preserve">   </w:t>
      </w:r>
    </w:p>
    <w:p w14:paraId="734B6CB2" w14:textId="6B051B0C" w:rsidR="00C93731" w:rsidRDefault="00E6638B" w:rsidP="00E6638B">
      <w:pPr>
        <w:spacing w:line="360" w:lineRule="auto"/>
        <w:ind w:left="180" w:hanging="180"/>
        <w:rPr>
          <w:rFonts w:ascii="Times New Roman" w:eastAsia="SimSun" w:hAnsi="Times New Roman" w:cs="Times New Roman"/>
        </w:rPr>
      </w:pPr>
      <w:r>
        <w:rPr>
          <w:rFonts w:ascii="Times New Roman" w:eastAsia="SimSun" w:hAnsi="Times New Roman" w:cs="Times New Roman"/>
        </w:rPr>
        <w:tab/>
      </w:r>
      <w:r w:rsidR="00C93731">
        <w:rPr>
          <w:rFonts w:ascii="Times New Roman" w:eastAsia="SimSun" w:hAnsi="Times New Roman" w:cs="Times New Roman"/>
        </w:rPr>
        <w:t>2.4</w:t>
      </w:r>
      <w:r w:rsidR="00FB3178">
        <w:rPr>
          <w:rFonts w:ascii="Times New Roman" w:eastAsia="SimSun" w:hAnsi="Times New Roman" w:cs="Times New Roman"/>
        </w:rPr>
        <w:t xml:space="preserve"> </w:t>
      </w:r>
      <w:r w:rsidR="003D0F1D">
        <w:rPr>
          <w:rFonts w:ascii="Times New Roman" w:eastAsia="SimSun" w:hAnsi="Times New Roman" w:cs="Times New Roman"/>
        </w:rPr>
        <w:t>CU.</w:t>
      </w:r>
      <w:r w:rsidR="00FB3178">
        <w:rPr>
          <w:rFonts w:ascii="Times New Roman" w:eastAsia="SimSun" w:hAnsi="Times New Roman" w:cs="Times New Roman"/>
        </w:rPr>
        <w:t xml:space="preserve">sv          </w:t>
      </w:r>
    </w:p>
    <w:p w14:paraId="668533B2" w14:textId="5C95B223" w:rsidR="00C93731" w:rsidRDefault="00E6638B" w:rsidP="00E6638B">
      <w:pPr>
        <w:spacing w:line="360" w:lineRule="auto"/>
        <w:ind w:left="180" w:hanging="180"/>
        <w:rPr>
          <w:rFonts w:ascii="Times New Roman" w:eastAsia="SimSun" w:hAnsi="Times New Roman" w:cs="Times New Roman"/>
        </w:rPr>
      </w:pPr>
      <w:r>
        <w:rPr>
          <w:rFonts w:ascii="Times New Roman" w:eastAsia="SimSun" w:hAnsi="Times New Roman" w:cs="Times New Roman"/>
        </w:rPr>
        <w:tab/>
      </w:r>
      <w:r w:rsidR="00C93731">
        <w:rPr>
          <w:rFonts w:ascii="Times New Roman" w:eastAsia="SimSun" w:hAnsi="Times New Roman" w:cs="Times New Roman"/>
        </w:rPr>
        <w:t>2.5</w:t>
      </w:r>
      <w:r w:rsidR="00FB3178">
        <w:rPr>
          <w:rFonts w:ascii="Times New Roman" w:eastAsia="SimSun" w:hAnsi="Times New Roman" w:cs="Times New Roman"/>
        </w:rPr>
        <w:t xml:space="preserve"> regfiler8x16a.sv     </w:t>
      </w:r>
    </w:p>
    <w:p w14:paraId="1C6FBCF4" w14:textId="24F82A98" w:rsidR="00C93731" w:rsidRDefault="00E6638B" w:rsidP="00E6638B">
      <w:pPr>
        <w:spacing w:line="360" w:lineRule="auto"/>
        <w:ind w:left="180" w:hanging="180"/>
        <w:rPr>
          <w:rFonts w:ascii="Times New Roman" w:eastAsia="SimSun" w:hAnsi="Times New Roman" w:cs="Times New Roman"/>
        </w:rPr>
      </w:pPr>
      <w:r>
        <w:rPr>
          <w:rFonts w:ascii="Times New Roman" w:eastAsia="SimSun" w:hAnsi="Times New Roman" w:cs="Times New Roman"/>
        </w:rPr>
        <w:tab/>
      </w:r>
      <w:r w:rsidR="00C93731">
        <w:rPr>
          <w:rFonts w:ascii="Times New Roman" w:eastAsia="SimSun" w:hAnsi="Times New Roman" w:cs="Times New Roman"/>
        </w:rPr>
        <w:t>2.6</w:t>
      </w:r>
      <w:r w:rsidR="00FB3178">
        <w:rPr>
          <w:rFonts w:ascii="Times New Roman" w:eastAsia="SimSun" w:hAnsi="Times New Roman" w:cs="Times New Roman"/>
        </w:rPr>
        <w:t xml:space="preserve"> Mux2to1.sv           </w:t>
      </w:r>
    </w:p>
    <w:p w14:paraId="4BA04EBE" w14:textId="5390D5D4" w:rsidR="00C93731" w:rsidRDefault="00E6638B" w:rsidP="00E6638B">
      <w:pPr>
        <w:spacing w:line="360" w:lineRule="auto"/>
        <w:ind w:left="180" w:hanging="180"/>
        <w:rPr>
          <w:rFonts w:ascii="Times New Roman" w:eastAsia="SimSun" w:hAnsi="Times New Roman" w:cs="Times New Roman"/>
        </w:rPr>
      </w:pPr>
      <w:r>
        <w:rPr>
          <w:rFonts w:ascii="Times New Roman" w:eastAsia="SimSun" w:hAnsi="Times New Roman" w:cs="Times New Roman"/>
        </w:rPr>
        <w:tab/>
      </w:r>
      <w:r w:rsidR="00C93731">
        <w:rPr>
          <w:rFonts w:ascii="Times New Roman" w:eastAsia="SimSun" w:hAnsi="Times New Roman" w:cs="Times New Roman"/>
        </w:rPr>
        <w:t>2.7</w:t>
      </w:r>
      <w:r w:rsidR="00FB3178">
        <w:rPr>
          <w:rFonts w:ascii="Times New Roman" w:eastAsia="SimSun" w:hAnsi="Times New Roman" w:cs="Times New Roman"/>
        </w:rPr>
        <w:t xml:space="preserve"> ALU.sv                 </w:t>
      </w:r>
    </w:p>
    <w:p w14:paraId="2232C68A" w14:textId="76680E3D" w:rsidR="00C93731" w:rsidRDefault="00C93731" w:rsidP="00E6638B">
      <w:pPr>
        <w:spacing w:line="360" w:lineRule="auto"/>
        <w:ind w:left="180" w:hanging="180"/>
        <w:rPr>
          <w:rFonts w:ascii="Times New Roman" w:eastAsia="SimSun" w:hAnsi="Times New Roman" w:cs="Times New Roman"/>
        </w:rPr>
      </w:pPr>
      <w:r>
        <w:rPr>
          <w:rFonts w:ascii="Times New Roman" w:eastAsia="SimSun" w:hAnsi="Times New Roman" w:cs="Times New Roman"/>
        </w:rPr>
        <w:tab/>
        <w:t>2.8</w:t>
      </w:r>
      <w:r w:rsidR="00FB3178">
        <w:rPr>
          <w:rFonts w:ascii="Times New Roman" w:eastAsia="SimSun" w:hAnsi="Times New Roman" w:cs="Times New Roman"/>
        </w:rPr>
        <w:t xml:space="preserve"> Datapath.sv,         </w:t>
      </w:r>
    </w:p>
    <w:p w14:paraId="74A5F6C6" w14:textId="759589FA" w:rsidR="00C93731" w:rsidRDefault="00E6638B" w:rsidP="00E6638B">
      <w:pPr>
        <w:spacing w:line="360" w:lineRule="auto"/>
        <w:ind w:left="180" w:hanging="180"/>
        <w:rPr>
          <w:rFonts w:ascii="Times New Roman" w:eastAsia="SimSun" w:hAnsi="Times New Roman" w:cs="Times New Roman"/>
        </w:rPr>
      </w:pPr>
      <w:r>
        <w:rPr>
          <w:rFonts w:ascii="Times New Roman" w:eastAsia="SimSun" w:hAnsi="Times New Roman" w:cs="Times New Roman"/>
        </w:rPr>
        <w:tab/>
      </w:r>
      <w:r w:rsidR="00C93731">
        <w:rPr>
          <w:rFonts w:ascii="Times New Roman" w:eastAsia="SimSun" w:hAnsi="Times New Roman" w:cs="Times New Roman"/>
        </w:rPr>
        <w:t>2.9</w:t>
      </w:r>
      <w:r w:rsidR="00FB3178">
        <w:rPr>
          <w:rFonts w:ascii="Times New Roman" w:eastAsia="SimSun" w:hAnsi="Times New Roman" w:cs="Times New Roman"/>
        </w:rPr>
        <w:t xml:space="preserve"> Processor.sv </w:t>
      </w:r>
      <w:r w:rsidR="00583692">
        <w:rPr>
          <w:rFonts w:ascii="Times New Roman" w:eastAsia="SimSun" w:hAnsi="Times New Roman" w:cs="Times New Roman"/>
        </w:rPr>
        <w:t xml:space="preserve">        </w:t>
      </w:r>
    </w:p>
    <w:p w14:paraId="545921A6" w14:textId="4EE671CC" w:rsidR="00E6638B" w:rsidRDefault="00E6638B" w:rsidP="0090087F">
      <w:pPr>
        <w:spacing w:line="360" w:lineRule="auto"/>
        <w:ind w:left="180" w:hanging="180"/>
        <w:rPr>
          <w:rFonts w:ascii="Times New Roman" w:eastAsia="SimSun" w:hAnsi="Times New Roman" w:cs="Times New Roman"/>
        </w:rPr>
      </w:pPr>
      <w:r>
        <w:rPr>
          <w:rFonts w:ascii="Times New Roman" w:eastAsia="SimSun" w:hAnsi="Times New Roman" w:cs="Times New Roman"/>
        </w:rPr>
        <w:tab/>
      </w:r>
      <w:r w:rsidR="00C93731">
        <w:rPr>
          <w:rFonts w:ascii="Times New Roman" w:eastAsia="SimSun" w:hAnsi="Times New Roman" w:cs="Times New Roman"/>
        </w:rPr>
        <w:t>2.10</w:t>
      </w:r>
      <w:r w:rsidR="00EB2A3A">
        <w:rPr>
          <w:rFonts w:ascii="Times New Roman" w:eastAsia="SimSun" w:hAnsi="Times New Roman" w:cs="Times New Roman"/>
        </w:rPr>
        <w:t xml:space="preserve"> Project</w:t>
      </w:r>
      <w:r w:rsidR="00FB3178">
        <w:rPr>
          <w:rFonts w:ascii="Times New Roman" w:eastAsia="SimSun" w:hAnsi="Times New Roman" w:cs="Times New Roman"/>
        </w:rPr>
        <w:t xml:space="preserve">.sv </w:t>
      </w:r>
      <w:r w:rsidR="00B6388C">
        <w:rPr>
          <w:rFonts w:ascii="Times New Roman" w:eastAsia="SimSun" w:hAnsi="Times New Roman" w:cs="Times New Roman"/>
        </w:rPr>
        <w:t xml:space="preserve">           </w:t>
      </w:r>
    </w:p>
    <w:p w14:paraId="4954D92E" w14:textId="0ABCF7ED" w:rsidR="00C23CD3" w:rsidRPr="00C23CD3" w:rsidRDefault="00C23CD3" w:rsidP="00E6638B">
      <w:pPr>
        <w:spacing w:line="360" w:lineRule="auto"/>
        <w:ind w:left="180" w:hanging="180"/>
        <w:rPr>
          <w:rFonts w:ascii="Times New Roman" w:eastAsia="SimSun" w:hAnsi="Times New Roman" w:cs="Times New Roman"/>
        </w:rPr>
      </w:pPr>
      <w:r w:rsidRPr="00C23CD3">
        <w:rPr>
          <w:rFonts w:ascii="Times New Roman" w:eastAsia="SimSun" w:hAnsi="Times New Roman" w:cs="Times New Roman"/>
        </w:rPr>
        <w:t xml:space="preserve">3: </w:t>
      </w:r>
      <w:r w:rsidR="00EB2A3A">
        <w:rPr>
          <w:rFonts w:ascii="Times New Roman" w:eastAsia="SimSun" w:hAnsi="Times New Roman" w:cs="Times New Roman"/>
        </w:rPr>
        <w:t>Te</w:t>
      </w:r>
      <w:r w:rsidR="00E6638B">
        <w:rPr>
          <w:rFonts w:ascii="Times New Roman" w:eastAsia="SimSun" w:hAnsi="Times New Roman" w:cs="Times New Roman"/>
        </w:rPr>
        <w:t>st Procedures</w:t>
      </w:r>
      <w:r w:rsidR="00E6638B">
        <w:rPr>
          <w:rFonts w:ascii="Times New Roman" w:eastAsia="SimSun" w:hAnsi="Times New Roman" w:cs="Times New Roman"/>
        </w:rPr>
        <w:tab/>
      </w:r>
      <w:r w:rsidR="00E6638B">
        <w:rPr>
          <w:rFonts w:ascii="Times New Roman" w:eastAsia="SimSun" w:hAnsi="Times New Roman" w:cs="Times New Roman"/>
        </w:rPr>
        <w:tab/>
      </w:r>
      <w:r w:rsidR="0005770C">
        <w:rPr>
          <w:rFonts w:ascii="Times New Roman" w:eastAsia="SimSun" w:hAnsi="Times New Roman" w:cs="Times New Roman"/>
        </w:rPr>
        <w:tab/>
      </w:r>
      <w:r w:rsidR="0005770C">
        <w:rPr>
          <w:rFonts w:ascii="Times New Roman" w:eastAsia="SimSun" w:hAnsi="Times New Roman" w:cs="Times New Roman"/>
        </w:rPr>
        <w:tab/>
      </w:r>
      <w:r w:rsidR="0005770C">
        <w:rPr>
          <w:rFonts w:ascii="Times New Roman" w:eastAsia="SimSun" w:hAnsi="Times New Roman" w:cs="Times New Roman"/>
        </w:rPr>
        <w:tab/>
      </w:r>
      <w:r w:rsidR="0005770C">
        <w:rPr>
          <w:rFonts w:ascii="Times New Roman" w:eastAsia="SimSun" w:hAnsi="Times New Roman" w:cs="Times New Roman"/>
        </w:rPr>
        <w:tab/>
      </w:r>
      <w:r w:rsidR="0005770C">
        <w:rPr>
          <w:rFonts w:ascii="Times New Roman" w:eastAsia="SimSun" w:hAnsi="Times New Roman" w:cs="Times New Roman"/>
        </w:rPr>
        <w:tab/>
      </w:r>
      <w:r w:rsidR="0005770C">
        <w:rPr>
          <w:rFonts w:ascii="Times New Roman" w:eastAsia="SimSun" w:hAnsi="Times New Roman" w:cs="Times New Roman"/>
        </w:rPr>
        <w:tab/>
      </w:r>
      <w:r w:rsidR="0005770C">
        <w:rPr>
          <w:rFonts w:ascii="Times New Roman" w:eastAsia="SimSun" w:hAnsi="Times New Roman" w:cs="Times New Roman"/>
        </w:rPr>
        <w:tab/>
        <w:t xml:space="preserve">         Page 14</w:t>
      </w:r>
    </w:p>
    <w:p w14:paraId="571C82C4" w14:textId="5C00EA42" w:rsidR="00C23CD3" w:rsidRDefault="00C23CD3" w:rsidP="00E6638B">
      <w:pPr>
        <w:spacing w:line="360" w:lineRule="auto"/>
        <w:ind w:left="180" w:firstLine="0"/>
        <w:rPr>
          <w:rFonts w:ascii="Times New Roman" w:eastAsia="SimSun" w:hAnsi="Times New Roman" w:cs="Times New Roman"/>
        </w:rPr>
      </w:pPr>
      <w:r w:rsidRPr="00C23CD3">
        <w:rPr>
          <w:rFonts w:ascii="Times New Roman" w:eastAsia="SimSun" w:hAnsi="Times New Roman" w:cs="Times New Roman"/>
        </w:rPr>
        <w:t xml:space="preserve">3.1 </w:t>
      </w:r>
      <w:r w:rsidR="00C93731">
        <w:rPr>
          <w:rFonts w:ascii="Times New Roman" w:eastAsia="SimSun" w:hAnsi="Times New Roman" w:cs="Times New Roman"/>
        </w:rPr>
        <w:t>FSM_tb</w:t>
      </w:r>
      <w:r w:rsidR="004D0F5C">
        <w:rPr>
          <w:rFonts w:ascii="Times New Roman" w:eastAsia="SimSun" w:hAnsi="Times New Roman" w:cs="Times New Roman"/>
        </w:rPr>
        <w:t xml:space="preserve">.sv           </w:t>
      </w:r>
      <w:r w:rsidRPr="00C23CD3">
        <w:rPr>
          <w:rFonts w:ascii="Times New Roman" w:eastAsia="SimSun" w:hAnsi="Times New Roman" w:cs="Times New Roman"/>
        </w:rPr>
        <w:t xml:space="preserve">   </w:t>
      </w:r>
    </w:p>
    <w:p w14:paraId="0F54E506" w14:textId="3D2F8C0C" w:rsidR="004D0F5C" w:rsidRDefault="004D0F5C" w:rsidP="00E6638B">
      <w:pPr>
        <w:spacing w:line="360" w:lineRule="auto"/>
        <w:ind w:left="180" w:firstLine="0"/>
        <w:rPr>
          <w:rFonts w:ascii="Times New Roman" w:eastAsia="SimSun" w:hAnsi="Times New Roman" w:cs="Times New Roman"/>
        </w:rPr>
      </w:pPr>
      <w:r>
        <w:rPr>
          <w:rFonts w:ascii="Times New Roman" w:eastAsia="SimSun" w:hAnsi="Times New Roman" w:cs="Times New Roman"/>
        </w:rPr>
        <w:t>3.</w:t>
      </w:r>
      <w:r w:rsidR="0049646A">
        <w:rPr>
          <w:rFonts w:ascii="Times New Roman" w:eastAsia="SimSun" w:hAnsi="Times New Roman" w:cs="Times New Roman"/>
        </w:rPr>
        <w:t>2</w:t>
      </w:r>
      <w:r>
        <w:rPr>
          <w:rFonts w:ascii="Times New Roman" w:eastAsia="SimSun" w:hAnsi="Times New Roman" w:cs="Times New Roman"/>
        </w:rPr>
        <w:t xml:space="preserve"> </w:t>
      </w:r>
      <w:r w:rsidR="00D93603">
        <w:rPr>
          <w:rFonts w:ascii="Times New Roman" w:eastAsia="SimSun" w:hAnsi="Times New Roman" w:cs="Times New Roman"/>
        </w:rPr>
        <w:t>Controller</w:t>
      </w:r>
      <w:r w:rsidR="00F1463A">
        <w:rPr>
          <w:rFonts w:ascii="Times New Roman" w:eastAsia="SimSun" w:hAnsi="Times New Roman" w:cs="Times New Roman"/>
        </w:rPr>
        <w:t>_tb</w:t>
      </w:r>
      <w:r>
        <w:rPr>
          <w:rFonts w:ascii="Times New Roman" w:eastAsia="SimSun" w:hAnsi="Times New Roman" w:cs="Times New Roman"/>
        </w:rPr>
        <w:t>.sv</w:t>
      </w:r>
      <w:r w:rsidR="00F1463A">
        <w:rPr>
          <w:rFonts w:ascii="Times New Roman" w:eastAsia="SimSun" w:hAnsi="Times New Roman" w:cs="Times New Roman"/>
        </w:rPr>
        <w:t xml:space="preserve">       </w:t>
      </w:r>
    </w:p>
    <w:p w14:paraId="1F33DE53" w14:textId="217D42AE" w:rsidR="004D0F5C" w:rsidRPr="00C23CD3" w:rsidRDefault="004D0F5C" w:rsidP="00E6638B">
      <w:pPr>
        <w:spacing w:line="360" w:lineRule="auto"/>
        <w:ind w:left="180" w:firstLine="0"/>
        <w:rPr>
          <w:rFonts w:ascii="Times New Roman" w:eastAsia="SimSun" w:hAnsi="Times New Roman" w:cs="Times New Roman"/>
        </w:rPr>
      </w:pPr>
      <w:r>
        <w:rPr>
          <w:rFonts w:ascii="Times New Roman" w:eastAsia="SimSun" w:hAnsi="Times New Roman" w:cs="Times New Roman"/>
        </w:rPr>
        <w:t>3.</w:t>
      </w:r>
      <w:r w:rsidR="0049646A">
        <w:rPr>
          <w:rFonts w:ascii="Times New Roman" w:eastAsia="SimSun" w:hAnsi="Times New Roman" w:cs="Times New Roman"/>
        </w:rPr>
        <w:t>3</w:t>
      </w:r>
      <w:r>
        <w:rPr>
          <w:rFonts w:ascii="Times New Roman" w:eastAsia="SimSun" w:hAnsi="Times New Roman" w:cs="Times New Roman"/>
        </w:rPr>
        <w:t xml:space="preserve"> </w:t>
      </w:r>
      <w:r w:rsidR="00D93603">
        <w:rPr>
          <w:rFonts w:ascii="Times New Roman" w:eastAsia="SimSun" w:hAnsi="Times New Roman" w:cs="Times New Roman"/>
        </w:rPr>
        <w:t>Datapath</w:t>
      </w:r>
      <w:r w:rsidR="00F1463A">
        <w:rPr>
          <w:rFonts w:ascii="Times New Roman" w:eastAsia="SimSun" w:hAnsi="Times New Roman" w:cs="Times New Roman"/>
        </w:rPr>
        <w:t>_tb</w:t>
      </w:r>
      <w:r>
        <w:rPr>
          <w:rFonts w:ascii="Times New Roman" w:eastAsia="SimSun" w:hAnsi="Times New Roman" w:cs="Times New Roman"/>
        </w:rPr>
        <w:t>.sv</w:t>
      </w:r>
      <w:r w:rsidR="00F1463A">
        <w:rPr>
          <w:rFonts w:ascii="Times New Roman" w:eastAsia="SimSun" w:hAnsi="Times New Roman" w:cs="Times New Roman"/>
        </w:rPr>
        <w:t xml:space="preserve">    </w:t>
      </w:r>
      <w:r w:rsidR="00D93603">
        <w:rPr>
          <w:rFonts w:ascii="Times New Roman" w:eastAsia="SimSun" w:hAnsi="Times New Roman" w:cs="Times New Roman"/>
        </w:rPr>
        <w:t xml:space="preserve">  </w:t>
      </w:r>
      <w:r w:rsidR="00F1463A">
        <w:rPr>
          <w:rFonts w:ascii="Times New Roman" w:eastAsia="SimSun" w:hAnsi="Times New Roman" w:cs="Times New Roman"/>
        </w:rPr>
        <w:t xml:space="preserve"> </w:t>
      </w:r>
    </w:p>
    <w:p w14:paraId="7A6CB8A4" w14:textId="79285357" w:rsidR="00E6638B" w:rsidRDefault="00C23CD3" w:rsidP="0090087F">
      <w:pPr>
        <w:spacing w:line="360" w:lineRule="auto"/>
        <w:ind w:left="180" w:firstLine="0"/>
        <w:rPr>
          <w:rFonts w:ascii="Times New Roman" w:eastAsia="SimSun" w:hAnsi="Times New Roman" w:cs="Times New Roman"/>
        </w:rPr>
      </w:pPr>
      <w:r w:rsidRPr="00C23CD3">
        <w:rPr>
          <w:rFonts w:ascii="Times New Roman" w:eastAsia="SimSun" w:hAnsi="Times New Roman" w:cs="Times New Roman"/>
        </w:rPr>
        <w:t>3.</w:t>
      </w:r>
      <w:r w:rsidR="0049646A">
        <w:rPr>
          <w:rFonts w:ascii="Times New Roman" w:eastAsia="SimSun" w:hAnsi="Times New Roman" w:cs="Times New Roman"/>
        </w:rPr>
        <w:t>4</w:t>
      </w:r>
      <w:r w:rsidRPr="00C23CD3">
        <w:rPr>
          <w:rFonts w:ascii="Times New Roman" w:eastAsia="SimSun" w:hAnsi="Times New Roman" w:cs="Times New Roman"/>
        </w:rPr>
        <w:t xml:space="preserve"> </w:t>
      </w:r>
      <w:r>
        <w:rPr>
          <w:rFonts w:ascii="Times New Roman" w:eastAsia="SimSun" w:hAnsi="Times New Roman" w:cs="Times New Roman"/>
        </w:rPr>
        <w:t>testProcessor.sv</w:t>
      </w:r>
      <w:r w:rsidRPr="00C23CD3">
        <w:rPr>
          <w:rFonts w:ascii="Times New Roman" w:eastAsia="SimSun" w:hAnsi="Times New Roman" w:cs="Times New Roman"/>
        </w:rPr>
        <w:t xml:space="preserve">      </w:t>
      </w:r>
    </w:p>
    <w:p w14:paraId="2DC9D813" w14:textId="761AF715" w:rsidR="00C23CD3" w:rsidRPr="00C23CD3" w:rsidRDefault="00C23CD3" w:rsidP="00E6638B">
      <w:pPr>
        <w:spacing w:line="360" w:lineRule="auto"/>
        <w:ind w:left="180" w:hanging="180"/>
        <w:rPr>
          <w:rFonts w:ascii="Times New Roman" w:eastAsia="SimSun" w:hAnsi="Times New Roman" w:cs="Times New Roman"/>
        </w:rPr>
      </w:pPr>
      <w:r w:rsidRPr="00C23CD3">
        <w:rPr>
          <w:rFonts w:ascii="Times New Roman" w:eastAsia="SimSun" w:hAnsi="Times New Roman" w:cs="Times New Roman"/>
        </w:rPr>
        <w:lastRenderedPageBreak/>
        <w:t>4: Test R</w:t>
      </w:r>
      <w:r w:rsidR="00E6638B">
        <w:rPr>
          <w:rFonts w:ascii="Times New Roman" w:eastAsia="SimSun" w:hAnsi="Times New Roman" w:cs="Times New Roman"/>
        </w:rPr>
        <w:t>esults</w:t>
      </w:r>
      <w:r w:rsidR="00E6638B">
        <w:rPr>
          <w:rFonts w:ascii="Times New Roman" w:eastAsia="SimSun" w:hAnsi="Times New Roman" w:cs="Times New Roman"/>
        </w:rPr>
        <w:tab/>
      </w:r>
      <w:r w:rsidR="00E6638B">
        <w:rPr>
          <w:rFonts w:ascii="Times New Roman" w:eastAsia="SimSun" w:hAnsi="Times New Roman" w:cs="Times New Roman"/>
        </w:rPr>
        <w:tab/>
      </w:r>
      <w:r w:rsidR="00E6638B">
        <w:rPr>
          <w:rFonts w:ascii="Times New Roman" w:eastAsia="SimSun" w:hAnsi="Times New Roman" w:cs="Times New Roman"/>
        </w:rPr>
        <w:tab/>
      </w:r>
      <w:r w:rsidR="0005770C">
        <w:rPr>
          <w:rFonts w:ascii="Times New Roman" w:eastAsia="SimSun" w:hAnsi="Times New Roman" w:cs="Times New Roman"/>
        </w:rPr>
        <w:tab/>
      </w:r>
      <w:r w:rsidR="0005770C">
        <w:rPr>
          <w:rFonts w:ascii="Times New Roman" w:eastAsia="SimSun" w:hAnsi="Times New Roman" w:cs="Times New Roman"/>
        </w:rPr>
        <w:tab/>
      </w:r>
      <w:r w:rsidR="0005770C">
        <w:rPr>
          <w:rFonts w:ascii="Times New Roman" w:eastAsia="SimSun" w:hAnsi="Times New Roman" w:cs="Times New Roman"/>
        </w:rPr>
        <w:tab/>
      </w:r>
      <w:r w:rsidR="0005770C">
        <w:rPr>
          <w:rFonts w:ascii="Times New Roman" w:eastAsia="SimSun" w:hAnsi="Times New Roman" w:cs="Times New Roman"/>
        </w:rPr>
        <w:tab/>
      </w:r>
      <w:r w:rsidR="0005770C">
        <w:rPr>
          <w:rFonts w:ascii="Times New Roman" w:eastAsia="SimSun" w:hAnsi="Times New Roman" w:cs="Times New Roman"/>
        </w:rPr>
        <w:tab/>
      </w:r>
      <w:r w:rsidR="0005770C">
        <w:rPr>
          <w:rFonts w:ascii="Times New Roman" w:eastAsia="SimSun" w:hAnsi="Times New Roman" w:cs="Times New Roman"/>
        </w:rPr>
        <w:tab/>
        <w:t xml:space="preserve">   </w:t>
      </w:r>
      <w:r w:rsidR="0005770C">
        <w:rPr>
          <w:rFonts w:ascii="Times New Roman" w:eastAsia="SimSun" w:hAnsi="Times New Roman" w:cs="Times New Roman"/>
        </w:rPr>
        <w:tab/>
        <w:t xml:space="preserve">         Page 18</w:t>
      </w:r>
    </w:p>
    <w:p w14:paraId="60875789" w14:textId="2F54EFD8" w:rsidR="0049646A" w:rsidRDefault="0049646A" w:rsidP="0049646A">
      <w:pPr>
        <w:spacing w:line="360" w:lineRule="auto"/>
        <w:ind w:left="180" w:firstLine="0"/>
        <w:rPr>
          <w:rFonts w:ascii="Times New Roman" w:eastAsia="SimSun" w:hAnsi="Times New Roman" w:cs="Times New Roman"/>
        </w:rPr>
      </w:pPr>
      <w:r>
        <w:rPr>
          <w:rFonts w:ascii="Times New Roman" w:eastAsia="SimSun" w:hAnsi="Times New Roman" w:cs="Times New Roman"/>
        </w:rPr>
        <w:t>4</w:t>
      </w:r>
      <w:r w:rsidRPr="00C23CD3">
        <w:rPr>
          <w:rFonts w:ascii="Times New Roman" w:eastAsia="SimSun" w:hAnsi="Times New Roman" w:cs="Times New Roman"/>
        </w:rPr>
        <w:t xml:space="preserve">.1 </w:t>
      </w:r>
      <w:r>
        <w:rPr>
          <w:rFonts w:ascii="Times New Roman" w:eastAsia="SimSun" w:hAnsi="Times New Roman" w:cs="Times New Roman"/>
        </w:rPr>
        <w:t xml:space="preserve">FSM_tb.sv           </w:t>
      </w:r>
      <w:r w:rsidRPr="00C23CD3">
        <w:rPr>
          <w:rFonts w:ascii="Times New Roman" w:eastAsia="SimSun" w:hAnsi="Times New Roman" w:cs="Times New Roman"/>
        </w:rPr>
        <w:t xml:space="preserve">   </w:t>
      </w:r>
    </w:p>
    <w:p w14:paraId="43360C6B" w14:textId="5C32D2D3" w:rsidR="0049646A" w:rsidRDefault="0049646A" w:rsidP="0049646A">
      <w:pPr>
        <w:spacing w:line="360" w:lineRule="auto"/>
        <w:ind w:left="180" w:firstLine="0"/>
        <w:rPr>
          <w:rFonts w:ascii="Times New Roman" w:eastAsia="SimSun" w:hAnsi="Times New Roman" w:cs="Times New Roman"/>
        </w:rPr>
      </w:pPr>
      <w:r>
        <w:rPr>
          <w:rFonts w:ascii="Times New Roman" w:eastAsia="SimSun" w:hAnsi="Times New Roman" w:cs="Times New Roman"/>
        </w:rPr>
        <w:t xml:space="preserve">4.2 Controller_tb.sv       </w:t>
      </w:r>
    </w:p>
    <w:p w14:paraId="0B87430F" w14:textId="2B80E804" w:rsidR="0049646A" w:rsidRPr="00C23CD3" w:rsidRDefault="0049646A" w:rsidP="0049646A">
      <w:pPr>
        <w:spacing w:line="360" w:lineRule="auto"/>
        <w:ind w:left="180" w:firstLine="0"/>
        <w:rPr>
          <w:rFonts w:ascii="Times New Roman" w:eastAsia="SimSun" w:hAnsi="Times New Roman" w:cs="Times New Roman"/>
        </w:rPr>
      </w:pPr>
      <w:r>
        <w:rPr>
          <w:rFonts w:ascii="Times New Roman" w:eastAsia="SimSun" w:hAnsi="Times New Roman" w:cs="Times New Roman"/>
        </w:rPr>
        <w:t xml:space="preserve">4.3 Datapath_tb.sv       </w:t>
      </w:r>
    </w:p>
    <w:p w14:paraId="37F45587" w14:textId="69E10464" w:rsidR="00E6638B" w:rsidRDefault="0049646A" w:rsidP="003D0F1D">
      <w:pPr>
        <w:spacing w:line="360" w:lineRule="auto"/>
        <w:ind w:left="180" w:firstLine="0"/>
        <w:rPr>
          <w:rFonts w:ascii="Times New Roman" w:eastAsia="SimSun" w:hAnsi="Times New Roman" w:cs="Times New Roman"/>
        </w:rPr>
      </w:pPr>
      <w:r>
        <w:rPr>
          <w:rFonts w:ascii="Times New Roman" w:eastAsia="SimSun" w:hAnsi="Times New Roman" w:cs="Times New Roman"/>
        </w:rPr>
        <w:t>4</w:t>
      </w:r>
      <w:r w:rsidRPr="00C23CD3">
        <w:rPr>
          <w:rFonts w:ascii="Times New Roman" w:eastAsia="SimSun" w:hAnsi="Times New Roman" w:cs="Times New Roman"/>
        </w:rPr>
        <w:t>.</w:t>
      </w:r>
      <w:r>
        <w:rPr>
          <w:rFonts w:ascii="Times New Roman" w:eastAsia="SimSun" w:hAnsi="Times New Roman" w:cs="Times New Roman"/>
        </w:rPr>
        <w:t>4</w:t>
      </w:r>
      <w:r w:rsidRPr="00C23CD3">
        <w:rPr>
          <w:rFonts w:ascii="Times New Roman" w:eastAsia="SimSun" w:hAnsi="Times New Roman" w:cs="Times New Roman"/>
        </w:rPr>
        <w:t xml:space="preserve"> </w:t>
      </w:r>
      <w:r>
        <w:rPr>
          <w:rFonts w:ascii="Times New Roman" w:eastAsia="SimSun" w:hAnsi="Times New Roman" w:cs="Times New Roman"/>
        </w:rPr>
        <w:t>testProcessor.sv</w:t>
      </w:r>
      <w:r w:rsidRPr="00C23CD3">
        <w:rPr>
          <w:rFonts w:ascii="Times New Roman" w:eastAsia="SimSun" w:hAnsi="Times New Roman" w:cs="Times New Roman"/>
        </w:rPr>
        <w:t xml:space="preserve">      </w:t>
      </w:r>
    </w:p>
    <w:p w14:paraId="33731803" w14:textId="12B48DD1" w:rsidR="00C23CD3" w:rsidRPr="00C23CD3" w:rsidRDefault="00C23CD3" w:rsidP="00E6638B">
      <w:pPr>
        <w:spacing w:line="360" w:lineRule="auto"/>
        <w:ind w:left="180" w:hanging="180"/>
        <w:rPr>
          <w:rFonts w:ascii="Times New Roman" w:eastAsia="SimSun" w:hAnsi="Times New Roman" w:cs="Times New Roman"/>
        </w:rPr>
      </w:pPr>
      <w:r w:rsidRPr="00C23CD3">
        <w:rPr>
          <w:rFonts w:ascii="Times New Roman" w:eastAsia="SimSun" w:hAnsi="Times New Roman" w:cs="Times New Roman"/>
        </w:rPr>
        <w:t>5</w:t>
      </w:r>
      <w:r w:rsidR="00E6638B">
        <w:rPr>
          <w:rFonts w:ascii="Times New Roman" w:eastAsia="SimSun" w:hAnsi="Times New Roman" w:cs="Times New Roman"/>
        </w:rPr>
        <w:t>: Observations</w:t>
      </w:r>
      <w:r w:rsidR="00E6638B">
        <w:rPr>
          <w:rFonts w:ascii="Times New Roman" w:eastAsia="SimSun" w:hAnsi="Times New Roman" w:cs="Times New Roman"/>
        </w:rPr>
        <w:tab/>
      </w:r>
      <w:r w:rsidR="00E6638B">
        <w:rPr>
          <w:rFonts w:ascii="Times New Roman" w:eastAsia="SimSun" w:hAnsi="Times New Roman" w:cs="Times New Roman"/>
        </w:rPr>
        <w:tab/>
      </w:r>
      <w:r w:rsidR="0005770C">
        <w:rPr>
          <w:rFonts w:ascii="Times New Roman" w:eastAsia="SimSun" w:hAnsi="Times New Roman" w:cs="Times New Roman"/>
        </w:rPr>
        <w:tab/>
      </w:r>
      <w:r w:rsidR="0005770C">
        <w:rPr>
          <w:rFonts w:ascii="Times New Roman" w:eastAsia="SimSun" w:hAnsi="Times New Roman" w:cs="Times New Roman"/>
        </w:rPr>
        <w:tab/>
      </w:r>
      <w:r w:rsidR="0005770C">
        <w:rPr>
          <w:rFonts w:ascii="Times New Roman" w:eastAsia="SimSun" w:hAnsi="Times New Roman" w:cs="Times New Roman"/>
        </w:rPr>
        <w:tab/>
      </w:r>
      <w:r w:rsidR="0005770C">
        <w:rPr>
          <w:rFonts w:ascii="Times New Roman" w:eastAsia="SimSun" w:hAnsi="Times New Roman" w:cs="Times New Roman"/>
        </w:rPr>
        <w:tab/>
      </w:r>
      <w:r w:rsidR="0005770C">
        <w:rPr>
          <w:rFonts w:ascii="Times New Roman" w:eastAsia="SimSun" w:hAnsi="Times New Roman" w:cs="Times New Roman"/>
        </w:rPr>
        <w:tab/>
      </w:r>
      <w:r w:rsidR="0005770C">
        <w:rPr>
          <w:rFonts w:ascii="Times New Roman" w:eastAsia="SimSun" w:hAnsi="Times New Roman" w:cs="Times New Roman"/>
        </w:rPr>
        <w:tab/>
      </w:r>
      <w:r w:rsidR="0005770C">
        <w:rPr>
          <w:rFonts w:ascii="Times New Roman" w:eastAsia="SimSun" w:hAnsi="Times New Roman" w:cs="Times New Roman"/>
        </w:rPr>
        <w:tab/>
        <w:t xml:space="preserve">         Page 21</w:t>
      </w:r>
    </w:p>
    <w:p w14:paraId="279C749D" w14:textId="58FE8814" w:rsidR="003D0F1D" w:rsidRDefault="003D0F1D" w:rsidP="003D0F1D">
      <w:pPr>
        <w:spacing w:line="360" w:lineRule="auto"/>
        <w:ind w:left="180" w:firstLine="0"/>
        <w:rPr>
          <w:rFonts w:ascii="Times New Roman" w:eastAsia="SimSun" w:hAnsi="Times New Roman" w:cs="Times New Roman"/>
        </w:rPr>
      </w:pPr>
      <w:r>
        <w:rPr>
          <w:rFonts w:ascii="Times New Roman" w:eastAsia="SimSun" w:hAnsi="Times New Roman" w:cs="Times New Roman"/>
        </w:rPr>
        <w:t>5</w:t>
      </w:r>
      <w:r w:rsidRPr="00C23CD3">
        <w:rPr>
          <w:rFonts w:ascii="Times New Roman" w:eastAsia="SimSun" w:hAnsi="Times New Roman" w:cs="Times New Roman"/>
        </w:rPr>
        <w:t xml:space="preserve">.1 </w:t>
      </w:r>
      <w:r>
        <w:rPr>
          <w:rFonts w:ascii="Times New Roman" w:eastAsia="SimSun" w:hAnsi="Times New Roman" w:cs="Times New Roman"/>
        </w:rPr>
        <w:t>regfiler8x16a.sv</w:t>
      </w:r>
    </w:p>
    <w:p w14:paraId="38327A4F" w14:textId="7A03FF48" w:rsidR="003D0F1D" w:rsidRDefault="003D0F1D" w:rsidP="003D0F1D">
      <w:pPr>
        <w:spacing w:line="360" w:lineRule="auto"/>
        <w:ind w:left="180" w:firstLine="0"/>
        <w:rPr>
          <w:rFonts w:ascii="Times New Roman" w:eastAsia="SimSun" w:hAnsi="Times New Roman" w:cs="Times New Roman"/>
        </w:rPr>
      </w:pPr>
      <w:r>
        <w:rPr>
          <w:rFonts w:ascii="Times New Roman" w:eastAsia="SimSun" w:hAnsi="Times New Roman" w:cs="Times New Roman"/>
        </w:rPr>
        <w:t xml:space="preserve">5.2 Mux2to1.sv           </w:t>
      </w:r>
    </w:p>
    <w:p w14:paraId="038B0949" w14:textId="525D5AB8" w:rsidR="003D0F1D" w:rsidRPr="00C23CD3" w:rsidRDefault="003D0F1D" w:rsidP="003D0F1D">
      <w:pPr>
        <w:spacing w:line="360" w:lineRule="auto"/>
        <w:ind w:left="180" w:firstLine="0"/>
        <w:rPr>
          <w:rFonts w:ascii="Times New Roman" w:eastAsia="SimSun" w:hAnsi="Times New Roman" w:cs="Times New Roman"/>
        </w:rPr>
      </w:pPr>
      <w:r>
        <w:rPr>
          <w:rFonts w:ascii="Times New Roman" w:eastAsia="SimSun" w:hAnsi="Times New Roman" w:cs="Times New Roman"/>
        </w:rPr>
        <w:t>5.3</w:t>
      </w:r>
      <w:r w:rsidRPr="003D0F1D">
        <w:rPr>
          <w:rFonts w:ascii="Times New Roman" w:eastAsia="SimSun" w:hAnsi="Times New Roman" w:cs="Times New Roman"/>
        </w:rPr>
        <w:t xml:space="preserve"> </w:t>
      </w:r>
      <w:r>
        <w:rPr>
          <w:rFonts w:ascii="Times New Roman" w:eastAsia="SimSun" w:hAnsi="Times New Roman" w:cs="Times New Roman"/>
        </w:rPr>
        <w:t xml:space="preserve">ALU.sv                 </w:t>
      </w:r>
    </w:p>
    <w:p w14:paraId="3381EFE4" w14:textId="1785D939" w:rsidR="00E6638B" w:rsidRDefault="003D0F1D" w:rsidP="003D0F1D">
      <w:pPr>
        <w:spacing w:line="360" w:lineRule="auto"/>
        <w:ind w:left="180" w:firstLine="0"/>
        <w:rPr>
          <w:rFonts w:ascii="Times New Roman" w:eastAsia="SimSun" w:hAnsi="Times New Roman" w:cs="Times New Roman"/>
        </w:rPr>
      </w:pPr>
      <w:r>
        <w:rPr>
          <w:rFonts w:ascii="Times New Roman" w:eastAsia="SimSun" w:hAnsi="Times New Roman" w:cs="Times New Roman"/>
        </w:rPr>
        <w:t>5</w:t>
      </w:r>
      <w:r w:rsidRPr="00C23CD3">
        <w:rPr>
          <w:rFonts w:ascii="Times New Roman" w:eastAsia="SimSun" w:hAnsi="Times New Roman" w:cs="Times New Roman"/>
        </w:rPr>
        <w:t>.</w:t>
      </w:r>
      <w:r>
        <w:rPr>
          <w:rFonts w:ascii="Times New Roman" w:eastAsia="SimSun" w:hAnsi="Times New Roman" w:cs="Times New Roman"/>
        </w:rPr>
        <w:t>4</w:t>
      </w:r>
      <w:r w:rsidRPr="00C23CD3">
        <w:rPr>
          <w:rFonts w:ascii="Times New Roman" w:eastAsia="SimSun" w:hAnsi="Times New Roman" w:cs="Times New Roman"/>
        </w:rPr>
        <w:t xml:space="preserve"> </w:t>
      </w:r>
      <w:r>
        <w:rPr>
          <w:rFonts w:ascii="Times New Roman" w:eastAsia="SimSun" w:hAnsi="Times New Roman" w:cs="Times New Roman"/>
        </w:rPr>
        <w:t xml:space="preserve">Datapath.sv,         </w:t>
      </w:r>
    </w:p>
    <w:p w14:paraId="2EB5AF4A" w14:textId="7B4A049D" w:rsidR="003D0F1D" w:rsidRDefault="003D0F1D" w:rsidP="003D0F1D">
      <w:pPr>
        <w:spacing w:line="360" w:lineRule="auto"/>
        <w:ind w:left="180" w:firstLine="0"/>
        <w:rPr>
          <w:rFonts w:ascii="Times New Roman" w:eastAsia="SimSun" w:hAnsi="Times New Roman" w:cs="Times New Roman"/>
        </w:rPr>
      </w:pPr>
      <w:r>
        <w:rPr>
          <w:rFonts w:ascii="Times New Roman" w:eastAsia="SimSun" w:hAnsi="Times New Roman" w:cs="Times New Roman"/>
        </w:rPr>
        <w:t>5</w:t>
      </w:r>
      <w:r w:rsidRPr="00C23CD3">
        <w:rPr>
          <w:rFonts w:ascii="Times New Roman" w:eastAsia="SimSun" w:hAnsi="Times New Roman" w:cs="Times New Roman"/>
        </w:rPr>
        <w:t>.</w:t>
      </w:r>
      <w:r w:rsidR="004A0940">
        <w:rPr>
          <w:rFonts w:ascii="Times New Roman" w:eastAsia="SimSun" w:hAnsi="Times New Roman" w:cs="Times New Roman"/>
        </w:rPr>
        <w:t>5</w:t>
      </w:r>
      <w:r w:rsidRPr="00C23CD3">
        <w:rPr>
          <w:rFonts w:ascii="Times New Roman" w:eastAsia="SimSun" w:hAnsi="Times New Roman" w:cs="Times New Roman"/>
        </w:rPr>
        <w:t xml:space="preserve"> </w:t>
      </w:r>
      <w:r>
        <w:rPr>
          <w:rFonts w:ascii="Times New Roman" w:eastAsia="SimSun" w:hAnsi="Times New Roman" w:cs="Times New Roman"/>
        </w:rPr>
        <w:t>FSM.sv</w:t>
      </w:r>
    </w:p>
    <w:p w14:paraId="0B127F4E" w14:textId="4F3CFE83" w:rsidR="003D0F1D" w:rsidRDefault="003D0F1D" w:rsidP="003D0F1D">
      <w:pPr>
        <w:spacing w:line="360" w:lineRule="auto"/>
        <w:ind w:left="180" w:firstLine="0"/>
        <w:rPr>
          <w:rFonts w:ascii="Times New Roman" w:eastAsia="SimSun" w:hAnsi="Times New Roman" w:cs="Times New Roman"/>
        </w:rPr>
      </w:pPr>
      <w:r>
        <w:rPr>
          <w:rFonts w:ascii="Times New Roman" w:eastAsia="SimSun" w:hAnsi="Times New Roman" w:cs="Times New Roman"/>
        </w:rPr>
        <w:t>5.</w:t>
      </w:r>
      <w:r w:rsidR="004A0940">
        <w:rPr>
          <w:rFonts w:ascii="Times New Roman" w:eastAsia="SimSun" w:hAnsi="Times New Roman" w:cs="Times New Roman"/>
        </w:rPr>
        <w:t>6</w:t>
      </w:r>
      <w:r>
        <w:rPr>
          <w:rFonts w:ascii="Times New Roman" w:eastAsia="SimSun" w:hAnsi="Times New Roman" w:cs="Times New Roman"/>
        </w:rPr>
        <w:t xml:space="preserve"> PC.sv                      </w:t>
      </w:r>
    </w:p>
    <w:p w14:paraId="5FAA8982" w14:textId="0B1C2D8A" w:rsidR="003D0F1D" w:rsidRPr="00C23CD3" w:rsidRDefault="003D0F1D" w:rsidP="003D0F1D">
      <w:pPr>
        <w:spacing w:line="360" w:lineRule="auto"/>
        <w:ind w:left="180" w:firstLine="0"/>
        <w:rPr>
          <w:rFonts w:ascii="Times New Roman" w:eastAsia="SimSun" w:hAnsi="Times New Roman" w:cs="Times New Roman"/>
        </w:rPr>
      </w:pPr>
      <w:r>
        <w:rPr>
          <w:rFonts w:ascii="Times New Roman" w:eastAsia="SimSun" w:hAnsi="Times New Roman" w:cs="Times New Roman"/>
        </w:rPr>
        <w:t>5.</w:t>
      </w:r>
      <w:r w:rsidR="004A0940">
        <w:rPr>
          <w:rFonts w:ascii="Times New Roman" w:eastAsia="SimSun" w:hAnsi="Times New Roman" w:cs="Times New Roman"/>
        </w:rPr>
        <w:t>7</w:t>
      </w:r>
      <w:r w:rsidRPr="003D0F1D">
        <w:rPr>
          <w:rFonts w:ascii="Times New Roman" w:eastAsia="SimSun" w:hAnsi="Times New Roman" w:cs="Times New Roman"/>
        </w:rPr>
        <w:t xml:space="preserve"> </w:t>
      </w:r>
      <w:r>
        <w:rPr>
          <w:rFonts w:ascii="Times New Roman" w:eastAsia="SimSun" w:hAnsi="Times New Roman" w:cs="Times New Roman"/>
        </w:rPr>
        <w:t>IR</w:t>
      </w:r>
      <w:r w:rsidRPr="00C23CD3">
        <w:rPr>
          <w:rFonts w:ascii="Times New Roman" w:eastAsia="SimSun" w:hAnsi="Times New Roman" w:cs="Times New Roman"/>
        </w:rPr>
        <w:t xml:space="preserve">.sv         </w:t>
      </w:r>
      <w:r>
        <w:rPr>
          <w:rFonts w:ascii="Times New Roman" w:eastAsia="SimSun" w:hAnsi="Times New Roman" w:cs="Times New Roman"/>
        </w:rPr>
        <w:t xml:space="preserve">          </w:t>
      </w:r>
      <w:r w:rsidRPr="00C23CD3">
        <w:rPr>
          <w:rFonts w:ascii="Times New Roman" w:eastAsia="SimSun" w:hAnsi="Times New Roman" w:cs="Times New Roman"/>
        </w:rPr>
        <w:t xml:space="preserve">   </w:t>
      </w:r>
    </w:p>
    <w:p w14:paraId="2C6A2695" w14:textId="0E58EE00" w:rsidR="003D0F1D" w:rsidRDefault="003D0F1D" w:rsidP="003D0F1D">
      <w:pPr>
        <w:spacing w:line="360" w:lineRule="auto"/>
        <w:ind w:left="180" w:firstLine="0"/>
        <w:rPr>
          <w:rFonts w:ascii="Times New Roman" w:eastAsia="SimSun" w:hAnsi="Times New Roman" w:cs="Times New Roman"/>
        </w:rPr>
      </w:pPr>
      <w:r>
        <w:rPr>
          <w:rFonts w:ascii="Times New Roman" w:eastAsia="SimSun" w:hAnsi="Times New Roman" w:cs="Times New Roman"/>
        </w:rPr>
        <w:t>5</w:t>
      </w:r>
      <w:r w:rsidRPr="00C23CD3">
        <w:rPr>
          <w:rFonts w:ascii="Times New Roman" w:eastAsia="SimSun" w:hAnsi="Times New Roman" w:cs="Times New Roman"/>
        </w:rPr>
        <w:t>.</w:t>
      </w:r>
      <w:r w:rsidR="004A0940">
        <w:rPr>
          <w:rFonts w:ascii="Times New Roman" w:eastAsia="SimSun" w:hAnsi="Times New Roman" w:cs="Times New Roman"/>
        </w:rPr>
        <w:t>8</w:t>
      </w:r>
      <w:r w:rsidRPr="00C23CD3">
        <w:rPr>
          <w:rFonts w:ascii="Times New Roman" w:eastAsia="SimSun" w:hAnsi="Times New Roman" w:cs="Times New Roman"/>
        </w:rPr>
        <w:t xml:space="preserve"> </w:t>
      </w:r>
      <w:r w:rsidR="004A0940">
        <w:rPr>
          <w:rFonts w:ascii="Times New Roman" w:eastAsia="SimSun" w:hAnsi="Times New Roman" w:cs="Times New Roman"/>
        </w:rPr>
        <w:t>CU.sv</w:t>
      </w:r>
      <w:r>
        <w:rPr>
          <w:rFonts w:ascii="Times New Roman" w:eastAsia="SimSun" w:hAnsi="Times New Roman" w:cs="Times New Roman"/>
        </w:rPr>
        <w:t xml:space="preserve">         </w:t>
      </w:r>
    </w:p>
    <w:p w14:paraId="4CDDDA9F" w14:textId="57DAB6FE" w:rsidR="003D0F1D" w:rsidRDefault="004A0940" w:rsidP="003D0F1D">
      <w:pPr>
        <w:spacing w:line="360" w:lineRule="auto"/>
        <w:ind w:left="180" w:firstLine="0"/>
        <w:rPr>
          <w:rFonts w:ascii="Times New Roman" w:eastAsia="SimSun" w:hAnsi="Times New Roman" w:cs="Times New Roman"/>
        </w:rPr>
      </w:pPr>
      <w:r>
        <w:rPr>
          <w:rFonts w:ascii="Times New Roman" w:eastAsia="SimSun" w:hAnsi="Times New Roman" w:cs="Times New Roman"/>
        </w:rPr>
        <w:t>5.9 Processor.sv</w:t>
      </w:r>
    </w:p>
    <w:p w14:paraId="4951A779" w14:textId="0EE7C8E7" w:rsidR="004A0940" w:rsidRPr="00D80819" w:rsidRDefault="004A0940" w:rsidP="003D0F1D">
      <w:pPr>
        <w:spacing w:line="360" w:lineRule="auto"/>
        <w:ind w:left="180" w:firstLine="0"/>
        <w:rPr>
          <w:rFonts w:ascii="Times New Roman" w:eastAsia="SimSun" w:hAnsi="Times New Roman" w:cs="Times New Roman"/>
          <w:lang w:val="fr-FR"/>
        </w:rPr>
      </w:pPr>
      <w:r w:rsidRPr="00D80819">
        <w:rPr>
          <w:rFonts w:ascii="Times New Roman" w:eastAsia="SimSun" w:hAnsi="Times New Roman" w:cs="Times New Roman"/>
          <w:lang w:val="fr-FR"/>
        </w:rPr>
        <w:t>5.10 Project.sv</w:t>
      </w:r>
    </w:p>
    <w:p w14:paraId="4D5A894A" w14:textId="64D0C4E5" w:rsidR="0090087F" w:rsidRPr="00D80819" w:rsidRDefault="00C23CD3" w:rsidP="00393FAC">
      <w:pPr>
        <w:spacing w:line="360" w:lineRule="auto"/>
        <w:ind w:left="180" w:hanging="180"/>
        <w:rPr>
          <w:rFonts w:ascii="Times New Roman" w:eastAsia="SimSun" w:hAnsi="Times New Roman" w:cs="Times New Roman"/>
          <w:lang w:val="fr-FR"/>
        </w:rPr>
      </w:pPr>
      <w:r w:rsidRPr="00D80819">
        <w:rPr>
          <w:rFonts w:ascii="Times New Roman" w:eastAsia="SimSun" w:hAnsi="Times New Roman" w:cs="Times New Roman"/>
          <w:lang w:val="fr-FR"/>
        </w:rPr>
        <w:t xml:space="preserve">6: </w:t>
      </w:r>
      <w:r w:rsidR="00E6638B" w:rsidRPr="00D80819">
        <w:rPr>
          <w:rFonts w:ascii="Times New Roman" w:eastAsia="SimSun" w:hAnsi="Times New Roman" w:cs="Times New Roman"/>
          <w:lang w:val="fr-FR"/>
        </w:rPr>
        <w:t>Conclusion</w:t>
      </w:r>
      <w:r w:rsidR="00E6638B" w:rsidRPr="00D80819">
        <w:rPr>
          <w:rFonts w:ascii="Times New Roman" w:eastAsia="SimSun" w:hAnsi="Times New Roman" w:cs="Times New Roman"/>
          <w:lang w:val="fr-FR"/>
        </w:rPr>
        <w:tab/>
      </w:r>
      <w:r w:rsidR="00E6638B" w:rsidRPr="00D80819">
        <w:rPr>
          <w:rFonts w:ascii="Times New Roman" w:eastAsia="SimSun" w:hAnsi="Times New Roman" w:cs="Times New Roman"/>
          <w:lang w:val="fr-FR"/>
        </w:rPr>
        <w:tab/>
      </w:r>
      <w:r w:rsidR="00E6638B" w:rsidRPr="00D80819">
        <w:rPr>
          <w:rFonts w:ascii="Times New Roman" w:eastAsia="SimSun" w:hAnsi="Times New Roman" w:cs="Times New Roman"/>
          <w:lang w:val="fr-FR"/>
        </w:rPr>
        <w:tab/>
      </w:r>
      <w:r w:rsidR="0005770C" w:rsidRPr="00D80819">
        <w:rPr>
          <w:rFonts w:ascii="Times New Roman" w:eastAsia="SimSun" w:hAnsi="Times New Roman" w:cs="Times New Roman"/>
          <w:lang w:val="fr-FR"/>
        </w:rPr>
        <w:tab/>
      </w:r>
      <w:r w:rsidR="0005770C" w:rsidRPr="00D80819">
        <w:rPr>
          <w:rFonts w:ascii="Times New Roman" w:eastAsia="SimSun" w:hAnsi="Times New Roman" w:cs="Times New Roman"/>
          <w:lang w:val="fr-FR"/>
        </w:rPr>
        <w:tab/>
      </w:r>
      <w:r w:rsidR="0005770C" w:rsidRPr="00D80819">
        <w:rPr>
          <w:rFonts w:ascii="Times New Roman" w:eastAsia="SimSun" w:hAnsi="Times New Roman" w:cs="Times New Roman"/>
          <w:lang w:val="fr-FR"/>
        </w:rPr>
        <w:tab/>
      </w:r>
      <w:r w:rsidR="0005770C" w:rsidRPr="00D80819">
        <w:rPr>
          <w:rFonts w:ascii="Times New Roman" w:eastAsia="SimSun" w:hAnsi="Times New Roman" w:cs="Times New Roman"/>
          <w:lang w:val="fr-FR"/>
        </w:rPr>
        <w:tab/>
      </w:r>
      <w:r w:rsidR="0005770C" w:rsidRPr="00D80819">
        <w:rPr>
          <w:rFonts w:ascii="Times New Roman" w:eastAsia="SimSun" w:hAnsi="Times New Roman" w:cs="Times New Roman"/>
          <w:lang w:val="fr-FR"/>
        </w:rPr>
        <w:tab/>
      </w:r>
      <w:r w:rsidR="0005770C" w:rsidRPr="00D80819">
        <w:rPr>
          <w:rFonts w:ascii="Times New Roman" w:eastAsia="SimSun" w:hAnsi="Times New Roman" w:cs="Times New Roman"/>
          <w:lang w:val="fr-FR"/>
        </w:rPr>
        <w:tab/>
      </w:r>
      <w:r w:rsidR="0005770C" w:rsidRPr="00D80819">
        <w:rPr>
          <w:rFonts w:ascii="Times New Roman" w:eastAsia="SimSun" w:hAnsi="Times New Roman" w:cs="Times New Roman"/>
          <w:lang w:val="fr-FR"/>
        </w:rPr>
        <w:tab/>
        <w:t xml:space="preserve">         Page 24</w:t>
      </w:r>
    </w:p>
    <w:p w14:paraId="2551AAC9" w14:textId="1647DCC2" w:rsidR="0090087F" w:rsidRPr="00D80819" w:rsidRDefault="00CE36DD" w:rsidP="00C23CD3">
      <w:pPr>
        <w:tabs>
          <w:tab w:val="left" w:pos="2979"/>
        </w:tabs>
        <w:spacing w:line="360" w:lineRule="auto"/>
        <w:ind w:firstLine="0"/>
        <w:rPr>
          <w:rFonts w:ascii="Times New Roman" w:eastAsia="SimSun" w:hAnsi="Times New Roman" w:cs="Times New Roman"/>
          <w:bCs/>
          <w:lang w:val="fr-FR"/>
        </w:rPr>
      </w:pPr>
      <w:r w:rsidRPr="00D80819">
        <w:rPr>
          <w:rFonts w:ascii="Times New Roman" w:eastAsia="SimSun" w:hAnsi="Times New Roman" w:cs="Times New Roman"/>
          <w:bCs/>
          <w:lang w:val="fr-FR"/>
        </w:rPr>
        <w:t xml:space="preserve">7: </w:t>
      </w:r>
      <w:r w:rsidR="0090087F" w:rsidRPr="00D80819">
        <w:rPr>
          <w:rFonts w:ascii="Times New Roman" w:eastAsia="SimSun" w:hAnsi="Times New Roman" w:cs="Times New Roman"/>
          <w:bCs/>
          <w:lang w:val="fr-FR"/>
        </w:rPr>
        <w:t>References</w:t>
      </w:r>
      <w:r w:rsidR="00775D85" w:rsidRPr="00D80819">
        <w:rPr>
          <w:rFonts w:ascii="Times New Roman" w:eastAsia="SimSun" w:hAnsi="Times New Roman" w:cs="Times New Roman"/>
          <w:bCs/>
          <w:lang w:val="fr-FR"/>
        </w:rPr>
        <w:tab/>
      </w:r>
      <w:r w:rsidR="00775D85" w:rsidRPr="00D80819">
        <w:rPr>
          <w:rFonts w:ascii="Times New Roman" w:eastAsia="SimSun" w:hAnsi="Times New Roman" w:cs="Times New Roman"/>
          <w:bCs/>
          <w:lang w:val="fr-FR"/>
        </w:rPr>
        <w:tab/>
      </w:r>
      <w:r w:rsidR="00775D85" w:rsidRPr="00D80819">
        <w:rPr>
          <w:rFonts w:ascii="Times New Roman" w:eastAsia="SimSun" w:hAnsi="Times New Roman" w:cs="Times New Roman"/>
          <w:bCs/>
          <w:lang w:val="fr-FR"/>
        </w:rPr>
        <w:tab/>
      </w:r>
      <w:r w:rsidR="00775D85" w:rsidRPr="00D80819">
        <w:rPr>
          <w:rFonts w:ascii="Times New Roman" w:eastAsia="SimSun" w:hAnsi="Times New Roman" w:cs="Times New Roman"/>
          <w:bCs/>
          <w:lang w:val="fr-FR"/>
        </w:rPr>
        <w:tab/>
      </w:r>
      <w:r w:rsidR="00775D85" w:rsidRPr="00D80819">
        <w:rPr>
          <w:rFonts w:ascii="Times New Roman" w:eastAsia="SimSun" w:hAnsi="Times New Roman" w:cs="Times New Roman"/>
          <w:bCs/>
          <w:lang w:val="fr-FR"/>
        </w:rPr>
        <w:tab/>
      </w:r>
      <w:r w:rsidR="00775D85" w:rsidRPr="00D80819">
        <w:rPr>
          <w:rFonts w:ascii="Times New Roman" w:eastAsia="SimSun" w:hAnsi="Times New Roman" w:cs="Times New Roman"/>
          <w:bCs/>
          <w:lang w:val="fr-FR"/>
        </w:rPr>
        <w:tab/>
      </w:r>
      <w:r w:rsidR="00775D85" w:rsidRPr="00D80819">
        <w:rPr>
          <w:rFonts w:ascii="Times New Roman" w:eastAsia="SimSun" w:hAnsi="Times New Roman" w:cs="Times New Roman"/>
          <w:bCs/>
          <w:lang w:val="fr-FR"/>
        </w:rPr>
        <w:tab/>
        <w:t xml:space="preserve">                     Page 24</w:t>
      </w:r>
    </w:p>
    <w:p w14:paraId="018D8CF3" w14:textId="735F00A2" w:rsidR="00CE36DD" w:rsidRPr="00CE36DD" w:rsidRDefault="00CE36DD" w:rsidP="00C23CD3">
      <w:pPr>
        <w:tabs>
          <w:tab w:val="left" w:pos="2979"/>
        </w:tabs>
        <w:spacing w:line="360" w:lineRule="auto"/>
        <w:ind w:firstLine="0"/>
        <w:rPr>
          <w:rFonts w:ascii="Times New Roman" w:eastAsia="SimSun" w:hAnsi="Times New Roman" w:cs="Times New Roman"/>
          <w:bCs/>
        </w:rPr>
      </w:pPr>
      <w:r w:rsidRPr="00CE36DD">
        <w:rPr>
          <w:rFonts w:ascii="Times New Roman" w:eastAsia="SimSun" w:hAnsi="Times New Roman" w:cs="Times New Roman"/>
          <w:bCs/>
        </w:rPr>
        <w:t xml:space="preserve">Appendix </w:t>
      </w:r>
      <w:r w:rsidR="00775D85">
        <w:rPr>
          <w:rFonts w:ascii="Times New Roman" w:eastAsia="SimSun" w:hAnsi="Times New Roman" w:cs="Times New Roman"/>
          <w:bCs/>
        </w:rPr>
        <w:tab/>
      </w:r>
      <w:r w:rsidR="00775D85">
        <w:rPr>
          <w:rFonts w:ascii="Times New Roman" w:eastAsia="SimSun" w:hAnsi="Times New Roman" w:cs="Times New Roman"/>
          <w:bCs/>
        </w:rPr>
        <w:tab/>
      </w:r>
      <w:r w:rsidR="00775D85">
        <w:rPr>
          <w:rFonts w:ascii="Times New Roman" w:eastAsia="SimSun" w:hAnsi="Times New Roman" w:cs="Times New Roman"/>
          <w:bCs/>
        </w:rPr>
        <w:tab/>
      </w:r>
      <w:r w:rsidR="00775D85">
        <w:rPr>
          <w:rFonts w:ascii="Times New Roman" w:eastAsia="SimSun" w:hAnsi="Times New Roman" w:cs="Times New Roman"/>
          <w:bCs/>
        </w:rPr>
        <w:tab/>
      </w:r>
      <w:r w:rsidR="00775D85">
        <w:rPr>
          <w:rFonts w:ascii="Times New Roman" w:eastAsia="SimSun" w:hAnsi="Times New Roman" w:cs="Times New Roman"/>
          <w:bCs/>
        </w:rPr>
        <w:tab/>
      </w:r>
      <w:r w:rsidR="00775D85">
        <w:rPr>
          <w:rFonts w:ascii="Times New Roman" w:eastAsia="SimSun" w:hAnsi="Times New Roman" w:cs="Times New Roman"/>
          <w:bCs/>
        </w:rPr>
        <w:tab/>
      </w:r>
      <w:r w:rsidR="00775D85">
        <w:rPr>
          <w:rFonts w:ascii="Times New Roman" w:eastAsia="SimSun" w:hAnsi="Times New Roman" w:cs="Times New Roman"/>
          <w:bCs/>
        </w:rPr>
        <w:tab/>
      </w:r>
      <w:r w:rsidR="00775D85">
        <w:rPr>
          <w:rFonts w:ascii="Times New Roman" w:eastAsia="SimSun" w:hAnsi="Times New Roman" w:cs="Times New Roman"/>
          <w:bCs/>
        </w:rPr>
        <w:tab/>
        <w:t xml:space="preserve">         Page 25</w:t>
      </w:r>
    </w:p>
    <w:p w14:paraId="3E2E87AC" w14:textId="73C34E5F" w:rsidR="003975E9" w:rsidRDefault="003D71B8" w:rsidP="002A1885">
      <w:pPr>
        <w:tabs>
          <w:tab w:val="left" w:pos="2979"/>
        </w:tabs>
        <w:spacing w:before="240" w:line="360" w:lineRule="auto"/>
        <w:ind w:firstLine="0"/>
        <w:rPr>
          <w:rFonts w:ascii="Times New Roman" w:eastAsia="SimSun" w:hAnsi="Times New Roman" w:cs="Times New Roman"/>
        </w:rPr>
      </w:pPr>
      <w:r>
        <w:rPr>
          <w:rFonts w:ascii="Times New Roman" w:eastAsia="SimSun" w:hAnsi="Times New Roman" w:cs="Times New Roman"/>
        </w:rPr>
        <w:t xml:space="preserve">          </w:t>
      </w:r>
      <w:r w:rsidR="001D104A">
        <w:rPr>
          <w:rFonts w:ascii="Times New Roman" w:eastAsia="SimSun" w:hAnsi="Times New Roman" w:cs="Times New Roman"/>
        </w:rPr>
        <w:t>Th</w:t>
      </w:r>
      <w:r w:rsidR="00EB2A3A">
        <w:rPr>
          <w:rFonts w:ascii="Times New Roman" w:eastAsia="SimSun" w:hAnsi="Times New Roman" w:cs="Times New Roman"/>
        </w:rPr>
        <w:t xml:space="preserve">e purpose of this project was to </w:t>
      </w:r>
      <w:r w:rsidR="0041113D">
        <w:rPr>
          <w:rFonts w:ascii="Times New Roman" w:eastAsia="SimSun" w:hAnsi="Times New Roman" w:cs="Times New Roman"/>
        </w:rPr>
        <w:t xml:space="preserve">implement </w:t>
      </w:r>
      <w:r w:rsidR="00F918DF">
        <w:rPr>
          <w:rFonts w:ascii="Times New Roman" w:eastAsia="SimSun" w:hAnsi="Times New Roman" w:cs="Times New Roman"/>
        </w:rPr>
        <w:t>the six-instruction p</w:t>
      </w:r>
      <w:r w:rsidR="0041113D">
        <w:rPr>
          <w:rFonts w:ascii="Times New Roman" w:eastAsia="SimSun" w:hAnsi="Times New Roman" w:cs="Times New Roman"/>
        </w:rPr>
        <w:t xml:space="preserve">rogrammable processor. </w:t>
      </w:r>
      <w:r w:rsidR="00F918DF">
        <w:rPr>
          <w:rFonts w:ascii="Times New Roman" w:eastAsia="SimSun" w:hAnsi="Times New Roman" w:cs="Times New Roman"/>
        </w:rPr>
        <w:t>The project was developed</w:t>
      </w:r>
      <w:r w:rsidR="002A1885">
        <w:rPr>
          <w:rFonts w:ascii="Times New Roman" w:eastAsia="SimSun" w:hAnsi="Times New Roman" w:cs="Times New Roman"/>
        </w:rPr>
        <w:t xml:space="preserve"> in</w:t>
      </w:r>
      <w:r w:rsidR="00F918DF">
        <w:rPr>
          <w:rFonts w:ascii="Times New Roman" w:eastAsia="SimSun" w:hAnsi="Times New Roman" w:cs="Times New Roman"/>
        </w:rPr>
        <w:t xml:space="preserve"> SystemVerilog </w:t>
      </w:r>
      <w:r w:rsidR="002A1885">
        <w:rPr>
          <w:rFonts w:ascii="Times New Roman" w:eastAsia="SimSun" w:hAnsi="Times New Roman" w:cs="Times New Roman"/>
        </w:rPr>
        <w:t xml:space="preserve">using Quartus and ModelSim </w:t>
      </w:r>
      <w:r w:rsidR="00571697">
        <w:rPr>
          <w:rFonts w:ascii="Times New Roman" w:eastAsia="SimSun" w:hAnsi="Times New Roman" w:cs="Times New Roman"/>
        </w:rPr>
        <w:t>with a hierarchy depth of 4 level</w:t>
      </w:r>
      <w:r w:rsidR="002A1885">
        <w:rPr>
          <w:rFonts w:ascii="Times New Roman" w:eastAsia="SimSun" w:hAnsi="Times New Roman" w:cs="Times New Roman"/>
        </w:rPr>
        <w:t>s</w:t>
      </w:r>
      <w:r w:rsidR="00571697">
        <w:rPr>
          <w:rFonts w:ascii="Times New Roman" w:eastAsia="SimSun" w:hAnsi="Times New Roman" w:cs="Times New Roman"/>
        </w:rPr>
        <w:t>.</w:t>
      </w:r>
      <w:r w:rsidR="00F918DF">
        <w:rPr>
          <w:rFonts w:ascii="Times New Roman" w:eastAsia="SimSun" w:hAnsi="Times New Roman" w:cs="Times New Roman"/>
        </w:rPr>
        <w:t xml:space="preserve"> </w:t>
      </w:r>
      <w:r w:rsidR="00571697">
        <w:rPr>
          <w:rFonts w:ascii="Times New Roman" w:eastAsia="SimSun" w:hAnsi="Times New Roman" w:cs="Times New Roman"/>
        </w:rPr>
        <w:t xml:space="preserve">The Quartus project </w:t>
      </w:r>
      <w:r w:rsidR="00A728BC">
        <w:rPr>
          <w:rFonts w:ascii="Times New Roman" w:eastAsia="SimSun" w:hAnsi="Times New Roman" w:cs="Times New Roman"/>
        </w:rPr>
        <w:t xml:space="preserve">is composed of the top-level module (called project) that </w:t>
      </w:r>
      <w:r w:rsidR="00F918DF">
        <w:rPr>
          <w:rFonts w:ascii="Times New Roman" w:eastAsia="SimSun" w:hAnsi="Times New Roman" w:cs="Times New Roman"/>
        </w:rPr>
        <w:t>instantiate</w:t>
      </w:r>
      <w:r w:rsidR="00492847">
        <w:rPr>
          <w:rFonts w:ascii="Times New Roman" w:eastAsia="SimSun" w:hAnsi="Times New Roman" w:cs="Times New Roman"/>
        </w:rPr>
        <w:t>s</w:t>
      </w:r>
      <w:r w:rsidR="00A728BC">
        <w:rPr>
          <w:rFonts w:ascii="Times New Roman" w:eastAsia="SimSun" w:hAnsi="Times New Roman" w:cs="Times New Roman"/>
        </w:rPr>
        <w:t xml:space="preserve"> the Button Sync</w:t>
      </w:r>
      <w:r w:rsidR="00F1367A">
        <w:rPr>
          <w:rFonts w:ascii="Times New Roman" w:eastAsia="SimSun" w:hAnsi="Times New Roman" w:cs="Times New Roman"/>
        </w:rPr>
        <w:t>, the Key Filter,</w:t>
      </w:r>
      <w:r w:rsidR="00F918DF">
        <w:rPr>
          <w:rFonts w:ascii="Times New Roman" w:eastAsia="SimSun" w:hAnsi="Times New Roman" w:cs="Times New Roman"/>
        </w:rPr>
        <w:t xml:space="preserve"> the </w:t>
      </w:r>
      <w:r w:rsidR="002A1885">
        <w:rPr>
          <w:rFonts w:ascii="Times New Roman" w:eastAsia="SimSun" w:hAnsi="Times New Roman" w:cs="Times New Roman"/>
        </w:rPr>
        <w:t>P</w:t>
      </w:r>
      <w:r w:rsidR="00F918DF">
        <w:rPr>
          <w:rFonts w:ascii="Times New Roman" w:eastAsia="SimSun" w:hAnsi="Times New Roman" w:cs="Times New Roman"/>
        </w:rPr>
        <w:t>rocessor</w:t>
      </w:r>
      <w:r w:rsidR="00F1367A">
        <w:rPr>
          <w:rFonts w:ascii="Times New Roman" w:eastAsia="SimSun" w:hAnsi="Times New Roman" w:cs="Times New Roman"/>
        </w:rPr>
        <w:t>, the</w:t>
      </w:r>
      <w:r w:rsidR="00492847">
        <w:rPr>
          <w:rFonts w:ascii="Times New Roman" w:eastAsia="SimSun" w:hAnsi="Times New Roman" w:cs="Times New Roman"/>
        </w:rPr>
        <w:t xml:space="preserve"> </w:t>
      </w:r>
      <w:r w:rsidR="00F1367A">
        <w:rPr>
          <w:rFonts w:ascii="Times New Roman" w:eastAsia="SimSun" w:hAnsi="Times New Roman" w:cs="Times New Roman"/>
        </w:rPr>
        <w:t>8</w:t>
      </w:r>
      <w:r w:rsidR="002A1885">
        <w:rPr>
          <w:rFonts w:ascii="Times New Roman" w:eastAsia="SimSun" w:hAnsi="Times New Roman" w:cs="Times New Roman"/>
        </w:rPr>
        <w:t>-</w:t>
      </w:r>
      <w:r w:rsidR="00F1367A">
        <w:rPr>
          <w:rFonts w:ascii="Times New Roman" w:eastAsia="SimSun" w:hAnsi="Times New Roman" w:cs="Times New Roman"/>
        </w:rPr>
        <w:t>to</w:t>
      </w:r>
      <w:r w:rsidR="002A1885">
        <w:rPr>
          <w:rFonts w:ascii="Times New Roman" w:eastAsia="SimSun" w:hAnsi="Times New Roman" w:cs="Times New Roman"/>
        </w:rPr>
        <w:t>-</w:t>
      </w:r>
      <w:r w:rsidR="00F1367A">
        <w:rPr>
          <w:rFonts w:ascii="Times New Roman" w:eastAsia="SimSun" w:hAnsi="Times New Roman" w:cs="Times New Roman"/>
        </w:rPr>
        <w:t xml:space="preserve">1 </w:t>
      </w:r>
      <w:r w:rsidR="00492847">
        <w:rPr>
          <w:rFonts w:ascii="Times New Roman" w:eastAsia="SimSun" w:hAnsi="Times New Roman" w:cs="Times New Roman"/>
        </w:rPr>
        <w:t xml:space="preserve">Mux, </w:t>
      </w:r>
      <w:r w:rsidR="00F1367A">
        <w:rPr>
          <w:rFonts w:ascii="Times New Roman" w:eastAsia="SimSun" w:hAnsi="Times New Roman" w:cs="Times New Roman"/>
        </w:rPr>
        <w:t>and several Hex</w:t>
      </w:r>
      <w:r w:rsidR="00F918DF">
        <w:rPr>
          <w:rFonts w:ascii="Times New Roman" w:eastAsia="SimSun" w:hAnsi="Times New Roman" w:cs="Times New Roman"/>
        </w:rPr>
        <w:t xml:space="preserve"> module</w:t>
      </w:r>
      <w:r w:rsidR="002A1885">
        <w:rPr>
          <w:rFonts w:ascii="Times New Roman" w:eastAsia="SimSun" w:hAnsi="Times New Roman" w:cs="Times New Roman"/>
        </w:rPr>
        <w:t>s</w:t>
      </w:r>
      <w:r w:rsidR="00F1367A">
        <w:rPr>
          <w:rFonts w:ascii="Times New Roman" w:eastAsia="SimSun" w:hAnsi="Times New Roman" w:cs="Times New Roman"/>
        </w:rPr>
        <w:t xml:space="preserve">. </w:t>
      </w:r>
      <w:r w:rsidR="002A1885">
        <w:rPr>
          <w:rFonts w:ascii="Times New Roman" w:eastAsia="SimSun" w:hAnsi="Times New Roman" w:cs="Times New Roman"/>
        </w:rPr>
        <w:t>On the 3</w:t>
      </w:r>
      <w:r w:rsidR="002A1885" w:rsidRPr="002A1885">
        <w:rPr>
          <w:rFonts w:ascii="Times New Roman" w:eastAsia="SimSun" w:hAnsi="Times New Roman" w:cs="Times New Roman"/>
          <w:vertAlign w:val="superscript"/>
        </w:rPr>
        <w:t>rd</w:t>
      </w:r>
      <w:r w:rsidR="002A1885">
        <w:rPr>
          <w:rFonts w:ascii="Times New Roman" w:eastAsia="SimSun" w:hAnsi="Times New Roman" w:cs="Times New Roman"/>
        </w:rPr>
        <w:t xml:space="preserve"> level</w:t>
      </w:r>
      <w:r w:rsidR="00F1367A">
        <w:rPr>
          <w:rFonts w:ascii="Times New Roman" w:eastAsia="SimSun" w:hAnsi="Times New Roman" w:cs="Times New Roman"/>
        </w:rPr>
        <w:t>, the processor</w:t>
      </w:r>
      <w:r w:rsidR="00A728BC">
        <w:rPr>
          <w:rFonts w:ascii="Times New Roman" w:eastAsia="SimSun" w:hAnsi="Times New Roman" w:cs="Times New Roman"/>
        </w:rPr>
        <w:t xml:space="preserve"> </w:t>
      </w:r>
      <w:r w:rsidR="00F1367A">
        <w:rPr>
          <w:rFonts w:ascii="Times New Roman" w:eastAsia="SimSun" w:hAnsi="Times New Roman" w:cs="Times New Roman"/>
        </w:rPr>
        <w:t>instantiates</w:t>
      </w:r>
      <w:r w:rsidR="00A728BC">
        <w:rPr>
          <w:rFonts w:ascii="Times New Roman" w:eastAsia="SimSun" w:hAnsi="Times New Roman" w:cs="Times New Roman"/>
        </w:rPr>
        <w:t xml:space="preserve"> the Control Unit and Datapath module</w:t>
      </w:r>
      <w:r w:rsidR="00492847">
        <w:rPr>
          <w:rFonts w:ascii="Times New Roman" w:eastAsia="SimSun" w:hAnsi="Times New Roman" w:cs="Times New Roman"/>
        </w:rPr>
        <w:t>s</w:t>
      </w:r>
      <w:r w:rsidR="00571697">
        <w:rPr>
          <w:rFonts w:ascii="Times New Roman" w:eastAsia="SimSun" w:hAnsi="Times New Roman" w:cs="Times New Roman"/>
        </w:rPr>
        <w:t>.</w:t>
      </w:r>
      <w:r w:rsidR="00A728BC">
        <w:rPr>
          <w:rFonts w:ascii="Times New Roman" w:eastAsia="SimSun" w:hAnsi="Times New Roman" w:cs="Times New Roman"/>
        </w:rPr>
        <w:t xml:space="preserve"> On</w:t>
      </w:r>
      <w:r w:rsidR="002A1885">
        <w:rPr>
          <w:rFonts w:ascii="Times New Roman" w:eastAsia="SimSun" w:hAnsi="Times New Roman" w:cs="Times New Roman"/>
        </w:rPr>
        <w:t xml:space="preserve"> the 2</w:t>
      </w:r>
      <w:r w:rsidR="002A1885" w:rsidRPr="002A1885">
        <w:rPr>
          <w:rFonts w:ascii="Times New Roman" w:eastAsia="SimSun" w:hAnsi="Times New Roman" w:cs="Times New Roman"/>
          <w:vertAlign w:val="superscript"/>
        </w:rPr>
        <w:t>nd</w:t>
      </w:r>
      <w:r w:rsidR="002A1885">
        <w:rPr>
          <w:rFonts w:ascii="Times New Roman" w:eastAsia="SimSun" w:hAnsi="Times New Roman" w:cs="Times New Roman"/>
        </w:rPr>
        <w:t xml:space="preserve"> level</w:t>
      </w:r>
      <w:r w:rsidR="00A728BC">
        <w:rPr>
          <w:rFonts w:ascii="Times New Roman" w:eastAsia="SimSun" w:hAnsi="Times New Roman" w:cs="Times New Roman"/>
        </w:rPr>
        <w:t xml:space="preserve">, the Control Unit </w:t>
      </w:r>
      <w:r w:rsidR="00CD4087">
        <w:rPr>
          <w:rFonts w:ascii="Times New Roman" w:eastAsia="SimSun" w:hAnsi="Times New Roman" w:cs="Times New Roman"/>
        </w:rPr>
        <w:t>instantiate</w:t>
      </w:r>
      <w:r w:rsidR="00492847">
        <w:rPr>
          <w:rFonts w:ascii="Times New Roman" w:eastAsia="SimSun" w:hAnsi="Times New Roman" w:cs="Times New Roman"/>
        </w:rPr>
        <w:t>s</w:t>
      </w:r>
      <w:r w:rsidR="00CD4087">
        <w:rPr>
          <w:rFonts w:ascii="Times New Roman" w:eastAsia="SimSun" w:hAnsi="Times New Roman" w:cs="Times New Roman"/>
        </w:rPr>
        <w:t xml:space="preserve"> </w:t>
      </w:r>
      <w:r w:rsidR="00F1367A">
        <w:rPr>
          <w:rFonts w:ascii="Times New Roman" w:eastAsia="SimSun" w:hAnsi="Times New Roman" w:cs="Times New Roman"/>
        </w:rPr>
        <w:t>a range of</w:t>
      </w:r>
      <w:r w:rsidR="00CD4087">
        <w:rPr>
          <w:rFonts w:ascii="Times New Roman" w:eastAsia="SimSun" w:hAnsi="Times New Roman" w:cs="Times New Roman"/>
        </w:rPr>
        <w:t xml:space="preserve"> submodule</w:t>
      </w:r>
      <w:r w:rsidR="00492847">
        <w:rPr>
          <w:rFonts w:ascii="Times New Roman" w:eastAsia="SimSun" w:hAnsi="Times New Roman" w:cs="Times New Roman"/>
        </w:rPr>
        <w:t xml:space="preserve">s </w:t>
      </w:r>
      <w:r w:rsidR="00F1367A">
        <w:rPr>
          <w:rFonts w:ascii="Times New Roman" w:eastAsia="SimSun" w:hAnsi="Times New Roman" w:cs="Times New Roman"/>
        </w:rPr>
        <w:t>which are the Program Counter (PC), Instruction Register (IR), Instruction Memory (ROM)</w:t>
      </w:r>
      <w:r w:rsidR="00492847">
        <w:rPr>
          <w:rFonts w:ascii="Times New Roman" w:eastAsia="SimSun" w:hAnsi="Times New Roman" w:cs="Times New Roman"/>
        </w:rPr>
        <w:t>,</w:t>
      </w:r>
      <w:r w:rsidR="00F1367A">
        <w:rPr>
          <w:rFonts w:ascii="Times New Roman" w:eastAsia="SimSun" w:hAnsi="Times New Roman" w:cs="Times New Roman"/>
        </w:rPr>
        <w:t xml:space="preserve"> and the </w:t>
      </w:r>
      <w:r w:rsidR="003A503E">
        <w:rPr>
          <w:rFonts w:ascii="Times New Roman" w:eastAsia="SimSun" w:hAnsi="Times New Roman" w:cs="Times New Roman"/>
        </w:rPr>
        <w:t>State Machine (FSM)</w:t>
      </w:r>
      <w:r w:rsidR="00CD4087">
        <w:rPr>
          <w:rFonts w:ascii="Times New Roman" w:eastAsia="SimSun" w:hAnsi="Times New Roman" w:cs="Times New Roman"/>
        </w:rPr>
        <w:t xml:space="preserve">. </w:t>
      </w:r>
      <w:r w:rsidR="002A1885">
        <w:rPr>
          <w:rFonts w:ascii="Times New Roman" w:eastAsia="SimSun" w:hAnsi="Times New Roman" w:cs="Times New Roman"/>
        </w:rPr>
        <w:t>Also on the 2</w:t>
      </w:r>
      <w:r w:rsidR="002A1885" w:rsidRPr="002A1885">
        <w:rPr>
          <w:rFonts w:ascii="Times New Roman" w:eastAsia="SimSun" w:hAnsi="Times New Roman" w:cs="Times New Roman"/>
          <w:vertAlign w:val="superscript"/>
        </w:rPr>
        <w:t>nd</w:t>
      </w:r>
      <w:r w:rsidR="002A1885">
        <w:rPr>
          <w:rFonts w:ascii="Times New Roman" w:eastAsia="SimSun" w:hAnsi="Times New Roman" w:cs="Times New Roman"/>
        </w:rPr>
        <w:t xml:space="preserve"> level</w:t>
      </w:r>
      <w:r w:rsidR="003A503E">
        <w:rPr>
          <w:rFonts w:ascii="Times New Roman" w:eastAsia="SimSun" w:hAnsi="Times New Roman" w:cs="Times New Roman"/>
        </w:rPr>
        <w:t>, the Datapath instantiate</w:t>
      </w:r>
      <w:r w:rsidR="00492847">
        <w:rPr>
          <w:rFonts w:ascii="Times New Roman" w:eastAsia="SimSun" w:hAnsi="Times New Roman" w:cs="Times New Roman"/>
        </w:rPr>
        <w:t>s</w:t>
      </w:r>
      <w:r w:rsidR="003A503E">
        <w:rPr>
          <w:rFonts w:ascii="Times New Roman" w:eastAsia="SimSun" w:hAnsi="Times New Roman" w:cs="Times New Roman"/>
        </w:rPr>
        <w:t xml:space="preserve"> the</w:t>
      </w:r>
      <w:r w:rsidR="00492847">
        <w:rPr>
          <w:rFonts w:ascii="Times New Roman" w:eastAsia="SimSun" w:hAnsi="Times New Roman" w:cs="Times New Roman"/>
        </w:rPr>
        <w:t xml:space="preserve"> </w:t>
      </w:r>
      <w:r w:rsidR="003A503E">
        <w:rPr>
          <w:rFonts w:ascii="Times New Roman" w:eastAsia="SimSun" w:hAnsi="Times New Roman" w:cs="Times New Roman"/>
        </w:rPr>
        <w:t>2</w:t>
      </w:r>
      <w:r w:rsidR="002A1885">
        <w:rPr>
          <w:rFonts w:ascii="Times New Roman" w:eastAsia="SimSun" w:hAnsi="Times New Roman" w:cs="Times New Roman"/>
        </w:rPr>
        <w:t>-</w:t>
      </w:r>
      <w:r w:rsidR="003A503E">
        <w:rPr>
          <w:rFonts w:ascii="Times New Roman" w:eastAsia="SimSun" w:hAnsi="Times New Roman" w:cs="Times New Roman"/>
        </w:rPr>
        <w:t>to</w:t>
      </w:r>
      <w:r w:rsidR="002A1885">
        <w:rPr>
          <w:rFonts w:ascii="Times New Roman" w:eastAsia="SimSun" w:hAnsi="Times New Roman" w:cs="Times New Roman"/>
        </w:rPr>
        <w:t>-</w:t>
      </w:r>
      <w:r w:rsidR="003A503E">
        <w:rPr>
          <w:rFonts w:ascii="Times New Roman" w:eastAsia="SimSun" w:hAnsi="Times New Roman" w:cs="Times New Roman"/>
        </w:rPr>
        <w:t>1</w:t>
      </w:r>
      <w:r w:rsidR="00492847">
        <w:rPr>
          <w:rFonts w:ascii="Times New Roman" w:eastAsia="SimSun" w:hAnsi="Times New Roman" w:cs="Times New Roman"/>
        </w:rPr>
        <w:t xml:space="preserve"> Mux</w:t>
      </w:r>
      <w:r w:rsidR="003A503E">
        <w:rPr>
          <w:rFonts w:ascii="Times New Roman" w:eastAsia="SimSun" w:hAnsi="Times New Roman" w:cs="Times New Roman"/>
        </w:rPr>
        <w:t>, the Arithmetic Logic Unit (ALU</w:t>
      </w:r>
      <w:r w:rsidR="00492847">
        <w:rPr>
          <w:rFonts w:ascii="Times New Roman" w:eastAsia="SimSun" w:hAnsi="Times New Roman" w:cs="Times New Roman"/>
        </w:rPr>
        <w:t>),</w:t>
      </w:r>
      <w:r w:rsidR="003A503E">
        <w:rPr>
          <w:rFonts w:ascii="Times New Roman" w:eastAsia="SimSun" w:hAnsi="Times New Roman" w:cs="Times New Roman"/>
        </w:rPr>
        <w:t xml:space="preserve"> and the Register File 16x16 (RF).</w:t>
      </w:r>
      <w:r w:rsidR="002A1885">
        <w:rPr>
          <w:rFonts w:ascii="Times New Roman" w:eastAsia="SimSun" w:hAnsi="Times New Roman" w:cs="Times New Roman"/>
        </w:rPr>
        <w:t xml:space="preserve"> </w:t>
      </w:r>
      <w:r w:rsidR="003975E9">
        <w:rPr>
          <w:rFonts w:ascii="Times New Roman" w:eastAsia="SimSun" w:hAnsi="Times New Roman" w:cs="Times New Roman"/>
        </w:rPr>
        <w:t xml:space="preserve">To </w:t>
      </w:r>
      <w:r w:rsidR="00492847">
        <w:rPr>
          <w:rFonts w:ascii="Times New Roman" w:eastAsia="SimSun" w:hAnsi="Times New Roman" w:cs="Times New Roman"/>
        </w:rPr>
        <w:t xml:space="preserve">execute an </w:t>
      </w:r>
      <w:r w:rsidR="003975E9">
        <w:rPr>
          <w:rFonts w:ascii="Times New Roman" w:eastAsia="SimSun" w:hAnsi="Times New Roman" w:cs="Times New Roman"/>
        </w:rPr>
        <w:t>instruction</w:t>
      </w:r>
      <w:r w:rsidR="00492847">
        <w:rPr>
          <w:rFonts w:ascii="Times New Roman" w:eastAsia="SimSun" w:hAnsi="Times New Roman" w:cs="Times New Roman"/>
        </w:rPr>
        <w:t>,</w:t>
      </w:r>
      <w:r w:rsidR="003975E9">
        <w:rPr>
          <w:rFonts w:ascii="Times New Roman" w:eastAsia="SimSun" w:hAnsi="Times New Roman" w:cs="Times New Roman"/>
        </w:rPr>
        <w:t xml:space="preserve"> the processor takes in a </w:t>
      </w:r>
      <w:r w:rsidR="008932EF">
        <w:rPr>
          <w:rFonts w:ascii="Times New Roman" w:eastAsia="SimSun" w:hAnsi="Times New Roman" w:cs="Times New Roman"/>
        </w:rPr>
        <w:t>16-bit</w:t>
      </w:r>
      <w:r w:rsidR="003975E9">
        <w:rPr>
          <w:rFonts w:ascii="Times New Roman" w:eastAsia="SimSun" w:hAnsi="Times New Roman" w:cs="Times New Roman"/>
        </w:rPr>
        <w:t xml:space="preserve"> input from the instruction</w:t>
      </w:r>
      <w:r w:rsidR="008932EF">
        <w:rPr>
          <w:rFonts w:ascii="Times New Roman" w:eastAsia="SimSun" w:hAnsi="Times New Roman" w:cs="Times New Roman"/>
        </w:rPr>
        <w:t xml:space="preserve"> memory</w:t>
      </w:r>
      <w:r w:rsidR="003975E9">
        <w:rPr>
          <w:rFonts w:ascii="Times New Roman" w:eastAsia="SimSun" w:hAnsi="Times New Roman" w:cs="Times New Roman"/>
        </w:rPr>
        <w:t xml:space="preserve"> file (ROM) and perform</w:t>
      </w:r>
      <w:r w:rsidR="002A1885">
        <w:rPr>
          <w:rFonts w:ascii="Times New Roman" w:eastAsia="SimSun" w:hAnsi="Times New Roman" w:cs="Times New Roman"/>
        </w:rPr>
        <w:t>s</w:t>
      </w:r>
      <w:r w:rsidR="003975E9">
        <w:rPr>
          <w:rFonts w:ascii="Times New Roman" w:eastAsia="SimSun" w:hAnsi="Times New Roman" w:cs="Times New Roman"/>
        </w:rPr>
        <w:t xml:space="preserve"> the corresponding operation with the input</w:t>
      </w:r>
      <w:r w:rsidR="004123EF">
        <w:rPr>
          <w:rFonts w:ascii="Times New Roman" w:eastAsia="SimSun" w:hAnsi="Times New Roman" w:cs="Times New Roman"/>
        </w:rPr>
        <w:t>. The processor output is display</w:t>
      </w:r>
      <w:r w:rsidR="008932EF">
        <w:rPr>
          <w:rFonts w:ascii="Times New Roman" w:eastAsia="SimSun" w:hAnsi="Times New Roman" w:cs="Times New Roman"/>
        </w:rPr>
        <w:t>ed</w:t>
      </w:r>
      <w:r w:rsidR="004123EF">
        <w:rPr>
          <w:rFonts w:ascii="Times New Roman" w:eastAsia="SimSun" w:hAnsi="Times New Roman" w:cs="Times New Roman"/>
        </w:rPr>
        <w:t xml:space="preserve"> using eight 7-segments display</w:t>
      </w:r>
      <w:r w:rsidR="008932EF">
        <w:rPr>
          <w:rFonts w:ascii="Times New Roman" w:eastAsia="SimSun" w:hAnsi="Times New Roman" w:cs="Times New Roman"/>
        </w:rPr>
        <w:t>s</w:t>
      </w:r>
      <w:r w:rsidR="004123EF">
        <w:rPr>
          <w:rFonts w:ascii="Times New Roman" w:eastAsia="SimSun" w:hAnsi="Times New Roman" w:cs="Times New Roman"/>
        </w:rPr>
        <w:t xml:space="preserve">. </w:t>
      </w:r>
    </w:p>
    <w:p w14:paraId="264F1EB7" w14:textId="0E9970F9" w:rsidR="00C23CD3" w:rsidRPr="00C23CD3" w:rsidRDefault="00C23CD3" w:rsidP="00393FAC">
      <w:pPr>
        <w:tabs>
          <w:tab w:val="left" w:pos="2979"/>
        </w:tabs>
        <w:spacing w:line="360" w:lineRule="auto"/>
        <w:ind w:firstLine="0"/>
        <w:rPr>
          <w:rFonts w:ascii="Times New Roman" w:eastAsia="SimSun" w:hAnsi="Times New Roman" w:cs="Times New Roman"/>
          <w:b/>
          <w:bCs/>
        </w:rPr>
      </w:pPr>
    </w:p>
    <w:p w14:paraId="349DC15A" w14:textId="6EC2F5E3" w:rsidR="008D5DB5" w:rsidRPr="0049646A" w:rsidRDefault="000D61E2" w:rsidP="0049646A">
      <w:pPr>
        <w:pStyle w:val="ListParagraph"/>
        <w:numPr>
          <w:ilvl w:val="0"/>
          <w:numId w:val="31"/>
        </w:numPr>
        <w:tabs>
          <w:tab w:val="left" w:pos="2979"/>
        </w:tabs>
        <w:spacing w:after="80" w:line="360" w:lineRule="auto"/>
        <w:rPr>
          <w:rFonts w:ascii="Times New Roman" w:eastAsia="SimSun" w:hAnsi="Times New Roman" w:cs="Times New Roman"/>
          <w:b/>
          <w:bCs/>
          <w:sz w:val="32"/>
          <w:szCs w:val="32"/>
          <w:u w:val="single"/>
        </w:rPr>
      </w:pPr>
      <w:r>
        <w:rPr>
          <w:rFonts w:ascii="Times New Roman" w:eastAsia="SimSun" w:hAnsi="Times New Roman" w:cs="Times New Roman"/>
          <w:b/>
          <w:bCs/>
          <w:sz w:val="32"/>
          <w:szCs w:val="32"/>
          <w:u w:val="single"/>
        </w:rPr>
        <w:lastRenderedPageBreak/>
        <w:t xml:space="preserve"> </w:t>
      </w:r>
      <w:r w:rsidR="00C23CD3" w:rsidRPr="000D61E2">
        <w:rPr>
          <w:rFonts w:ascii="Times New Roman" w:eastAsia="SimSun" w:hAnsi="Times New Roman" w:cs="Times New Roman"/>
          <w:b/>
          <w:bCs/>
          <w:sz w:val="32"/>
          <w:szCs w:val="32"/>
          <w:u w:val="single"/>
        </w:rPr>
        <w:t>Requirements</w:t>
      </w:r>
    </w:p>
    <w:p w14:paraId="4AD65BA2" w14:textId="34780865" w:rsidR="08C16B61" w:rsidRDefault="00255C55" w:rsidP="08C16B61">
      <w:pPr>
        <w:tabs>
          <w:tab w:val="left" w:pos="2979"/>
        </w:tabs>
        <w:spacing w:line="360" w:lineRule="auto"/>
        <w:ind w:firstLine="0"/>
        <w:rPr>
          <w:rFonts w:ascii="Times New Roman" w:eastAsia="SimSun" w:hAnsi="Times New Roman" w:cs="Times New Roman"/>
        </w:rPr>
      </w:pPr>
      <w:r>
        <w:rPr>
          <w:rFonts w:ascii="Times New Roman" w:eastAsia="SimSun" w:hAnsi="Times New Roman" w:cs="Times New Roman"/>
        </w:rPr>
        <w:t>In this section, we will lay out the</w:t>
      </w:r>
      <w:r w:rsidR="0049646A">
        <w:rPr>
          <w:rFonts w:ascii="Times New Roman" w:eastAsia="SimSun" w:hAnsi="Times New Roman" w:cs="Times New Roman"/>
        </w:rPr>
        <w:t xml:space="preserve"> basic</w:t>
      </w:r>
      <w:r>
        <w:rPr>
          <w:rFonts w:ascii="Times New Roman" w:eastAsia="SimSun" w:hAnsi="Times New Roman" w:cs="Times New Roman"/>
        </w:rPr>
        <w:t xml:space="preserve"> requirements for all of the major modules</w:t>
      </w:r>
      <w:r w:rsidR="0049646A">
        <w:rPr>
          <w:rFonts w:ascii="Times New Roman" w:eastAsia="SimSun" w:hAnsi="Times New Roman" w:cs="Times New Roman"/>
        </w:rPr>
        <w:t xml:space="preserve"> in the project.</w:t>
      </w:r>
    </w:p>
    <w:p w14:paraId="0AF2392F" w14:textId="68EFAF53" w:rsidR="08C16B61" w:rsidRDefault="08C16B61" w:rsidP="08C16B61">
      <w:pPr>
        <w:tabs>
          <w:tab w:val="left" w:pos="2979"/>
        </w:tabs>
        <w:spacing w:line="360" w:lineRule="auto"/>
        <w:ind w:firstLine="0"/>
        <w:rPr>
          <w:rFonts w:ascii="Times New Roman" w:eastAsia="SimSun" w:hAnsi="Times New Roman" w:cs="Times New Roman"/>
        </w:rPr>
      </w:pPr>
    </w:p>
    <w:p w14:paraId="2A4423F9" w14:textId="3C2DA298" w:rsidR="00E20DB8" w:rsidRPr="002E18CC" w:rsidRDefault="000D61E2" w:rsidP="002E18CC">
      <w:pPr>
        <w:numPr>
          <w:ilvl w:val="1"/>
          <w:numId w:val="23"/>
        </w:numPr>
        <w:tabs>
          <w:tab w:val="left" w:pos="2979"/>
        </w:tabs>
        <w:spacing w:line="360" w:lineRule="auto"/>
        <w:contextualSpacing/>
        <w:rPr>
          <w:rFonts w:ascii="Times New Roman" w:eastAsia="SimSun" w:hAnsi="Times New Roman" w:cs="Times New Roman"/>
          <w:b/>
          <w:bCs/>
          <w:sz w:val="28"/>
          <w:szCs w:val="28"/>
        </w:rPr>
      </w:pPr>
      <w:r>
        <w:rPr>
          <w:rFonts w:ascii="Times New Roman" w:eastAsia="SimSun" w:hAnsi="Times New Roman" w:cs="Times New Roman"/>
          <w:b/>
          <w:bCs/>
          <w:sz w:val="28"/>
          <w:szCs w:val="28"/>
        </w:rPr>
        <w:t xml:space="preserve"> </w:t>
      </w:r>
      <w:r w:rsidR="003D71B8" w:rsidRPr="000D61E2">
        <w:rPr>
          <w:rFonts w:ascii="Times New Roman" w:eastAsia="SimSun" w:hAnsi="Times New Roman" w:cs="Times New Roman"/>
          <w:b/>
          <w:bCs/>
          <w:sz w:val="28"/>
          <w:szCs w:val="28"/>
        </w:rPr>
        <w:t>Requirements for</w:t>
      </w:r>
      <w:r w:rsidR="00C23CD3" w:rsidRPr="000D61E2">
        <w:rPr>
          <w:rFonts w:ascii="Times New Roman" w:eastAsia="SimSun" w:hAnsi="Times New Roman" w:cs="Times New Roman"/>
          <w:b/>
          <w:bCs/>
          <w:sz w:val="28"/>
          <w:szCs w:val="28"/>
        </w:rPr>
        <w:t xml:space="preserve"> </w:t>
      </w:r>
      <w:r w:rsidR="00F201D3" w:rsidRPr="000D61E2">
        <w:rPr>
          <w:rFonts w:ascii="Times New Roman" w:eastAsia="SimSun" w:hAnsi="Times New Roman" w:cs="Times New Roman"/>
          <w:b/>
          <w:bCs/>
          <w:sz w:val="28"/>
          <w:szCs w:val="28"/>
        </w:rPr>
        <w:t>Controller</w:t>
      </w:r>
      <w:r w:rsidR="00C23CD3" w:rsidRPr="000D61E2">
        <w:rPr>
          <w:rFonts w:ascii="Times New Roman" w:eastAsia="SimSun" w:hAnsi="Times New Roman" w:cs="Times New Roman"/>
          <w:b/>
          <w:bCs/>
          <w:sz w:val="28"/>
          <w:szCs w:val="28"/>
        </w:rPr>
        <w:t>.sv</w:t>
      </w:r>
    </w:p>
    <w:p w14:paraId="0B9DB446" w14:textId="23110837" w:rsidR="258302CB" w:rsidRDefault="258302CB" w:rsidP="00CB5A80">
      <w:pPr>
        <w:tabs>
          <w:tab w:val="left" w:pos="2979"/>
        </w:tabs>
        <w:spacing w:line="360" w:lineRule="auto"/>
        <w:ind w:firstLine="0"/>
        <w:rPr>
          <w:rFonts w:ascii="Times New Roman" w:eastAsia="SimSun" w:hAnsi="Times New Roman" w:cs="Times New Roman"/>
        </w:rPr>
      </w:pPr>
      <w:r w:rsidRPr="258302CB">
        <w:rPr>
          <w:rFonts w:ascii="Times New Roman" w:eastAsia="SimSun" w:hAnsi="Times New Roman" w:cs="Times New Roman"/>
        </w:rPr>
        <w:t xml:space="preserve">For designing the </w:t>
      </w:r>
      <w:r w:rsidR="002E18CC" w:rsidRPr="258302CB">
        <w:rPr>
          <w:rFonts w:ascii="Times New Roman" w:eastAsia="SimSun" w:hAnsi="Times New Roman" w:cs="Times New Roman"/>
        </w:rPr>
        <w:t>Control</w:t>
      </w:r>
      <w:r w:rsidRPr="258302CB">
        <w:rPr>
          <w:rFonts w:ascii="Times New Roman" w:eastAsia="SimSun" w:hAnsi="Times New Roman" w:cs="Times New Roman"/>
        </w:rPr>
        <w:t xml:space="preserve"> Unit, we were required to use the proper inputs and output in order to properly connect the </w:t>
      </w:r>
      <w:r w:rsidR="002E18CC" w:rsidRPr="258302CB">
        <w:rPr>
          <w:rFonts w:ascii="Times New Roman" w:eastAsia="SimSun" w:hAnsi="Times New Roman" w:cs="Times New Roman"/>
        </w:rPr>
        <w:t>Control</w:t>
      </w:r>
      <w:r w:rsidRPr="258302CB">
        <w:rPr>
          <w:rFonts w:ascii="Times New Roman" w:eastAsia="SimSun" w:hAnsi="Times New Roman" w:cs="Times New Roman"/>
        </w:rPr>
        <w:t xml:space="preserve"> Unit and the Datapath. To successfully build the </w:t>
      </w:r>
      <w:r w:rsidR="002E18CC" w:rsidRPr="258302CB">
        <w:rPr>
          <w:rFonts w:ascii="Times New Roman" w:eastAsia="SimSun" w:hAnsi="Times New Roman" w:cs="Times New Roman"/>
        </w:rPr>
        <w:t>Control</w:t>
      </w:r>
      <w:r w:rsidR="006F630A">
        <w:rPr>
          <w:rFonts w:ascii="Times New Roman" w:eastAsia="SimSun" w:hAnsi="Times New Roman" w:cs="Times New Roman"/>
        </w:rPr>
        <w:t xml:space="preserve"> Unit</w:t>
      </w:r>
      <w:r w:rsidRPr="258302CB">
        <w:rPr>
          <w:rFonts w:ascii="Times New Roman" w:eastAsia="SimSun" w:hAnsi="Times New Roman" w:cs="Times New Roman"/>
        </w:rPr>
        <w:t>, it must load instructions from the instruction memory, wh</w:t>
      </w:r>
      <w:r w:rsidR="006F630A">
        <w:rPr>
          <w:rFonts w:ascii="Times New Roman" w:eastAsia="SimSun" w:hAnsi="Times New Roman" w:cs="Times New Roman"/>
        </w:rPr>
        <w:t>ere the</w:t>
      </w:r>
      <w:r w:rsidRPr="258302CB">
        <w:rPr>
          <w:rFonts w:ascii="Times New Roman" w:eastAsia="SimSun" w:hAnsi="Times New Roman" w:cs="Times New Roman"/>
        </w:rPr>
        <w:t xml:space="preserve"> addresses must be provided by a program counter via a shift register to the state machine (FSM). The state machine must decode the instruction and assign the different state and output values to process the current instruction.</w:t>
      </w:r>
    </w:p>
    <w:p w14:paraId="157F5C87" w14:textId="313DD2F3" w:rsidR="258302CB" w:rsidRDefault="258302CB" w:rsidP="258302CB">
      <w:pPr>
        <w:tabs>
          <w:tab w:val="left" w:pos="2979"/>
        </w:tabs>
        <w:spacing w:line="360" w:lineRule="auto"/>
        <w:ind w:firstLine="0"/>
        <w:jc w:val="both"/>
        <w:rPr>
          <w:rFonts w:ascii="Times New Roman" w:eastAsia="SimSun" w:hAnsi="Times New Roman" w:cs="Times New Roman"/>
        </w:rPr>
      </w:pPr>
    </w:p>
    <w:p w14:paraId="47F3DBFF" w14:textId="3A85135F" w:rsidR="00C23CD3" w:rsidRPr="000D61E2" w:rsidRDefault="00E20DB8" w:rsidP="00C23CD3">
      <w:pPr>
        <w:numPr>
          <w:ilvl w:val="1"/>
          <w:numId w:val="23"/>
        </w:numPr>
        <w:tabs>
          <w:tab w:val="left" w:pos="2979"/>
        </w:tabs>
        <w:spacing w:line="360" w:lineRule="auto"/>
        <w:contextualSpacing/>
        <w:rPr>
          <w:rFonts w:ascii="Times New Roman" w:eastAsia="SimSun" w:hAnsi="Times New Roman" w:cs="Times New Roman"/>
          <w:b/>
          <w:bCs/>
          <w:sz w:val="28"/>
          <w:szCs w:val="28"/>
        </w:rPr>
      </w:pPr>
      <w:r w:rsidRPr="000D61E2">
        <w:rPr>
          <w:rFonts w:ascii="Times New Roman" w:eastAsia="SimSun" w:hAnsi="Times New Roman" w:cs="Times New Roman"/>
          <w:noProof/>
          <w:sz w:val="28"/>
          <w:szCs w:val="28"/>
        </w:rPr>
        <w:drawing>
          <wp:anchor distT="0" distB="0" distL="114300" distR="114300" simplePos="0" relativeHeight="251658241" behindDoc="1" locked="0" layoutInCell="1" allowOverlap="1" wp14:anchorId="0FCEB7E9" wp14:editId="58872E0E">
            <wp:simplePos x="0" y="0"/>
            <wp:positionH relativeFrom="margin">
              <wp:align>right</wp:align>
            </wp:positionH>
            <wp:positionV relativeFrom="paragraph">
              <wp:posOffset>8448</wp:posOffset>
            </wp:positionV>
            <wp:extent cx="2337683" cy="2301649"/>
            <wp:effectExtent l="19050" t="19050" r="24765" b="22860"/>
            <wp:wrapTight wrapText="bothSides">
              <wp:wrapPolygon edited="0">
                <wp:start x="-176" y="-179"/>
                <wp:lineTo x="-176" y="21636"/>
                <wp:lineTo x="21653" y="21636"/>
                <wp:lineTo x="21653" y="-179"/>
                <wp:lineTo x="-176" y="-179"/>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37683" cy="2301649"/>
                    </a:xfrm>
                    <a:prstGeom prst="rect">
                      <a:avLst/>
                    </a:prstGeom>
                    <a:ln>
                      <a:solidFill>
                        <a:schemeClr val="tx1"/>
                      </a:solidFill>
                    </a:ln>
                  </pic:spPr>
                </pic:pic>
              </a:graphicData>
            </a:graphic>
          </wp:anchor>
        </w:drawing>
      </w:r>
      <w:r w:rsidR="000D61E2">
        <w:rPr>
          <w:rFonts w:ascii="Times New Roman" w:eastAsia="SimSun" w:hAnsi="Times New Roman" w:cs="Times New Roman"/>
          <w:b/>
          <w:bCs/>
          <w:sz w:val="28"/>
          <w:szCs w:val="28"/>
        </w:rPr>
        <w:t xml:space="preserve"> </w:t>
      </w:r>
      <w:r w:rsidR="00C23CD3" w:rsidRPr="000D61E2">
        <w:rPr>
          <w:rFonts w:ascii="Times New Roman" w:eastAsia="SimSun" w:hAnsi="Times New Roman" w:cs="Times New Roman"/>
          <w:b/>
          <w:bCs/>
          <w:sz w:val="28"/>
          <w:szCs w:val="28"/>
        </w:rPr>
        <w:t xml:space="preserve">Requirements: </w:t>
      </w:r>
      <w:r w:rsidR="009151DC" w:rsidRPr="000D61E2">
        <w:rPr>
          <w:rFonts w:ascii="Times New Roman" w:eastAsia="SimSun" w:hAnsi="Times New Roman" w:cs="Times New Roman"/>
          <w:b/>
          <w:bCs/>
          <w:sz w:val="28"/>
          <w:szCs w:val="28"/>
        </w:rPr>
        <w:t>Datapath.sv</w:t>
      </w:r>
    </w:p>
    <w:p w14:paraId="16E58108" w14:textId="13CB9F2E" w:rsidR="00AF770A" w:rsidRDefault="004A156E" w:rsidP="00AF770A">
      <w:pPr>
        <w:tabs>
          <w:tab w:val="left" w:pos="2979"/>
        </w:tabs>
        <w:spacing w:line="360" w:lineRule="auto"/>
        <w:ind w:firstLine="0"/>
        <w:jc w:val="both"/>
        <w:rPr>
          <w:rFonts w:ascii="Times New Roman" w:eastAsia="SimSun" w:hAnsi="Times New Roman" w:cs="Times New Roman"/>
        </w:rPr>
      </w:pPr>
      <w:r>
        <w:rPr>
          <w:noProof/>
        </w:rPr>
        <mc:AlternateContent>
          <mc:Choice Requires="wps">
            <w:drawing>
              <wp:anchor distT="0" distB="0" distL="114300" distR="114300" simplePos="0" relativeHeight="251658242" behindDoc="1" locked="0" layoutInCell="1" allowOverlap="1" wp14:anchorId="1343AC0F" wp14:editId="5A33100A">
                <wp:simplePos x="0" y="0"/>
                <wp:positionH relativeFrom="margin">
                  <wp:align>right</wp:align>
                </wp:positionH>
                <wp:positionV relativeFrom="paragraph">
                  <wp:posOffset>2073707</wp:posOffset>
                </wp:positionV>
                <wp:extent cx="2337435" cy="365760"/>
                <wp:effectExtent l="0" t="0" r="5715" b="0"/>
                <wp:wrapTight wrapText="bothSides">
                  <wp:wrapPolygon edited="0">
                    <wp:start x="0" y="0"/>
                    <wp:lineTo x="0" y="20250"/>
                    <wp:lineTo x="21477" y="20250"/>
                    <wp:lineTo x="21477"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2337435" cy="365760"/>
                        </a:xfrm>
                        <a:prstGeom prst="rect">
                          <a:avLst/>
                        </a:prstGeom>
                        <a:solidFill>
                          <a:prstClr val="white"/>
                        </a:solidFill>
                        <a:ln>
                          <a:noFill/>
                        </a:ln>
                      </wps:spPr>
                      <wps:txbx>
                        <w:txbxContent>
                          <w:p w14:paraId="63B1D206" w14:textId="4EF90161" w:rsidR="00E20DB8" w:rsidRPr="00E20DB8" w:rsidRDefault="00E20DB8" w:rsidP="00AF770A">
                            <w:pPr>
                              <w:pStyle w:val="Caption"/>
                              <w:jc w:val="center"/>
                              <w:rPr>
                                <w:rFonts w:ascii="Times New Roman" w:eastAsia="SimSun" w:hAnsi="Times New Roman" w:cs="Times New Roman"/>
                                <w:i w:val="0"/>
                                <w:iCs w:val="0"/>
                                <w:sz w:val="28"/>
                                <w:szCs w:val="28"/>
                              </w:rPr>
                            </w:pPr>
                            <w:r w:rsidRPr="00E20DB8">
                              <w:rPr>
                                <w:b/>
                                <w:bCs/>
                                <w:i w:val="0"/>
                                <w:iCs w:val="0"/>
                                <w:sz w:val="24"/>
                                <w:szCs w:val="20"/>
                              </w:rPr>
                              <w:t xml:space="preserve">Figure </w:t>
                            </w:r>
                            <w:r w:rsidRPr="00E20DB8">
                              <w:rPr>
                                <w:b/>
                                <w:bCs/>
                                <w:i w:val="0"/>
                                <w:iCs w:val="0"/>
                                <w:sz w:val="24"/>
                                <w:szCs w:val="20"/>
                              </w:rPr>
                              <w:fldChar w:fldCharType="begin"/>
                            </w:r>
                            <w:r w:rsidRPr="00E20DB8">
                              <w:rPr>
                                <w:b/>
                                <w:bCs/>
                                <w:i w:val="0"/>
                                <w:iCs w:val="0"/>
                                <w:sz w:val="24"/>
                                <w:szCs w:val="20"/>
                              </w:rPr>
                              <w:instrText xml:space="preserve"> SEQ Figure \* ARABIC </w:instrText>
                            </w:r>
                            <w:r w:rsidRPr="00E20DB8">
                              <w:rPr>
                                <w:b/>
                                <w:bCs/>
                                <w:i w:val="0"/>
                                <w:iCs w:val="0"/>
                                <w:sz w:val="24"/>
                                <w:szCs w:val="20"/>
                              </w:rPr>
                              <w:fldChar w:fldCharType="separate"/>
                            </w:r>
                            <w:r w:rsidR="00573548">
                              <w:rPr>
                                <w:b/>
                                <w:bCs/>
                                <w:i w:val="0"/>
                                <w:iCs w:val="0"/>
                                <w:noProof/>
                                <w:sz w:val="24"/>
                                <w:szCs w:val="20"/>
                              </w:rPr>
                              <w:t>1</w:t>
                            </w:r>
                            <w:r w:rsidRPr="00E20DB8">
                              <w:rPr>
                                <w:b/>
                                <w:bCs/>
                                <w:i w:val="0"/>
                                <w:iCs w:val="0"/>
                                <w:sz w:val="24"/>
                                <w:szCs w:val="20"/>
                              </w:rPr>
                              <w:fldChar w:fldCharType="end"/>
                            </w:r>
                            <w:r>
                              <w:rPr>
                                <w:b/>
                                <w:bCs/>
                                <w:i w:val="0"/>
                                <w:iCs w:val="0"/>
                                <w:sz w:val="24"/>
                                <w:szCs w:val="20"/>
                              </w:rPr>
                              <w:t xml:space="preserve">: </w:t>
                            </w:r>
                            <w:r>
                              <w:rPr>
                                <w:i w:val="0"/>
                                <w:iCs w:val="0"/>
                                <w:sz w:val="24"/>
                                <w:szCs w:val="20"/>
                              </w:rPr>
                              <w:t xml:space="preserve">Datapath </w:t>
                            </w:r>
                            <w:r w:rsidR="00AF770A">
                              <w:rPr>
                                <w:i w:val="0"/>
                                <w:iCs w:val="0"/>
                                <w:sz w:val="24"/>
                                <w:szCs w:val="20"/>
                              </w:rPr>
                              <w:t>interconnection schematic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343AC0F" id="_x0000_t202" coordsize="21600,21600" o:spt="202" path="m,l,21600r21600,l21600,xe">
                <v:stroke joinstyle="miter"/>
                <v:path gradientshapeok="t" o:connecttype="rect"/>
              </v:shapetype>
              <v:shape id="Text Box 2" o:spid="_x0000_s1026" type="#_x0000_t202" style="position:absolute;left:0;text-align:left;margin-left:132.85pt;margin-top:163.3pt;width:184.05pt;height:28.8pt;z-index:-25165823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" stroked="f">
                <v:textbox inset="0,0,0,0">
                  <w:txbxContent>
                    <w:p w14:paraId="63B1D206" w14:textId="4EF90161" w:rsidR="00E20DB8" w:rsidRPr="00E20DB8" w:rsidRDefault="00E20DB8" w:rsidP="00AF770A">
                      <w:pPr>
                        <w:pStyle w:val="Caption"/>
                        <w:jc w:val="center"/>
                        <w:rPr>
                          <w:rFonts w:ascii="Times New Roman" w:eastAsia="SimSun" w:hAnsi="Times New Roman" w:cs="Times New Roman"/>
                          <w:i w:val="0"/>
                          <w:iCs w:val="0"/>
                          <w:sz w:val="28"/>
                          <w:szCs w:val="28"/>
                        </w:rPr>
                      </w:pPr>
                      <w:r w:rsidRPr="00E20DB8">
                        <w:rPr>
                          <w:b/>
                          <w:bCs/>
                          <w:i w:val="0"/>
                          <w:iCs w:val="0"/>
                          <w:sz w:val="24"/>
                          <w:szCs w:val="20"/>
                        </w:rPr>
                        <w:t xml:space="preserve">Figure </w:t>
                      </w:r>
                      <w:r w:rsidRPr="00E20DB8">
                        <w:rPr>
                          <w:b/>
                          <w:bCs/>
                          <w:i w:val="0"/>
                          <w:iCs w:val="0"/>
                          <w:sz w:val="24"/>
                          <w:szCs w:val="20"/>
                        </w:rPr>
                        <w:fldChar w:fldCharType="begin"/>
                      </w:r>
                      <w:r w:rsidRPr="00E20DB8">
                        <w:rPr>
                          <w:b/>
                          <w:bCs/>
                          <w:i w:val="0"/>
                          <w:iCs w:val="0"/>
                          <w:sz w:val="24"/>
                          <w:szCs w:val="20"/>
                        </w:rPr>
                        <w:instrText xml:space="preserve"> SEQ Figure \* ARABIC </w:instrText>
                      </w:r>
                      <w:r w:rsidRPr="00E20DB8">
                        <w:rPr>
                          <w:b/>
                          <w:bCs/>
                          <w:i w:val="0"/>
                          <w:iCs w:val="0"/>
                          <w:sz w:val="24"/>
                          <w:szCs w:val="20"/>
                        </w:rPr>
                        <w:fldChar w:fldCharType="separate"/>
                      </w:r>
                      <w:r w:rsidR="00573548">
                        <w:rPr>
                          <w:b/>
                          <w:bCs/>
                          <w:i w:val="0"/>
                          <w:iCs w:val="0"/>
                          <w:noProof/>
                          <w:sz w:val="24"/>
                          <w:szCs w:val="20"/>
                        </w:rPr>
                        <w:t>1</w:t>
                      </w:r>
                      <w:r w:rsidRPr="00E20DB8">
                        <w:rPr>
                          <w:b/>
                          <w:bCs/>
                          <w:i w:val="0"/>
                          <w:iCs w:val="0"/>
                          <w:sz w:val="24"/>
                          <w:szCs w:val="20"/>
                        </w:rPr>
                        <w:fldChar w:fldCharType="end"/>
                      </w:r>
                      <w:r>
                        <w:rPr>
                          <w:b/>
                          <w:bCs/>
                          <w:i w:val="0"/>
                          <w:iCs w:val="0"/>
                          <w:sz w:val="24"/>
                          <w:szCs w:val="20"/>
                        </w:rPr>
                        <w:t xml:space="preserve">: </w:t>
                      </w:r>
                      <w:r>
                        <w:rPr>
                          <w:i w:val="0"/>
                          <w:iCs w:val="0"/>
                          <w:sz w:val="24"/>
                          <w:szCs w:val="20"/>
                        </w:rPr>
                        <w:t xml:space="preserve">Datapath </w:t>
                      </w:r>
                      <w:r w:rsidR="00AF770A">
                        <w:rPr>
                          <w:i w:val="0"/>
                          <w:iCs w:val="0"/>
                          <w:sz w:val="24"/>
                          <w:szCs w:val="20"/>
                        </w:rPr>
                        <w:t>interconnection schematic</w:t>
                      </w:r>
                    </w:p>
                  </w:txbxContent>
                </v:textbox>
                <w10:wrap type="tight" anchorx="margin"/>
              </v:shape>
            </w:pict>
          </mc:Fallback>
        </mc:AlternateContent>
      </w:r>
      <w:r w:rsidR="00EB112D">
        <w:rPr>
          <w:rFonts w:ascii="Times New Roman" w:eastAsia="SimSun" w:hAnsi="Times New Roman" w:cs="Times New Roman"/>
        </w:rPr>
        <w:t>When designing the</w:t>
      </w:r>
      <w:r w:rsidR="0086237E">
        <w:rPr>
          <w:rFonts w:ascii="Times New Roman" w:eastAsia="SimSun" w:hAnsi="Times New Roman" w:cs="Times New Roman"/>
        </w:rPr>
        <w:t xml:space="preserve"> </w:t>
      </w:r>
      <w:r w:rsidR="00EB112D">
        <w:rPr>
          <w:rFonts w:ascii="Times New Roman" w:eastAsia="SimSun" w:hAnsi="Times New Roman" w:cs="Times New Roman"/>
        </w:rPr>
        <w:t>Datapath</w:t>
      </w:r>
      <w:r w:rsidR="009C2E79">
        <w:rPr>
          <w:rFonts w:ascii="Times New Roman" w:eastAsia="SimSun" w:hAnsi="Times New Roman" w:cs="Times New Roman"/>
        </w:rPr>
        <w:t xml:space="preserve"> module</w:t>
      </w:r>
      <w:r w:rsidR="00EB112D">
        <w:rPr>
          <w:rFonts w:ascii="Times New Roman" w:eastAsia="SimSun" w:hAnsi="Times New Roman" w:cs="Times New Roman"/>
        </w:rPr>
        <w:t>, we were</w:t>
      </w:r>
      <w:r w:rsidR="009C2E79">
        <w:rPr>
          <w:rFonts w:ascii="Times New Roman" w:eastAsia="SimSun" w:hAnsi="Times New Roman" w:cs="Times New Roman"/>
        </w:rPr>
        <w:t xml:space="preserve"> </w:t>
      </w:r>
      <w:r w:rsidR="00EB112D">
        <w:rPr>
          <w:rFonts w:ascii="Times New Roman" w:eastAsia="SimSun" w:hAnsi="Times New Roman" w:cs="Times New Roman"/>
        </w:rPr>
        <w:t xml:space="preserve">required to </w:t>
      </w:r>
      <w:r w:rsidR="00F312F9">
        <w:rPr>
          <w:rFonts w:ascii="Times New Roman" w:eastAsia="SimSun" w:hAnsi="Times New Roman" w:cs="Times New Roman"/>
        </w:rPr>
        <w:t>properly connect the register file, the ALU, the data memory, and</w:t>
      </w:r>
      <w:r w:rsidR="00261C2D">
        <w:rPr>
          <w:rFonts w:ascii="Times New Roman" w:eastAsia="SimSun" w:hAnsi="Times New Roman" w:cs="Times New Roman"/>
        </w:rPr>
        <w:t xml:space="preserve"> </w:t>
      </w:r>
      <w:r w:rsidR="00F312F9">
        <w:rPr>
          <w:rFonts w:ascii="Times New Roman" w:eastAsia="SimSun" w:hAnsi="Times New Roman" w:cs="Times New Roman"/>
        </w:rPr>
        <w:t>the 2-to-1 multiplexer.</w:t>
      </w:r>
      <w:r w:rsidR="00261C2D">
        <w:rPr>
          <w:rFonts w:ascii="Times New Roman" w:eastAsia="SimSun" w:hAnsi="Times New Roman" w:cs="Times New Roman"/>
        </w:rPr>
        <w:t xml:space="preserve"> The Datapath module must be able to load values from the data memory to the register file, perform operations with values from the register file using the ALU, and store the result from the ALU back into the data memory by taking it from the register file.</w:t>
      </w:r>
    </w:p>
    <w:p w14:paraId="6D76D5B3" w14:textId="77777777" w:rsidR="002A1885" w:rsidRDefault="002A1885" w:rsidP="00AF770A">
      <w:pPr>
        <w:tabs>
          <w:tab w:val="left" w:pos="2979"/>
        </w:tabs>
        <w:spacing w:line="360" w:lineRule="auto"/>
        <w:ind w:firstLine="0"/>
        <w:jc w:val="both"/>
        <w:rPr>
          <w:rFonts w:ascii="Times New Roman" w:eastAsia="SimSun" w:hAnsi="Times New Roman" w:cs="Times New Roman"/>
        </w:rPr>
      </w:pPr>
    </w:p>
    <w:p w14:paraId="75EFC0E8" w14:textId="58A3547F" w:rsidR="002A1885" w:rsidRPr="00C23CD3" w:rsidRDefault="002A1885" w:rsidP="00AF770A">
      <w:pPr>
        <w:tabs>
          <w:tab w:val="left" w:pos="2979"/>
        </w:tabs>
        <w:spacing w:line="360" w:lineRule="auto"/>
        <w:ind w:firstLine="0"/>
        <w:jc w:val="both"/>
        <w:rPr>
          <w:rFonts w:ascii="Times New Roman" w:eastAsia="SimSun" w:hAnsi="Times New Roman" w:cs="Times New Roman"/>
        </w:rPr>
      </w:pPr>
      <w:r w:rsidRPr="004A156E">
        <w:rPr>
          <w:rFonts w:ascii="Times New Roman" w:eastAsia="SimSun" w:hAnsi="Times New Roman" w:cs="Times New Roman"/>
          <w:noProof/>
        </w:rPr>
        <w:drawing>
          <wp:anchor distT="0" distB="0" distL="114300" distR="114300" simplePos="0" relativeHeight="251658268" behindDoc="1" locked="0" layoutInCell="1" allowOverlap="1" wp14:anchorId="2994F252" wp14:editId="39E81996">
            <wp:simplePos x="0" y="0"/>
            <wp:positionH relativeFrom="margin">
              <wp:align>right</wp:align>
            </wp:positionH>
            <wp:positionV relativeFrom="paragraph">
              <wp:posOffset>258090</wp:posOffset>
            </wp:positionV>
            <wp:extent cx="3248660" cy="2137410"/>
            <wp:effectExtent l="19050" t="19050" r="27940" b="15240"/>
            <wp:wrapTight wrapText="bothSides">
              <wp:wrapPolygon edited="0">
                <wp:start x="-127" y="-193"/>
                <wp:lineTo x="-127" y="21561"/>
                <wp:lineTo x="21659" y="21561"/>
                <wp:lineTo x="21659" y="-193"/>
                <wp:lineTo x="-127" y="-193"/>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48660" cy="21374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7515A51" w14:textId="61FD9754" w:rsidR="00C23CD3" w:rsidRPr="000D61E2" w:rsidRDefault="000D61E2" w:rsidP="00C23CD3">
      <w:pPr>
        <w:numPr>
          <w:ilvl w:val="1"/>
          <w:numId w:val="23"/>
        </w:numPr>
        <w:tabs>
          <w:tab w:val="left" w:pos="2979"/>
        </w:tabs>
        <w:spacing w:line="360" w:lineRule="auto"/>
        <w:contextualSpacing/>
        <w:rPr>
          <w:rFonts w:ascii="Times New Roman" w:eastAsia="SimSun" w:hAnsi="Times New Roman" w:cs="Times New Roman"/>
          <w:b/>
          <w:bCs/>
          <w:sz w:val="28"/>
          <w:szCs w:val="28"/>
        </w:rPr>
      </w:pPr>
      <w:r>
        <w:rPr>
          <w:rFonts w:ascii="Times New Roman" w:eastAsia="SimSun" w:hAnsi="Times New Roman" w:cs="Times New Roman"/>
          <w:b/>
          <w:bCs/>
          <w:sz w:val="28"/>
          <w:szCs w:val="28"/>
        </w:rPr>
        <w:t xml:space="preserve"> </w:t>
      </w:r>
      <w:r w:rsidR="00C23CD3" w:rsidRPr="000D61E2">
        <w:rPr>
          <w:rFonts w:ascii="Times New Roman" w:eastAsia="SimSun" w:hAnsi="Times New Roman" w:cs="Times New Roman"/>
          <w:b/>
          <w:bCs/>
          <w:sz w:val="28"/>
          <w:szCs w:val="28"/>
        </w:rPr>
        <w:t>Requirements:</w:t>
      </w:r>
      <w:r w:rsidR="00F04F09">
        <w:rPr>
          <w:rFonts w:ascii="Times New Roman" w:eastAsia="SimSun" w:hAnsi="Times New Roman" w:cs="Times New Roman"/>
          <w:b/>
          <w:bCs/>
          <w:sz w:val="28"/>
          <w:szCs w:val="28"/>
        </w:rPr>
        <w:t xml:space="preserve"> </w:t>
      </w:r>
      <w:r w:rsidR="006A1C7A" w:rsidRPr="000D61E2">
        <w:rPr>
          <w:rFonts w:ascii="Times New Roman" w:eastAsia="SimSun" w:hAnsi="Times New Roman" w:cs="Times New Roman"/>
          <w:b/>
          <w:bCs/>
          <w:sz w:val="28"/>
          <w:szCs w:val="28"/>
        </w:rPr>
        <w:t>Processor.sv</w:t>
      </w:r>
    </w:p>
    <w:p w14:paraId="4D4C0C17" w14:textId="7B01005A" w:rsidR="002A1885" w:rsidRDefault="006827B5" w:rsidP="002B5F36">
      <w:pPr>
        <w:tabs>
          <w:tab w:val="left" w:pos="2979"/>
        </w:tabs>
        <w:spacing w:line="360" w:lineRule="auto"/>
        <w:ind w:firstLine="0"/>
        <w:jc w:val="both"/>
        <w:rPr>
          <w:rFonts w:ascii="Times New Roman" w:eastAsia="SimSun" w:hAnsi="Times New Roman" w:cs="Times New Roman"/>
        </w:rPr>
      </w:pPr>
      <w:r>
        <w:rPr>
          <w:rFonts w:ascii="Times New Roman" w:eastAsia="SimSun" w:hAnsi="Times New Roman" w:cs="Times New Roman"/>
        </w:rPr>
        <w:t>The upper</w:t>
      </w:r>
      <w:r w:rsidR="008039F3">
        <w:rPr>
          <w:rFonts w:ascii="Times New Roman" w:eastAsia="SimSun" w:hAnsi="Times New Roman" w:cs="Times New Roman"/>
        </w:rPr>
        <w:t>-</w:t>
      </w:r>
      <w:r>
        <w:rPr>
          <w:rFonts w:ascii="Times New Roman" w:eastAsia="SimSun" w:hAnsi="Times New Roman" w:cs="Times New Roman"/>
        </w:rPr>
        <w:t xml:space="preserve">level module, Processor, must instantiate </w:t>
      </w:r>
      <w:r w:rsidR="005D7E2F">
        <w:rPr>
          <w:rFonts w:ascii="Times New Roman" w:eastAsia="SimSun" w:hAnsi="Times New Roman" w:cs="Times New Roman"/>
        </w:rPr>
        <w:t xml:space="preserve">the Control Unit and Datapath </w:t>
      </w:r>
      <w:r w:rsidR="002E503C">
        <w:rPr>
          <w:rFonts w:ascii="Times New Roman" w:eastAsia="SimSun" w:hAnsi="Times New Roman" w:cs="Times New Roman"/>
        </w:rPr>
        <w:t xml:space="preserve">so that they properly interact </w:t>
      </w:r>
      <w:r w:rsidR="00A004D8">
        <w:rPr>
          <w:rFonts w:ascii="Times New Roman" w:eastAsia="SimSun" w:hAnsi="Times New Roman" w:cs="Times New Roman"/>
        </w:rPr>
        <w:t xml:space="preserve">with each other. They must together perform </w:t>
      </w:r>
      <w:r w:rsidR="008039F3">
        <w:rPr>
          <w:rFonts w:ascii="Times New Roman" w:eastAsia="SimSun" w:hAnsi="Times New Roman" w:cs="Times New Roman"/>
        </w:rPr>
        <w:t xml:space="preserve">the 7 different instructions </w:t>
      </w:r>
      <w:r w:rsidR="008C4885">
        <w:rPr>
          <w:rFonts w:ascii="Times New Roman" w:eastAsia="SimSun" w:hAnsi="Times New Roman" w:cs="Times New Roman"/>
        </w:rPr>
        <w:t>that are discussed later in section 2.1</w:t>
      </w:r>
      <w:r w:rsidR="006355FE">
        <w:rPr>
          <w:rFonts w:ascii="Times New Roman" w:eastAsia="SimSun" w:hAnsi="Times New Roman" w:cs="Times New Roman"/>
        </w:rPr>
        <w:t xml:space="preserve"> (</w:t>
      </w:r>
      <w:r w:rsidR="005F028F">
        <w:rPr>
          <w:rFonts w:ascii="Times New Roman" w:eastAsia="SimSun" w:hAnsi="Times New Roman" w:cs="Times New Roman"/>
        </w:rPr>
        <w:t>NOOP, HALT, LOAD, STORE, SUB, ADD).</w:t>
      </w:r>
    </w:p>
    <w:p w14:paraId="5D547A69" w14:textId="707767FD" w:rsidR="002E18CC" w:rsidRPr="00C23CD3" w:rsidRDefault="002E18CC" w:rsidP="002B5F36">
      <w:pPr>
        <w:tabs>
          <w:tab w:val="left" w:pos="2979"/>
        </w:tabs>
        <w:spacing w:line="360" w:lineRule="auto"/>
        <w:ind w:firstLine="0"/>
        <w:jc w:val="both"/>
        <w:rPr>
          <w:rFonts w:ascii="Times New Roman" w:eastAsia="SimSun" w:hAnsi="Times New Roman" w:cs="Times New Roman"/>
        </w:rPr>
      </w:pPr>
      <w:r>
        <w:rPr>
          <w:noProof/>
        </w:rPr>
        <mc:AlternateContent>
          <mc:Choice Requires="wps">
            <w:drawing>
              <wp:anchor distT="0" distB="0" distL="114300" distR="114300" simplePos="0" relativeHeight="251658269" behindDoc="1" locked="0" layoutInCell="1" allowOverlap="1" wp14:anchorId="244CA8F0" wp14:editId="2FDD594F">
                <wp:simplePos x="0" y="0"/>
                <wp:positionH relativeFrom="margin">
                  <wp:align>right</wp:align>
                </wp:positionH>
                <wp:positionV relativeFrom="margin">
                  <wp:align>bottom</wp:align>
                </wp:positionV>
                <wp:extent cx="3246120" cy="248285"/>
                <wp:effectExtent l="0" t="0" r="0" b="0"/>
                <wp:wrapTight wrapText="bothSides">
                  <wp:wrapPolygon edited="0">
                    <wp:start x="0" y="0"/>
                    <wp:lineTo x="0" y="19887"/>
                    <wp:lineTo x="21423" y="19887"/>
                    <wp:lineTo x="21423"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3246120" cy="248285"/>
                        </a:xfrm>
                        <a:prstGeom prst="rect">
                          <a:avLst/>
                        </a:prstGeom>
                        <a:solidFill>
                          <a:prstClr val="white"/>
                        </a:solidFill>
                        <a:ln>
                          <a:noFill/>
                        </a:ln>
                      </wps:spPr>
                      <wps:txbx>
                        <w:txbxContent>
                          <w:p w14:paraId="1FFCEE63" w14:textId="0F11DB29" w:rsidR="004A156E" w:rsidRPr="00E20DB8" w:rsidRDefault="004A156E" w:rsidP="004A156E">
                            <w:pPr>
                              <w:pStyle w:val="Caption"/>
                              <w:jc w:val="center"/>
                              <w:rPr>
                                <w:rFonts w:ascii="Times New Roman" w:eastAsia="SimSun" w:hAnsi="Times New Roman" w:cs="Times New Roman"/>
                                <w:i w:val="0"/>
                                <w:iCs w:val="0"/>
                                <w:sz w:val="28"/>
                                <w:szCs w:val="28"/>
                              </w:rPr>
                            </w:pPr>
                            <w:r w:rsidRPr="00E20DB8">
                              <w:rPr>
                                <w:b/>
                                <w:bCs/>
                                <w:i w:val="0"/>
                                <w:iCs w:val="0"/>
                                <w:sz w:val="24"/>
                                <w:szCs w:val="20"/>
                              </w:rPr>
                              <w:t xml:space="preserve">Figure </w:t>
                            </w:r>
                            <w:r>
                              <w:rPr>
                                <w:b/>
                                <w:bCs/>
                                <w:i w:val="0"/>
                                <w:iCs w:val="0"/>
                                <w:sz w:val="24"/>
                                <w:szCs w:val="20"/>
                              </w:rPr>
                              <w:t xml:space="preserve">2: </w:t>
                            </w:r>
                            <w:r>
                              <w:rPr>
                                <w:i w:val="0"/>
                                <w:iCs w:val="0"/>
                                <w:sz w:val="24"/>
                                <w:szCs w:val="20"/>
                              </w:rPr>
                              <w:t xml:space="preserve">Processor hierarchy diagram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CA8F0" id="Text Box 32" o:spid="_x0000_s1027" type="#_x0000_t202" style="position:absolute;left:0;text-align:left;margin-left:204.4pt;margin-top:0;width:255.6pt;height:19.55pt;z-index:-251658211;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" stroked="f">
                <v:textbox inset="0,0,0,0">
                  <w:txbxContent>
                    <w:p w14:paraId="1FFCEE63" w14:textId="0F11DB29" w:rsidR="004A156E" w:rsidRPr="00E20DB8" w:rsidRDefault="004A156E" w:rsidP="004A156E">
                      <w:pPr>
                        <w:pStyle w:val="Caption"/>
                        <w:jc w:val="center"/>
                        <w:rPr>
                          <w:rFonts w:ascii="Times New Roman" w:eastAsia="SimSun" w:hAnsi="Times New Roman" w:cs="Times New Roman"/>
                          <w:i w:val="0"/>
                          <w:iCs w:val="0"/>
                          <w:sz w:val="28"/>
                          <w:szCs w:val="28"/>
                        </w:rPr>
                      </w:pPr>
                      <w:r w:rsidRPr="00E20DB8">
                        <w:rPr>
                          <w:b/>
                          <w:bCs/>
                          <w:i w:val="0"/>
                          <w:iCs w:val="0"/>
                          <w:sz w:val="24"/>
                          <w:szCs w:val="20"/>
                        </w:rPr>
                        <w:t xml:space="preserve">Figure </w:t>
                      </w:r>
                      <w:r>
                        <w:rPr>
                          <w:b/>
                          <w:bCs/>
                          <w:i w:val="0"/>
                          <w:iCs w:val="0"/>
                          <w:sz w:val="24"/>
                          <w:szCs w:val="20"/>
                        </w:rPr>
                        <w:t xml:space="preserve">2: </w:t>
                      </w:r>
                      <w:r>
                        <w:rPr>
                          <w:i w:val="0"/>
                          <w:iCs w:val="0"/>
                          <w:sz w:val="24"/>
                          <w:szCs w:val="20"/>
                        </w:rPr>
                        <w:t xml:space="preserve">Processor hierarchy diagram </w:t>
                      </w:r>
                    </w:p>
                  </w:txbxContent>
                </v:textbox>
                <w10:wrap type="tight" anchorx="margin" anchory="margin"/>
              </v:shape>
            </w:pict>
          </mc:Fallback>
        </mc:AlternateContent>
      </w:r>
    </w:p>
    <w:p w14:paraId="7F7B9070" w14:textId="174B9CBB" w:rsidR="000B47DF" w:rsidRPr="00256425" w:rsidRDefault="000D61E2" w:rsidP="00256425">
      <w:pPr>
        <w:numPr>
          <w:ilvl w:val="1"/>
          <w:numId w:val="23"/>
        </w:numPr>
        <w:tabs>
          <w:tab w:val="left" w:pos="2979"/>
        </w:tabs>
        <w:spacing w:line="360" w:lineRule="auto"/>
        <w:contextualSpacing/>
        <w:rPr>
          <w:rFonts w:ascii="Times New Roman" w:eastAsia="SimSun" w:hAnsi="Times New Roman" w:cs="Times New Roman"/>
          <w:b/>
          <w:bCs/>
          <w:sz w:val="28"/>
          <w:szCs w:val="28"/>
        </w:rPr>
      </w:pPr>
      <w:r w:rsidRPr="00006D22">
        <w:rPr>
          <w:rFonts w:ascii="Times New Roman" w:eastAsia="SimSun" w:hAnsi="Times New Roman" w:cs="Times New Roman"/>
          <w:b/>
          <w:bCs/>
          <w:sz w:val="28"/>
          <w:szCs w:val="28"/>
        </w:rPr>
        <w:lastRenderedPageBreak/>
        <w:t xml:space="preserve"> </w:t>
      </w:r>
      <w:r w:rsidR="00C23CD3" w:rsidRPr="00006D22">
        <w:rPr>
          <w:rFonts w:ascii="Times New Roman" w:eastAsia="SimSun" w:hAnsi="Times New Roman" w:cs="Times New Roman"/>
          <w:b/>
          <w:bCs/>
          <w:sz w:val="28"/>
          <w:szCs w:val="28"/>
        </w:rPr>
        <w:t>Requirements: Project.sv</w:t>
      </w:r>
      <w:r w:rsidR="002B5F36" w:rsidRPr="00006D22">
        <w:rPr>
          <w:rFonts w:ascii="Times New Roman" w:eastAsia="SimSun" w:hAnsi="Times New Roman" w:cs="Times New Roman"/>
          <w:b/>
          <w:bCs/>
          <w:sz w:val="28"/>
          <w:szCs w:val="28"/>
        </w:rPr>
        <w:t xml:space="preserve"> </w:t>
      </w:r>
    </w:p>
    <w:p w14:paraId="7D8D1665" w14:textId="3EDE2F0E" w:rsidR="003D71B8" w:rsidRPr="00006D22" w:rsidRDefault="003D0F1D" w:rsidP="00006D22">
      <w:pPr>
        <w:tabs>
          <w:tab w:val="left" w:pos="2979"/>
        </w:tabs>
        <w:spacing w:line="360" w:lineRule="auto"/>
        <w:ind w:firstLine="0"/>
        <w:contextualSpacing/>
        <w:rPr>
          <w:rFonts w:ascii="Times New Roman" w:eastAsia="SimSun" w:hAnsi="Times New Roman" w:cs="Times New Roman"/>
          <w:b/>
          <w:sz w:val="28"/>
          <w:szCs w:val="28"/>
        </w:rPr>
      </w:pPr>
      <w:r w:rsidRPr="004D7430">
        <w:rPr>
          <w:rFonts w:ascii="Times New Roman" w:eastAsia="SimSun" w:hAnsi="Times New Roman" w:cs="Times New Roman"/>
          <w:noProof/>
        </w:rPr>
        <w:drawing>
          <wp:anchor distT="0" distB="0" distL="114300" distR="114300" simplePos="0" relativeHeight="251658248" behindDoc="0" locked="0" layoutInCell="1" allowOverlap="1" wp14:anchorId="7342A00F" wp14:editId="78B103B4">
            <wp:simplePos x="0" y="0"/>
            <wp:positionH relativeFrom="margin">
              <wp:align>right</wp:align>
            </wp:positionH>
            <wp:positionV relativeFrom="paragraph">
              <wp:posOffset>1196975</wp:posOffset>
            </wp:positionV>
            <wp:extent cx="5943600" cy="3259455"/>
            <wp:effectExtent l="19050" t="19050" r="19050" b="171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59455"/>
                    </a:xfrm>
                    <a:prstGeom prst="rect">
                      <a:avLst/>
                    </a:prstGeom>
                    <a:ln>
                      <a:solidFill>
                        <a:schemeClr val="tx1"/>
                      </a:solidFill>
                    </a:ln>
                  </pic:spPr>
                </pic:pic>
              </a:graphicData>
            </a:graphic>
          </wp:anchor>
        </w:drawing>
      </w:r>
      <w:r w:rsidR="004114D3">
        <w:rPr>
          <w:rFonts w:ascii="Times New Roman" w:eastAsia="SimSun" w:hAnsi="Times New Roman" w:cs="Times New Roman"/>
        </w:rPr>
        <w:t>The top-level module, Project, must instantiate the Processor, Key</w:t>
      </w:r>
      <w:r w:rsidR="00D55906">
        <w:rPr>
          <w:rFonts w:ascii="Times New Roman" w:eastAsia="SimSun" w:hAnsi="Times New Roman" w:cs="Times New Roman"/>
        </w:rPr>
        <w:t>F</w:t>
      </w:r>
      <w:r w:rsidR="004114D3">
        <w:rPr>
          <w:rFonts w:ascii="Times New Roman" w:eastAsia="SimSun" w:hAnsi="Times New Roman" w:cs="Times New Roman"/>
        </w:rPr>
        <w:t>ilter, ButtonSync,</w:t>
      </w:r>
      <w:r w:rsidR="00D55906">
        <w:rPr>
          <w:rFonts w:ascii="Times New Roman" w:eastAsia="SimSun" w:hAnsi="Times New Roman" w:cs="Times New Roman"/>
        </w:rPr>
        <w:t xml:space="preserve"> and Decoder modules. This module allows us to interface with the DE2 board and display the </w:t>
      </w:r>
      <w:r w:rsidR="00025559">
        <w:rPr>
          <w:rFonts w:ascii="Times New Roman" w:eastAsia="SimSun" w:hAnsi="Times New Roman" w:cs="Times New Roman"/>
        </w:rPr>
        <w:t xml:space="preserve">contents of the instruction register, the PC counter, </w:t>
      </w:r>
      <w:r w:rsidR="00BD554D">
        <w:rPr>
          <w:rFonts w:ascii="Times New Roman" w:eastAsia="SimSun" w:hAnsi="Times New Roman" w:cs="Times New Roman"/>
        </w:rPr>
        <w:t>the current</w:t>
      </w:r>
      <w:r w:rsidR="00E51349">
        <w:rPr>
          <w:rFonts w:ascii="Times New Roman" w:eastAsia="SimSun" w:hAnsi="Times New Roman" w:cs="Times New Roman"/>
        </w:rPr>
        <w:t>/next</w:t>
      </w:r>
      <w:r w:rsidR="00BD554D">
        <w:rPr>
          <w:rFonts w:ascii="Times New Roman" w:eastAsia="SimSun" w:hAnsi="Times New Roman" w:cs="Times New Roman"/>
        </w:rPr>
        <w:t xml:space="preserve"> state, </w:t>
      </w:r>
      <w:r w:rsidR="00025559">
        <w:rPr>
          <w:rFonts w:ascii="Times New Roman" w:eastAsia="SimSun" w:hAnsi="Times New Roman" w:cs="Times New Roman"/>
        </w:rPr>
        <w:t>and the ALU inputs/output.</w:t>
      </w:r>
      <w:r w:rsidR="004114D3">
        <w:rPr>
          <w:rFonts w:ascii="Times New Roman" w:eastAsia="SimSun" w:hAnsi="Times New Roman" w:cs="Times New Roman"/>
        </w:rPr>
        <w:t xml:space="preserve"> </w:t>
      </w:r>
    </w:p>
    <w:p w14:paraId="213D4354" w14:textId="39E3157C" w:rsidR="00006D22" w:rsidRDefault="00393FAC" w:rsidP="003D71B8">
      <w:pPr>
        <w:tabs>
          <w:tab w:val="left" w:pos="2979"/>
        </w:tabs>
        <w:spacing w:line="360" w:lineRule="auto"/>
        <w:ind w:firstLine="0"/>
        <w:rPr>
          <w:rFonts w:ascii="Times New Roman" w:eastAsia="SimSun" w:hAnsi="Times New Roman" w:cs="Times New Roman"/>
          <w:b/>
          <w:bCs/>
          <w:sz w:val="32"/>
          <w:szCs w:val="32"/>
          <w:u w:val="single"/>
        </w:rPr>
      </w:pPr>
      <w:r>
        <w:rPr>
          <w:noProof/>
        </w:rPr>
        <mc:AlternateContent>
          <mc:Choice Requires="wps">
            <w:drawing>
              <wp:anchor distT="0" distB="0" distL="114300" distR="114300" simplePos="0" relativeHeight="251658243" behindDoc="0" locked="0" layoutInCell="1" allowOverlap="1" wp14:anchorId="2BDEB872" wp14:editId="473701FA">
                <wp:simplePos x="0" y="0"/>
                <wp:positionH relativeFrom="margin">
                  <wp:align>right</wp:align>
                </wp:positionH>
                <wp:positionV relativeFrom="margin">
                  <wp:posOffset>4827270</wp:posOffset>
                </wp:positionV>
                <wp:extent cx="5943600" cy="230588"/>
                <wp:effectExtent l="0" t="0" r="0" b="0"/>
                <wp:wrapNone/>
                <wp:docPr id="4" name="Text Box 4"/>
                <wp:cNvGraphicFramePr/>
                <a:graphic xmlns:a="http://schemas.openxmlformats.org/drawingml/2006/main">
                  <a:graphicData uri="http://schemas.microsoft.com/office/word/2010/wordprocessingShape">
                    <wps:wsp>
                      <wps:cNvSpPr txBox="1"/>
                      <wps:spPr>
                        <a:xfrm>
                          <a:off x="0" y="0"/>
                          <a:ext cx="5943600" cy="230588"/>
                        </a:xfrm>
                        <a:prstGeom prst="rect">
                          <a:avLst/>
                        </a:prstGeom>
                        <a:solidFill>
                          <a:prstClr val="white"/>
                        </a:solidFill>
                        <a:ln>
                          <a:noFill/>
                        </a:ln>
                      </wps:spPr>
                      <wps:txbx>
                        <w:txbxContent>
                          <w:p w14:paraId="54248C30" w14:textId="53B6BDF6" w:rsidR="004D7430" w:rsidRPr="004D7430" w:rsidRDefault="004D7430" w:rsidP="004D7430">
                            <w:pPr>
                              <w:pStyle w:val="Caption"/>
                              <w:jc w:val="center"/>
                              <w:rPr>
                                <w:rFonts w:ascii="Times New Roman" w:eastAsia="SimSun" w:hAnsi="Times New Roman" w:cs="Times New Roman"/>
                                <w:i w:val="0"/>
                                <w:iCs w:val="0"/>
                                <w:sz w:val="28"/>
                                <w:szCs w:val="28"/>
                              </w:rPr>
                            </w:pPr>
                            <w:r w:rsidRPr="00E20DB8">
                              <w:rPr>
                                <w:b/>
                                <w:bCs/>
                                <w:i w:val="0"/>
                                <w:iCs w:val="0"/>
                                <w:sz w:val="24"/>
                                <w:szCs w:val="20"/>
                              </w:rPr>
                              <w:t xml:space="preserve">Figure </w:t>
                            </w:r>
                            <w:r w:rsidR="004A156E">
                              <w:rPr>
                                <w:b/>
                                <w:bCs/>
                                <w:i w:val="0"/>
                                <w:iCs w:val="0"/>
                                <w:sz w:val="24"/>
                                <w:szCs w:val="20"/>
                              </w:rPr>
                              <w:t>3</w:t>
                            </w:r>
                            <w:r w:rsidR="00A15C2B">
                              <w:rPr>
                                <w:b/>
                                <w:bCs/>
                                <w:i w:val="0"/>
                                <w:iCs w:val="0"/>
                                <w:sz w:val="24"/>
                                <w:szCs w:val="20"/>
                              </w:rPr>
                              <w:t>:</w:t>
                            </w:r>
                            <w:r>
                              <w:rPr>
                                <w:i w:val="0"/>
                                <w:iCs w:val="0"/>
                                <w:sz w:val="24"/>
                                <w:szCs w:val="20"/>
                              </w:rPr>
                              <w:t xml:space="preserve"> </w:t>
                            </w:r>
                            <w:r w:rsidR="00A15C2B">
                              <w:rPr>
                                <w:i w:val="0"/>
                                <w:iCs w:val="0"/>
                                <w:sz w:val="24"/>
                                <w:szCs w:val="20"/>
                              </w:rPr>
                              <w:t>RTL view of Quartus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DEB872" id="Text Box 4" o:spid="_x0000_s1028" type="#_x0000_t202" style="position:absolute;margin-left:416.8pt;margin-top:380.1pt;width:468pt;height:18.15pt;z-index:251658243;visibility:visible;mso-wrap-style:square;mso-height-percent:0;mso-wrap-distance-left:9pt;mso-wrap-distance-top:0;mso-wrap-distance-right:9pt;mso-wrap-distance-bottom:0;mso-position-horizontal:right;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" stroked="f">
                <v:textbox inset="0,0,0,0">
                  <w:txbxContent>
                    <w:p w14:paraId="54248C30" w14:textId="53B6BDF6" w:rsidR="004D7430" w:rsidRPr="004D7430" w:rsidRDefault="004D7430" w:rsidP="004D7430">
                      <w:pPr>
                        <w:pStyle w:val="Caption"/>
                        <w:jc w:val="center"/>
                        <w:rPr>
                          <w:rFonts w:ascii="Times New Roman" w:eastAsia="SimSun" w:hAnsi="Times New Roman" w:cs="Times New Roman"/>
                          <w:i w:val="0"/>
                          <w:iCs w:val="0"/>
                          <w:sz w:val="28"/>
                          <w:szCs w:val="28"/>
                        </w:rPr>
                      </w:pPr>
                      <w:r w:rsidRPr="00E20DB8">
                        <w:rPr>
                          <w:b/>
                          <w:bCs/>
                          <w:i w:val="0"/>
                          <w:iCs w:val="0"/>
                          <w:sz w:val="24"/>
                          <w:szCs w:val="20"/>
                        </w:rPr>
                        <w:t xml:space="preserve">Figure </w:t>
                      </w:r>
                      <w:r w:rsidR="004A156E">
                        <w:rPr>
                          <w:b/>
                          <w:bCs/>
                          <w:i w:val="0"/>
                          <w:iCs w:val="0"/>
                          <w:sz w:val="24"/>
                          <w:szCs w:val="20"/>
                        </w:rPr>
                        <w:t>3</w:t>
                      </w:r>
                      <w:r w:rsidR="00A15C2B">
                        <w:rPr>
                          <w:b/>
                          <w:bCs/>
                          <w:i w:val="0"/>
                          <w:iCs w:val="0"/>
                          <w:sz w:val="24"/>
                          <w:szCs w:val="20"/>
                        </w:rPr>
                        <w:t>:</w:t>
                      </w:r>
                      <w:r>
                        <w:rPr>
                          <w:i w:val="0"/>
                          <w:iCs w:val="0"/>
                          <w:sz w:val="24"/>
                          <w:szCs w:val="20"/>
                        </w:rPr>
                        <w:t xml:space="preserve"> </w:t>
                      </w:r>
                      <w:r w:rsidR="00A15C2B">
                        <w:rPr>
                          <w:i w:val="0"/>
                          <w:iCs w:val="0"/>
                          <w:sz w:val="24"/>
                          <w:szCs w:val="20"/>
                        </w:rPr>
                        <w:t>RTL view of Quartus Project</w:t>
                      </w:r>
                    </w:p>
                  </w:txbxContent>
                </v:textbox>
                <w10:wrap anchorx="margin" anchory="margin"/>
              </v:shape>
            </w:pict>
          </mc:Fallback>
        </mc:AlternateContent>
      </w:r>
    </w:p>
    <w:p w14:paraId="01C0D8CD" w14:textId="1F870C49" w:rsidR="00586601" w:rsidRPr="000D61E2" w:rsidRDefault="00C23CD3" w:rsidP="003D71B8">
      <w:pPr>
        <w:tabs>
          <w:tab w:val="left" w:pos="2979"/>
        </w:tabs>
        <w:spacing w:line="360" w:lineRule="auto"/>
        <w:ind w:firstLine="0"/>
        <w:rPr>
          <w:rFonts w:ascii="Times New Roman" w:eastAsia="SimSun" w:hAnsi="Times New Roman" w:cs="Times New Roman"/>
          <w:sz w:val="28"/>
          <w:szCs w:val="28"/>
          <w:u w:val="single"/>
        </w:rPr>
      </w:pPr>
      <w:r w:rsidRPr="000D61E2">
        <w:rPr>
          <w:rFonts w:ascii="Times New Roman" w:eastAsia="SimSun" w:hAnsi="Times New Roman" w:cs="Times New Roman"/>
          <w:b/>
          <w:bCs/>
          <w:sz w:val="32"/>
          <w:szCs w:val="32"/>
          <w:u w:val="single"/>
        </w:rPr>
        <w:t>2. Design</w:t>
      </w:r>
    </w:p>
    <w:p w14:paraId="5D1F7877" w14:textId="6C6D2EDC" w:rsidR="00CF2476" w:rsidRDefault="004123EF" w:rsidP="003D71B8">
      <w:pPr>
        <w:tabs>
          <w:tab w:val="left" w:pos="2979"/>
        </w:tabs>
        <w:spacing w:line="360" w:lineRule="auto"/>
        <w:ind w:firstLine="0"/>
        <w:rPr>
          <w:rFonts w:ascii="Times New Roman" w:eastAsia="SimSun" w:hAnsi="Times New Roman" w:cs="Times New Roman"/>
        </w:rPr>
      </w:pPr>
      <w:r>
        <w:rPr>
          <w:rFonts w:ascii="Times New Roman" w:eastAsia="SimSun" w:hAnsi="Times New Roman" w:cs="Times New Roman"/>
        </w:rPr>
        <w:t xml:space="preserve">The </w:t>
      </w:r>
      <w:r w:rsidR="00586601">
        <w:rPr>
          <w:rFonts w:ascii="Times New Roman" w:eastAsia="SimSun" w:hAnsi="Times New Roman" w:cs="Times New Roman"/>
        </w:rPr>
        <w:t>project was designed using the layout shown in Figure 1, 2, 3, and 4, provided in Programable Processor document</w:t>
      </w:r>
      <w:r w:rsidR="00586601" w:rsidRPr="3FAA6B67">
        <w:rPr>
          <w:rFonts w:ascii="Times New Roman" w:eastAsia="SimSun" w:hAnsi="Times New Roman" w:cs="Times New Roman"/>
        </w:rPr>
        <w:t>. The objective of this project was to design a Processor that will execute a range of operations by instructing an ALU on which operation to execute in time.</w:t>
      </w:r>
    </w:p>
    <w:p w14:paraId="12DB1796" w14:textId="77777777" w:rsidR="00256425" w:rsidRPr="00C23CD3" w:rsidRDefault="00256425" w:rsidP="00256425">
      <w:pPr>
        <w:tabs>
          <w:tab w:val="left" w:pos="2979"/>
        </w:tabs>
        <w:spacing w:line="360" w:lineRule="auto"/>
        <w:ind w:firstLine="0"/>
        <w:rPr>
          <w:rFonts w:ascii="Times New Roman" w:eastAsia="SimSun" w:hAnsi="Times New Roman" w:cs="Times New Roman"/>
        </w:rPr>
      </w:pPr>
    </w:p>
    <w:p w14:paraId="4C324E65" w14:textId="555F1063" w:rsidR="00796B79" w:rsidRPr="00256425" w:rsidRDefault="00C23CD3" w:rsidP="00256425">
      <w:pPr>
        <w:tabs>
          <w:tab w:val="left" w:pos="2979"/>
        </w:tabs>
        <w:spacing w:line="360" w:lineRule="auto"/>
        <w:ind w:firstLine="0"/>
        <w:rPr>
          <w:rFonts w:ascii="Times New Roman" w:eastAsia="SimSun" w:hAnsi="Times New Roman" w:cs="Times New Roman"/>
          <w:b/>
          <w:bCs/>
          <w:sz w:val="28"/>
          <w:szCs w:val="28"/>
        </w:rPr>
      </w:pPr>
      <w:r w:rsidRPr="000D61E2">
        <w:rPr>
          <w:rFonts w:ascii="Times New Roman" w:eastAsia="SimSun" w:hAnsi="Times New Roman" w:cs="Times New Roman"/>
          <w:b/>
          <w:bCs/>
          <w:sz w:val="28"/>
          <w:szCs w:val="28"/>
        </w:rPr>
        <w:t xml:space="preserve">2.1 </w:t>
      </w:r>
      <w:r w:rsidR="0004281C" w:rsidRPr="000D61E2">
        <w:rPr>
          <w:rFonts w:ascii="Times New Roman" w:eastAsia="SimSun" w:hAnsi="Times New Roman" w:cs="Times New Roman"/>
          <w:b/>
          <w:bCs/>
          <w:sz w:val="28"/>
          <w:szCs w:val="28"/>
        </w:rPr>
        <w:t>FSM</w:t>
      </w:r>
      <w:r w:rsidRPr="000D61E2">
        <w:rPr>
          <w:rFonts w:ascii="Times New Roman" w:eastAsia="SimSun" w:hAnsi="Times New Roman" w:cs="Times New Roman"/>
          <w:b/>
          <w:bCs/>
          <w:sz w:val="28"/>
          <w:szCs w:val="28"/>
        </w:rPr>
        <w:t>.sv</w:t>
      </w:r>
    </w:p>
    <w:p w14:paraId="01340BE4" w14:textId="71F3D7D5" w:rsidR="00B937BD" w:rsidRDefault="00B937BD" w:rsidP="00632E6D">
      <w:pPr>
        <w:spacing w:line="360" w:lineRule="auto"/>
        <w:ind w:firstLine="0"/>
        <w:contextualSpacing/>
        <w:rPr>
          <w:rFonts w:ascii="Times New Roman" w:hAnsi="Times New Roman" w:cs="Times New Roman"/>
        </w:rPr>
      </w:pPr>
      <w:r w:rsidRPr="3B91EB15">
        <w:rPr>
          <w:rFonts w:ascii="Times New Roman" w:hAnsi="Times New Roman" w:cs="Times New Roman"/>
        </w:rPr>
        <w:t xml:space="preserve">The FSM is a state machine that takes </w:t>
      </w:r>
      <w:r w:rsidR="00CB5A80">
        <w:rPr>
          <w:rFonts w:ascii="Times New Roman" w:hAnsi="Times New Roman" w:cs="Times New Roman"/>
        </w:rPr>
        <w:t>a</w:t>
      </w:r>
      <w:r w:rsidRPr="3B91EB15">
        <w:rPr>
          <w:rFonts w:ascii="Times New Roman" w:hAnsi="Times New Roman" w:cs="Times New Roman"/>
        </w:rPr>
        <w:t xml:space="preserve"> </w:t>
      </w:r>
      <w:r w:rsidR="20921141" w:rsidRPr="3B91EB15">
        <w:rPr>
          <w:rFonts w:ascii="Times New Roman" w:hAnsi="Times New Roman" w:cs="Times New Roman"/>
        </w:rPr>
        <w:t>16</w:t>
      </w:r>
      <w:r w:rsidR="00CB5A80">
        <w:rPr>
          <w:rFonts w:ascii="Times New Roman" w:hAnsi="Times New Roman" w:cs="Times New Roman"/>
        </w:rPr>
        <w:t>-</w:t>
      </w:r>
      <w:r w:rsidR="20921141" w:rsidRPr="3B91EB15">
        <w:rPr>
          <w:rFonts w:ascii="Times New Roman" w:hAnsi="Times New Roman" w:cs="Times New Roman"/>
        </w:rPr>
        <w:t xml:space="preserve">bit </w:t>
      </w:r>
      <w:r w:rsidRPr="3B91EB15">
        <w:rPr>
          <w:rFonts w:ascii="Times New Roman" w:hAnsi="Times New Roman" w:cs="Times New Roman"/>
        </w:rPr>
        <w:t xml:space="preserve">instruction as input from the instruction memory through the shift register. </w:t>
      </w:r>
      <w:r w:rsidR="09CA6BF8" w:rsidRPr="3B91EB15">
        <w:rPr>
          <w:rFonts w:ascii="Times New Roman" w:hAnsi="Times New Roman" w:cs="Times New Roman"/>
        </w:rPr>
        <w:t xml:space="preserve">Before the initial state, all outputs are set to </w:t>
      </w:r>
      <w:r w:rsidR="3C111ED3" w:rsidRPr="3B91EB15">
        <w:rPr>
          <w:rFonts w:ascii="Times New Roman" w:hAnsi="Times New Roman" w:cs="Times New Roman"/>
        </w:rPr>
        <w:t>their</w:t>
      </w:r>
      <w:r w:rsidR="09CA6BF8" w:rsidRPr="3B91EB15">
        <w:rPr>
          <w:rFonts w:ascii="Times New Roman" w:hAnsi="Times New Roman" w:cs="Times New Roman"/>
        </w:rPr>
        <w:t xml:space="preserve"> default value. </w:t>
      </w:r>
      <w:r w:rsidRPr="3B91EB15">
        <w:rPr>
          <w:rFonts w:ascii="Times New Roman" w:hAnsi="Times New Roman" w:cs="Times New Roman"/>
        </w:rPr>
        <w:t xml:space="preserve">At </w:t>
      </w:r>
      <w:r w:rsidR="20921141" w:rsidRPr="3B91EB15">
        <w:rPr>
          <w:rFonts w:ascii="Times New Roman" w:hAnsi="Times New Roman" w:cs="Times New Roman"/>
        </w:rPr>
        <w:t>its</w:t>
      </w:r>
      <w:r w:rsidRPr="3B91EB15">
        <w:rPr>
          <w:rFonts w:ascii="Times New Roman" w:hAnsi="Times New Roman" w:cs="Times New Roman"/>
        </w:rPr>
        <w:t xml:space="preserve"> initial </w:t>
      </w:r>
      <w:r w:rsidR="20921141" w:rsidRPr="3B91EB15">
        <w:rPr>
          <w:rFonts w:ascii="Times New Roman" w:hAnsi="Times New Roman" w:cs="Times New Roman"/>
        </w:rPr>
        <w:t xml:space="preserve">state, the FSM clears the program counter (PC), by assigning the output PC_Clr  to 1 and </w:t>
      </w:r>
      <w:r w:rsidR="166E76CE" w:rsidRPr="3B91EB15">
        <w:rPr>
          <w:rFonts w:ascii="Times New Roman" w:hAnsi="Times New Roman" w:cs="Times New Roman"/>
        </w:rPr>
        <w:t>sets</w:t>
      </w:r>
      <w:r w:rsidR="20921141" w:rsidRPr="3B91EB15">
        <w:rPr>
          <w:rFonts w:ascii="Times New Roman" w:hAnsi="Times New Roman" w:cs="Times New Roman"/>
        </w:rPr>
        <w:t xml:space="preserve"> the next state to Fetch. The Fetch state assigns </w:t>
      </w:r>
      <w:r w:rsidR="166E76CE" w:rsidRPr="3B91EB15">
        <w:rPr>
          <w:rFonts w:ascii="Times New Roman" w:hAnsi="Times New Roman" w:cs="Times New Roman"/>
        </w:rPr>
        <w:t>the output PC-Up to 1 along with the IR_ld</w:t>
      </w:r>
      <w:r w:rsidR="20921141" w:rsidRPr="3B91EB15">
        <w:rPr>
          <w:rFonts w:ascii="Times New Roman" w:hAnsi="Times New Roman" w:cs="Times New Roman"/>
        </w:rPr>
        <w:t xml:space="preserve"> </w:t>
      </w:r>
      <w:r w:rsidR="166E76CE" w:rsidRPr="3B91EB15">
        <w:rPr>
          <w:rFonts w:ascii="Times New Roman" w:hAnsi="Times New Roman" w:cs="Times New Roman"/>
        </w:rPr>
        <w:t xml:space="preserve">in order to proceed to the load of the next instruction, while setting the next state to Decode. In </w:t>
      </w:r>
      <w:r w:rsidR="166E76CE" w:rsidRPr="3B91EB15">
        <w:rPr>
          <w:rFonts w:ascii="Times New Roman" w:hAnsi="Times New Roman" w:cs="Times New Roman"/>
        </w:rPr>
        <w:lastRenderedPageBreak/>
        <w:t>Decode, the FSM deciphers the</w:t>
      </w:r>
      <w:r w:rsidR="20921141" w:rsidRPr="3B91EB15">
        <w:rPr>
          <w:rFonts w:ascii="Times New Roman" w:hAnsi="Times New Roman" w:cs="Times New Roman"/>
        </w:rPr>
        <w:t xml:space="preserve"> </w:t>
      </w:r>
      <w:r w:rsidRPr="3B91EB15">
        <w:rPr>
          <w:rFonts w:ascii="Times New Roman" w:hAnsi="Times New Roman" w:cs="Times New Roman"/>
        </w:rPr>
        <w:t>four most significant bits of the instruction, which represent the Opcode and the remaining digits contain relevant memory address. According to the Opcode, the decode state sets the next state to the appropriate state. The state machine contains 1</w:t>
      </w:r>
      <w:r w:rsidR="00CF7995" w:rsidRPr="3B91EB15">
        <w:rPr>
          <w:rFonts w:ascii="Times New Roman" w:hAnsi="Times New Roman" w:cs="Times New Roman"/>
        </w:rPr>
        <w:t>0</w:t>
      </w:r>
      <w:r w:rsidRPr="3B91EB15">
        <w:rPr>
          <w:rFonts w:ascii="Times New Roman" w:hAnsi="Times New Roman" w:cs="Times New Roman"/>
        </w:rPr>
        <w:t xml:space="preserve"> states:</w:t>
      </w:r>
    </w:p>
    <w:p w14:paraId="44B8D7E9" w14:textId="64EC2225" w:rsidR="00B937BD" w:rsidRDefault="00B937BD" w:rsidP="00632E6D">
      <w:pPr>
        <w:pStyle w:val="ListParagraph"/>
        <w:numPr>
          <w:ilvl w:val="0"/>
          <w:numId w:val="24"/>
        </w:numPr>
        <w:spacing w:after="120" w:line="360" w:lineRule="auto"/>
        <w:rPr>
          <w:rFonts w:ascii="Times New Roman" w:hAnsi="Times New Roman" w:cs="Times New Roman"/>
          <w:sz w:val="24"/>
          <w:szCs w:val="24"/>
        </w:rPr>
      </w:pPr>
      <w:r w:rsidRPr="08C16B61">
        <w:rPr>
          <w:rFonts w:ascii="Times New Roman" w:hAnsi="Times New Roman" w:cs="Times New Roman"/>
          <w:sz w:val="24"/>
          <w:szCs w:val="24"/>
        </w:rPr>
        <w:t>Init – Clears the PC and sets the next state to Fetch</w:t>
      </w:r>
    </w:p>
    <w:p w14:paraId="023FD453" w14:textId="4446BEDA" w:rsidR="00B937BD" w:rsidRDefault="00B937BD" w:rsidP="00632E6D">
      <w:pPr>
        <w:pStyle w:val="ListParagraph"/>
        <w:numPr>
          <w:ilvl w:val="0"/>
          <w:numId w:val="24"/>
        </w:numPr>
        <w:spacing w:after="120" w:line="360" w:lineRule="auto"/>
        <w:rPr>
          <w:rFonts w:ascii="Times New Roman" w:hAnsi="Times New Roman" w:cs="Times New Roman"/>
          <w:sz w:val="24"/>
          <w:szCs w:val="24"/>
        </w:rPr>
      </w:pPr>
      <w:r w:rsidRPr="08C16B61">
        <w:rPr>
          <w:rFonts w:ascii="Times New Roman" w:hAnsi="Times New Roman" w:cs="Times New Roman"/>
          <w:sz w:val="24"/>
          <w:szCs w:val="24"/>
        </w:rPr>
        <w:t>Fetch – Loads the next instruction from the instruction register and sets the next state to Decode.</w:t>
      </w:r>
    </w:p>
    <w:p w14:paraId="65C12873" w14:textId="77777777" w:rsidR="00B937BD" w:rsidRDefault="00B937BD" w:rsidP="00632E6D">
      <w:pPr>
        <w:pStyle w:val="ListParagraph"/>
        <w:numPr>
          <w:ilvl w:val="0"/>
          <w:numId w:val="24"/>
        </w:numPr>
        <w:spacing w:after="120" w:line="360" w:lineRule="auto"/>
        <w:rPr>
          <w:rFonts w:ascii="Times New Roman" w:hAnsi="Times New Roman" w:cs="Times New Roman"/>
          <w:sz w:val="24"/>
          <w:szCs w:val="24"/>
        </w:rPr>
      </w:pPr>
      <w:r>
        <w:rPr>
          <w:rFonts w:ascii="Times New Roman" w:hAnsi="Times New Roman" w:cs="Times New Roman"/>
          <w:sz w:val="24"/>
          <w:szCs w:val="24"/>
        </w:rPr>
        <w:t>Decode – Increments the PC and decides which state is next based in the first 4 bits of the instruction.</w:t>
      </w:r>
    </w:p>
    <w:p w14:paraId="3E39BBBE" w14:textId="30D5EF38" w:rsidR="00B937BD" w:rsidRDefault="00B937BD" w:rsidP="00632E6D">
      <w:pPr>
        <w:pStyle w:val="ListParagraph"/>
        <w:numPr>
          <w:ilvl w:val="0"/>
          <w:numId w:val="24"/>
        </w:numPr>
        <w:spacing w:after="120" w:line="360" w:lineRule="auto"/>
        <w:rPr>
          <w:rFonts w:ascii="Times New Roman" w:hAnsi="Times New Roman" w:cs="Times New Roman"/>
          <w:sz w:val="24"/>
          <w:szCs w:val="24"/>
        </w:rPr>
      </w:pPr>
      <w:r w:rsidRPr="08C16B61">
        <w:rPr>
          <w:rFonts w:ascii="Times New Roman" w:hAnsi="Times New Roman" w:cs="Times New Roman"/>
          <w:sz w:val="24"/>
          <w:szCs w:val="24"/>
        </w:rPr>
        <w:t>NOOP – No operations are made and set next to Fetch.</w:t>
      </w:r>
    </w:p>
    <w:p w14:paraId="47E42B16" w14:textId="77777777" w:rsidR="00B937BD" w:rsidRDefault="00B937BD" w:rsidP="00632E6D">
      <w:pPr>
        <w:pStyle w:val="ListParagraph"/>
        <w:numPr>
          <w:ilvl w:val="0"/>
          <w:numId w:val="24"/>
        </w:numPr>
        <w:spacing w:after="120" w:line="360" w:lineRule="auto"/>
        <w:rPr>
          <w:rFonts w:ascii="Times New Roman" w:hAnsi="Times New Roman" w:cs="Times New Roman"/>
          <w:sz w:val="24"/>
          <w:szCs w:val="24"/>
        </w:rPr>
      </w:pPr>
      <w:r>
        <w:rPr>
          <w:rFonts w:ascii="Times New Roman" w:hAnsi="Times New Roman" w:cs="Times New Roman"/>
          <w:sz w:val="24"/>
          <w:szCs w:val="24"/>
        </w:rPr>
        <w:t>Load_A – Pulls the data address from the instruction and sets next to Load_B.</w:t>
      </w:r>
    </w:p>
    <w:p w14:paraId="1755B446" w14:textId="03632CFC" w:rsidR="00B937BD" w:rsidRDefault="00B937BD" w:rsidP="00632E6D">
      <w:pPr>
        <w:pStyle w:val="ListParagraph"/>
        <w:numPr>
          <w:ilvl w:val="0"/>
          <w:numId w:val="24"/>
        </w:numPr>
        <w:spacing w:after="120" w:line="360" w:lineRule="auto"/>
        <w:rPr>
          <w:rFonts w:ascii="Times New Roman" w:hAnsi="Times New Roman" w:cs="Times New Roman"/>
          <w:sz w:val="24"/>
          <w:szCs w:val="24"/>
        </w:rPr>
      </w:pPr>
      <w:r w:rsidRPr="08C16B61">
        <w:rPr>
          <w:rFonts w:ascii="Times New Roman" w:hAnsi="Times New Roman" w:cs="Times New Roman"/>
          <w:sz w:val="24"/>
          <w:szCs w:val="24"/>
        </w:rPr>
        <w:t>Load_B – Pulls the data address and the register file address from the previous state and sets the write enable to true. Set the next to Fetch.</w:t>
      </w:r>
    </w:p>
    <w:p w14:paraId="4B9EEF46" w14:textId="6065E0D6" w:rsidR="00B937BD" w:rsidRPr="00CF7995" w:rsidRDefault="00B937BD" w:rsidP="00632E6D">
      <w:pPr>
        <w:pStyle w:val="ListParagraph"/>
        <w:numPr>
          <w:ilvl w:val="0"/>
          <w:numId w:val="24"/>
        </w:numPr>
        <w:spacing w:after="120" w:line="360" w:lineRule="auto"/>
        <w:rPr>
          <w:rFonts w:ascii="Times New Roman" w:hAnsi="Times New Roman" w:cs="Times New Roman"/>
          <w:sz w:val="24"/>
          <w:szCs w:val="24"/>
        </w:rPr>
      </w:pPr>
      <w:r w:rsidRPr="08C16B61">
        <w:rPr>
          <w:rFonts w:ascii="Times New Roman" w:hAnsi="Times New Roman" w:cs="Times New Roman"/>
          <w:sz w:val="24"/>
          <w:szCs w:val="24"/>
        </w:rPr>
        <w:t>Store – Gets the register file address from the instruction and sets data address from the instruction. Sets data write to true and sets the next state to Fetch.</w:t>
      </w:r>
    </w:p>
    <w:p w14:paraId="2B4E3EF3" w14:textId="6CBAA91C" w:rsidR="00B937BD" w:rsidRDefault="4617FB1C" w:rsidP="00632E6D">
      <w:pPr>
        <w:pStyle w:val="ListParagraph"/>
        <w:numPr>
          <w:ilvl w:val="0"/>
          <w:numId w:val="24"/>
        </w:numPr>
        <w:spacing w:after="120" w:line="360" w:lineRule="auto"/>
        <w:rPr>
          <w:rFonts w:ascii="Times New Roman" w:hAnsi="Times New Roman" w:cs="Times New Roman"/>
          <w:sz w:val="24"/>
          <w:szCs w:val="24"/>
        </w:rPr>
      </w:pPr>
      <w:r w:rsidRPr="3FAA6B67">
        <w:rPr>
          <w:rFonts w:ascii="Times New Roman" w:hAnsi="Times New Roman" w:cs="Times New Roman"/>
          <w:sz w:val="24"/>
          <w:szCs w:val="24"/>
        </w:rPr>
        <w:t>A</w:t>
      </w:r>
      <w:r w:rsidR="5BA49356" w:rsidRPr="3FAA6B67">
        <w:rPr>
          <w:rFonts w:ascii="Times New Roman" w:hAnsi="Times New Roman" w:cs="Times New Roman"/>
          <w:sz w:val="24"/>
          <w:szCs w:val="24"/>
        </w:rPr>
        <w:t>DD</w:t>
      </w:r>
      <w:r w:rsidRPr="3FAA6B67">
        <w:rPr>
          <w:rFonts w:ascii="Times New Roman" w:hAnsi="Times New Roman" w:cs="Times New Roman"/>
          <w:sz w:val="24"/>
          <w:szCs w:val="24"/>
        </w:rPr>
        <w:t xml:space="preserve">– Gets the register file address for A and B from the instruction and sets the ALU instruction to perform (ADD operation). Sets write address, write enable and next state to Fetch. </w:t>
      </w:r>
    </w:p>
    <w:p w14:paraId="73D1C70B" w14:textId="57BC66EA" w:rsidR="00B937BD" w:rsidRDefault="00CF7995" w:rsidP="00632E6D">
      <w:pPr>
        <w:pStyle w:val="ListParagraph"/>
        <w:numPr>
          <w:ilvl w:val="0"/>
          <w:numId w:val="24"/>
        </w:numPr>
        <w:spacing w:after="120" w:line="360" w:lineRule="auto"/>
        <w:rPr>
          <w:rFonts w:ascii="Times New Roman" w:eastAsia="Times New Roman" w:hAnsi="Times New Roman" w:cs="Times New Roman"/>
          <w:sz w:val="24"/>
          <w:szCs w:val="24"/>
        </w:rPr>
      </w:pPr>
      <w:r w:rsidRPr="3FAA6B67">
        <w:rPr>
          <w:rFonts w:ascii="Times New Roman" w:hAnsi="Times New Roman" w:cs="Times New Roman"/>
          <w:sz w:val="24"/>
          <w:szCs w:val="24"/>
        </w:rPr>
        <w:t>SUB</w:t>
      </w:r>
      <w:r w:rsidR="00B937BD" w:rsidRPr="3FAA6B67">
        <w:rPr>
          <w:rFonts w:ascii="Times New Roman" w:hAnsi="Times New Roman" w:cs="Times New Roman"/>
          <w:sz w:val="24"/>
          <w:szCs w:val="24"/>
        </w:rPr>
        <w:t xml:space="preserve"> – </w:t>
      </w:r>
      <w:r w:rsidR="3FAA6B67" w:rsidRPr="3FAA6B67">
        <w:rPr>
          <w:rFonts w:ascii="Times New Roman" w:eastAsia="Times New Roman" w:hAnsi="Times New Roman" w:cs="Times New Roman"/>
          <w:sz w:val="24"/>
          <w:szCs w:val="24"/>
        </w:rPr>
        <w:t>Gets the register file address for A and B from the instruction and sets the ALU instruction to perform (SUB operation). Sets write address, write enable and next state to Fetch.</w:t>
      </w:r>
    </w:p>
    <w:p w14:paraId="243B0FA8" w14:textId="2EE00D6E" w:rsidR="4D9553F9" w:rsidRDefault="00B937BD" w:rsidP="368E84D0">
      <w:pPr>
        <w:pStyle w:val="ListParagraph"/>
        <w:numPr>
          <w:ilvl w:val="0"/>
          <w:numId w:val="24"/>
        </w:num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Halt – Does nothing and sets next to Halt, causing the processor to stop and stay in this state unless </w:t>
      </w:r>
      <w:r w:rsidRPr="3FAA6B67">
        <w:rPr>
          <w:rFonts w:ascii="Times New Roman" w:hAnsi="Times New Roman" w:cs="Times New Roman"/>
          <w:sz w:val="24"/>
          <w:szCs w:val="24"/>
        </w:rPr>
        <w:t xml:space="preserve">it is </w:t>
      </w:r>
      <w:r>
        <w:rPr>
          <w:rFonts w:ascii="Times New Roman" w:hAnsi="Times New Roman" w:cs="Times New Roman"/>
          <w:sz w:val="24"/>
          <w:szCs w:val="24"/>
        </w:rPr>
        <w:t>reset.</w:t>
      </w:r>
    </w:p>
    <w:p w14:paraId="59D8023B" w14:textId="7825DB97" w:rsidR="368E84D0" w:rsidRDefault="5825ADCC" w:rsidP="368E84D0">
      <w:pPr>
        <w:spacing w:after="120" w:line="360" w:lineRule="auto"/>
        <w:ind w:left="360" w:firstLine="0"/>
        <w:rPr>
          <w:rFonts w:ascii="Times New Roman" w:hAnsi="Times New Roman" w:cs="Times New Roman"/>
        </w:rPr>
      </w:pPr>
      <w:r w:rsidRPr="5825ADCC">
        <w:rPr>
          <w:rFonts w:ascii="Times New Roman" w:hAnsi="Times New Roman" w:cs="Times New Roman"/>
        </w:rPr>
        <w:t xml:space="preserve">Each instruction </w:t>
      </w:r>
      <w:r w:rsidR="00A978AF" w:rsidRPr="5825ADCC">
        <w:rPr>
          <w:rFonts w:ascii="Times New Roman" w:hAnsi="Times New Roman" w:cs="Times New Roman"/>
        </w:rPr>
        <w:t>is</w:t>
      </w:r>
      <w:r w:rsidRPr="5825ADCC">
        <w:rPr>
          <w:rFonts w:ascii="Times New Roman" w:hAnsi="Times New Roman" w:cs="Times New Roman"/>
        </w:rPr>
        <w:t xml:space="preserve"> </w:t>
      </w:r>
      <w:r w:rsidRPr="2E02D359">
        <w:rPr>
          <w:rFonts w:ascii="Times New Roman" w:hAnsi="Times New Roman" w:cs="Times New Roman"/>
        </w:rPr>
        <w:t>desc</w:t>
      </w:r>
      <w:r w:rsidR="2E02D359" w:rsidRPr="2E02D359">
        <w:rPr>
          <w:rFonts w:ascii="Times New Roman" w:hAnsi="Times New Roman" w:cs="Times New Roman"/>
        </w:rPr>
        <w:t xml:space="preserve">ribed in more detail </w:t>
      </w:r>
      <w:r w:rsidR="2E02D359" w:rsidRPr="03DFF8E6">
        <w:rPr>
          <w:rFonts w:ascii="Times New Roman" w:hAnsi="Times New Roman" w:cs="Times New Roman"/>
        </w:rPr>
        <w:t>i</w:t>
      </w:r>
      <w:r w:rsidR="03DFF8E6" w:rsidRPr="03DFF8E6">
        <w:rPr>
          <w:rFonts w:ascii="Times New Roman" w:hAnsi="Times New Roman" w:cs="Times New Roman"/>
        </w:rPr>
        <w:t xml:space="preserve">n </w:t>
      </w:r>
      <w:r w:rsidR="03DFF8E6" w:rsidRPr="72F0687A">
        <w:rPr>
          <w:rFonts w:ascii="Times New Roman" w:hAnsi="Times New Roman" w:cs="Times New Roman"/>
        </w:rPr>
        <w:t>Table</w:t>
      </w:r>
      <w:r w:rsidR="03DFF8E6" w:rsidRPr="03DFF8E6">
        <w:rPr>
          <w:rFonts w:ascii="Times New Roman" w:hAnsi="Times New Roman" w:cs="Times New Roman"/>
        </w:rPr>
        <w:t xml:space="preserve"> 1.</w:t>
      </w:r>
    </w:p>
    <w:tbl>
      <w:tblPr>
        <w:tblStyle w:val="TableGrid"/>
        <w:tblW w:w="9115" w:type="dxa"/>
        <w:tblInd w:w="-5" w:type="dxa"/>
        <w:tblLayout w:type="fixed"/>
        <w:tblLook w:val="06A0" w:firstRow="1" w:lastRow="0" w:firstColumn="1" w:lastColumn="0" w:noHBand="1" w:noVBand="1"/>
      </w:tblPr>
      <w:tblGrid>
        <w:gridCol w:w="1500"/>
        <w:gridCol w:w="1080"/>
        <w:gridCol w:w="2079"/>
        <w:gridCol w:w="2116"/>
        <w:gridCol w:w="2340"/>
      </w:tblGrid>
      <w:tr w:rsidR="000C7FDA" w14:paraId="5A785B82" w14:textId="77777777" w:rsidTr="006827B5">
        <w:tc>
          <w:tcPr>
            <w:tcW w:w="9115" w:type="dxa"/>
            <w:gridSpan w:val="5"/>
            <w:vAlign w:val="center"/>
          </w:tcPr>
          <w:p w14:paraId="5EFAF41E" w14:textId="4B16230C" w:rsidR="7B6138F6" w:rsidRDefault="18B1C737" w:rsidP="007351AF">
            <w:pPr>
              <w:jc w:val="center"/>
              <w:rPr>
                <w:rFonts w:ascii="Times New Roman" w:hAnsi="Times New Roman" w:cs="Times New Roman"/>
                <w:sz w:val="20"/>
                <w:szCs w:val="20"/>
              </w:rPr>
            </w:pPr>
            <w:r w:rsidRPr="46C4F339">
              <w:rPr>
                <w:rFonts w:ascii="Times New Roman" w:hAnsi="Times New Roman" w:cs="Times New Roman"/>
                <w:sz w:val="20"/>
                <w:szCs w:val="20"/>
              </w:rPr>
              <w:t xml:space="preserve">16 bits Instruction </w:t>
            </w:r>
            <w:r w:rsidR="2F2C17D1" w:rsidRPr="46C4F339">
              <w:rPr>
                <w:rFonts w:ascii="Times New Roman" w:hAnsi="Times New Roman" w:cs="Times New Roman"/>
                <w:sz w:val="20"/>
                <w:szCs w:val="20"/>
              </w:rPr>
              <w:t>code</w:t>
            </w:r>
          </w:p>
        </w:tc>
      </w:tr>
      <w:tr w:rsidR="000C7FDA" w14:paraId="695FB25C" w14:textId="77777777" w:rsidTr="006827B5">
        <w:tc>
          <w:tcPr>
            <w:tcW w:w="1500" w:type="dxa"/>
            <w:vAlign w:val="center"/>
          </w:tcPr>
          <w:p w14:paraId="24985F4A" w14:textId="0A796403" w:rsidR="7B6138F6" w:rsidRDefault="41FF8892" w:rsidP="007351AF">
            <w:pPr>
              <w:ind w:firstLine="0"/>
              <w:jc w:val="center"/>
              <w:rPr>
                <w:rFonts w:ascii="Times New Roman" w:hAnsi="Times New Roman" w:cs="Times New Roman"/>
                <w:sz w:val="20"/>
                <w:szCs w:val="20"/>
              </w:rPr>
            </w:pPr>
            <w:r w:rsidRPr="46C4F339">
              <w:rPr>
                <w:rFonts w:ascii="Times New Roman" w:hAnsi="Times New Roman" w:cs="Times New Roman"/>
                <w:sz w:val="20"/>
                <w:szCs w:val="20"/>
              </w:rPr>
              <w:t>In</w:t>
            </w:r>
            <w:r w:rsidR="000A4DAD" w:rsidRPr="46C4F339">
              <w:rPr>
                <w:rFonts w:ascii="Times New Roman" w:hAnsi="Times New Roman" w:cs="Times New Roman"/>
                <w:sz w:val="20"/>
                <w:szCs w:val="20"/>
              </w:rPr>
              <w:t>st</w:t>
            </w:r>
            <w:r w:rsidR="00A978AF" w:rsidRPr="46C4F339">
              <w:rPr>
                <w:rFonts w:ascii="Times New Roman" w:hAnsi="Times New Roman" w:cs="Times New Roman"/>
                <w:sz w:val="20"/>
                <w:szCs w:val="20"/>
              </w:rPr>
              <w:t>ruc</w:t>
            </w:r>
            <w:r w:rsidR="000A4DAD" w:rsidRPr="46C4F339">
              <w:rPr>
                <w:rFonts w:ascii="Times New Roman" w:hAnsi="Times New Roman" w:cs="Times New Roman"/>
                <w:sz w:val="20"/>
                <w:szCs w:val="20"/>
              </w:rPr>
              <w:t>tion</w:t>
            </w:r>
          </w:p>
        </w:tc>
        <w:tc>
          <w:tcPr>
            <w:tcW w:w="1080" w:type="dxa"/>
            <w:vAlign w:val="center"/>
          </w:tcPr>
          <w:p w14:paraId="767651A4" w14:textId="5EB4E511" w:rsidR="7B6138F6" w:rsidRDefault="10150CBF" w:rsidP="007351AF">
            <w:pPr>
              <w:ind w:firstLine="0"/>
              <w:jc w:val="center"/>
              <w:rPr>
                <w:rFonts w:ascii="Times New Roman" w:hAnsi="Times New Roman" w:cs="Times New Roman"/>
                <w:sz w:val="20"/>
                <w:szCs w:val="20"/>
              </w:rPr>
            </w:pPr>
            <w:r w:rsidRPr="46C4F339">
              <w:rPr>
                <w:rFonts w:ascii="Times New Roman" w:hAnsi="Times New Roman" w:cs="Times New Roman"/>
                <w:sz w:val="20"/>
                <w:szCs w:val="20"/>
              </w:rPr>
              <w:t>OPcode</w:t>
            </w:r>
          </w:p>
        </w:tc>
        <w:tc>
          <w:tcPr>
            <w:tcW w:w="2079" w:type="dxa"/>
            <w:vAlign w:val="center"/>
          </w:tcPr>
          <w:p w14:paraId="7732EF9F" w14:textId="6C666479" w:rsidR="7B6138F6" w:rsidRDefault="51574740" w:rsidP="007351AF">
            <w:pPr>
              <w:ind w:firstLine="0"/>
              <w:jc w:val="center"/>
              <w:rPr>
                <w:rFonts w:ascii="Times New Roman" w:hAnsi="Times New Roman" w:cs="Times New Roman"/>
                <w:sz w:val="20"/>
                <w:szCs w:val="20"/>
              </w:rPr>
            </w:pPr>
            <w:r w:rsidRPr="46C4F339">
              <w:rPr>
                <w:rFonts w:ascii="Times New Roman" w:hAnsi="Times New Roman" w:cs="Times New Roman"/>
                <w:sz w:val="20"/>
                <w:szCs w:val="20"/>
              </w:rPr>
              <w:t>4 bits</w:t>
            </w:r>
          </w:p>
        </w:tc>
        <w:tc>
          <w:tcPr>
            <w:tcW w:w="2116" w:type="dxa"/>
            <w:vAlign w:val="center"/>
          </w:tcPr>
          <w:p w14:paraId="52E387E4" w14:textId="5C456530" w:rsidR="7B6138F6" w:rsidRDefault="51574740" w:rsidP="007351AF">
            <w:pPr>
              <w:ind w:firstLine="0"/>
              <w:jc w:val="center"/>
              <w:rPr>
                <w:rFonts w:ascii="Times New Roman" w:hAnsi="Times New Roman" w:cs="Times New Roman"/>
                <w:sz w:val="20"/>
                <w:szCs w:val="20"/>
              </w:rPr>
            </w:pPr>
            <w:r w:rsidRPr="46C4F339">
              <w:rPr>
                <w:rFonts w:ascii="Times New Roman" w:hAnsi="Times New Roman" w:cs="Times New Roman"/>
                <w:sz w:val="20"/>
                <w:szCs w:val="20"/>
              </w:rPr>
              <w:t>4 bits</w:t>
            </w:r>
          </w:p>
        </w:tc>
        <w:tc>
          <w:tcPr>
            <w:tcW w:w="2340" w:type="dxa"/>
            <w:vAlign w:val="center"/>
          </w:tcPr>
          <w:p w14:paraId="2C017336" w14:textId="45CBF44C" w:rsidR="7B6138F6" w:rsidRDefault="6D4529E0" w:rsidP="007351AF">
            <w:pPr>
              <w:ind w:firstLine="0"/>
              <w:jc w:val="center"/>
              <w:rPr>
                <w:rFonts w:ascii="Times New Roman" w:hAnsi="Times New Roman" w:cs="Times New Roman"/>
                <w:sz w:val="20"/>
                <w:szCs w:val="20"/>
              </w:rPr>
            </w:pPr>
            <w:r w:rsidRPr="46C4F339">
              <w:rPr>
                <w:rFonts w:ascii="Times New Roman" w:hAnsi="Times New Roman" w:cs="Times New Roman"/>
                <w:sz w:val="20"/>
                <w:szCs w:val="20"/>
              </w:rPr>
              <w:t>4 bits</w:t>
            </w:r>
          </w:p>
        </w:tc>
      </w:tr>
      <w:tr w:rsidR="000C7FDA" w14:paraId="47277BFF" w14:textId="77777777" w:rsidTr="006827B5">
        <w:tc>
          <w:tcPr>
            <w:tcW w:w="1500" w:type="dxa"/>
            <w:vAlign w:val="center"/>
          </w:tcPr>
          <w:p w14:paraId="5003888A" w14:textId="62A1E79B" w:rsidR="7B6138F6" w:rsidRDefault="6D4529E0" w:rsidP="007351AF">
            <w:pPr>
              <w:ind w:firstLine="0"/>
              <w:jc w:val="center"/>
              <w:rPr>
                <w:rFonts w:ascii="Times New Roman" w:hAnsi="Times New Roman" w:cs="Times New Roman"/>
                <w:sz w:val="20"/>
                <w:szCs w:val="20"/>
              </w:rPr>
            </w:pPr>
            <w:r w:rsidRPr="46C4F339">
              <w:rPr>
                <w:rFonts w:ascii="Times New Roman" w:hAnsi="Times New Roman" w:cs="Times New Roman"/>
                <w:sz w:val="20"/>
                <w:szCs w:val="20"/>
              </w:rPr>
              <w:t>NOOP</w:t>
            </w:r>
          </w:p>
        </w:tc>
        <w:tc>
          <w:tcPr>
            <w:tcW w:w="1080" w:type="dxa"/>
            <w:vAlign w:val="center"/>
          </w:tcPr>
          <w:p w14:paraId="07FBB453" w14:textId="33B183DC" w:rsidR="7B6138F6" w:rsidRDefault="362D668F" w:rsidP="007351AF">
            <w:pPr>
              <w:ind w:firstLine="0"/>
              <w:jc w:val="center"/>
              <w:rPr>
                <w:rFonts w:ascii="Times New Roman" w:hAnsi="Times New Roman" w:cs="Times New Roman"/>
                <w:sz w:val="20"/>
                <w:szCs w:val="20"/>
              </w:rPr>
            </w:pPr>
            <w:r w:rsidRPr="46C4F339">
              <w:rPr>
                <w:rFonts w:ascii="Times New Roman" w:hAnsi="Times New Roman" w:cs="Times New Roman"/>
                <w:sz w:val="20"/>
                <w:szCs w:val="20"/>
              </w:rPr>
              <w:t>4</w:t>
            </w:r>
          </w:p>
        </w:tc>
        <w:tc>
          <w:tcPr>
            <w:tcW w:w="2079" w:type="dxa"/>
            <w:vAlign w:val="center"/>
          </w:tcPr>
          <w:p w14:paraId="71AC64B7" w14:textId="38BFD27C" w:rsidR="7B6138F6" w:rsidRDefault="0AFDA0CC" w:rsidP="007351AF">
            <w:pPr>
              <w:ind w:firstLine="0"/>
              <w:jc w:val="center"/>
              <w:rPr>
                <w:rFonts w:ascii="Times New Roman" w:hAnsi="Times New Roman" w:cs="Times New Roman"/>
                <w:sz w:val="20"/>
                <w:szCs w:val="20"/>
              </w:rPr>
            </w:pPr>
            <w:r w:rsidRPr="46C4F339">
              <w:rPr>
                <w:rFonts w:ascii="Times New Roman" w:hAnsi="Times New Roman" w:cs="Times New Roman"/>
                <w:sz w:val="20"/>
                <w:szCs w:val="20"/>
              </w:rPr>
              <w:t>0</w:t>
            </w:r>
          </w:p>
        </w:tc>
        <w:tc>
          <w:tcPr>
            <w:tcW w:w="2116" w:type="dxa"/>
            <w:vAlign w:val="center"/>
          </w:tcPr>
          <w:p w14:paraId="54C52EF1" w14:textId="6B4F23EF" w:rsidR="7B6138F6" w:rsidRDefault="0AFDA0CC" w:rsidP="007351AF">
            <w:pPr>
              <w:ind w:firstLine="0"/>
              <w:jc w:val="center"/>
              <w:rPr>
                <w:rFonts w:ascii="Times New Roman" w:hAnsi="Times New Roman" w:cs="Times New Roman"/>
                <w:sz w:val="20"/>
                <w:szCs w:val="20"/>
              </w:rPr>
            </w:pPr>
            <w:r w:rsidRPr="46C4F339">
              <w:rPr>
                <w:rFonts w:ascii="Times New Roman" w:hAnsi="Times New Roman" w:cs="Times New Roman"/>
                <w:sz w:val="20"/>
                <w:szCs w:val="20"/>
              </w:rPr>
              <w:t>0</w:t>
            </w:r>
          </w:p>
        </w:tc>
        <w:tc>
          <w:tcPr>
            <w:tcW w:w="2340" w:type="dxa"/>
            <w:vAlign w:val="center"/>
          </w:tcPr>
          <w:p w14:paraId="3E2E909E" w14:textId="211F398F" w:rsidR="7B6138F6" w:rsidRDefault="0AFDA0CC" w:rsidP="007351AF">
            <w:pPr>
              <w:ind w:firstLine="0"/>
              <w:jc w:val="center"/>
              <w:rPr>
                <w:rFonts w:ascii="Times New Roman" w:hAnsi="Times New Roman" w:cs="Times New Roman"/>
                <w:sz w:val="20"/>
                <w:szCs w:val="20"/>
              </w:rPr>
            </w:pPr>
            <w:r w:rsidRPr="46C4F339">
              <w:rPr>
                <w:rFonts w:ascii="Times New Roman" w:hAnsi="Times New Roman" w:cs="Times New Roman"/>
                <w:sz w:val="20"/>
                <w:szCs w:val="20"/>
              </w:rPr>
              <w:t>0</w:t>
            </w:r>
          </w:p>
        </w:tc>
      </w:tr>
      <w:tr w:rsidR="000C7FDA" w14:paraId="2E80BA89" w14:textId="77777777" w:rsidTr="006827B5">
        <w:tc>
          <w:tcPr>
            <w:tcW w:w="1500" w:type="dxa"/>
            <w:vAlign w:val="center"/>
          </w:tcPr>
          <w:p w14:paraId="717ADFD2" w14:textId="6BD9CC4F" w:rsidR="7B6138F6" w:rsidRDefault="2993102D" w:rsidP="007351AF">
            <w:pPr>
              <w:ind w:firstLine="0"/>
              <w:jc w:val="center"/>
              <w:rPr>
                <w:rFonts w:ascii="Times New Roman" w:hAnsi="Times New Roman" w:cs="Times New Roman"/>
                <w:sz w:val="20"/>
                <w:szCs w:val="20"/>
              </w:rPr>
            </w:pPr>
            <w:r w:rsidRPr="46C4F339">
              <w:rPr>
                <w:rFonts w:ascii="Times New Roman" w:hAnsi="Times New Roman" w:cs="Times New Roman"/>
                <w:sz w:val="20"/>
                <w:szCs w:val="20"/>
              </w:rPr>
              <w:t>S</w:t>
            </w:r>
            <w:r w:rsidR="23356F22" w:rsidRPr="46C4F339">
              <w:rPr>
                <w:rFonts w:ascii="Times New Roman" w:hAnsi="Times New Roman" w:cs="Times New Roman"/>
                <w:sz w:val="20"/>
                <w:szCs w:val="20"/>
              </w:rPr>
              <w:t>TORE</w:t>
            </w:r>
          </w:p>
        </w:tc>
        <w:tc>
          <w:tcPr>
            <w:tcW w:w="1080" w:type="dxa"/>
            <w:vAlign w:val="center"/>
          </w:tcPr>
          <w:p w14:paraId="0A3A1D45" w14:textId="528167D2" w:rsidR="7B6138F6" w:rsidRDefault="3F41A423" w:rsidP="007351AF">
            <w:pPr>
              <w:ind w:firstLine="0"/>
              <w:jc w:val="center"/>
              <w:rPr>
                <w:rFonts w:ascii="Times New Roman" w:hAnsi="Times New Roman" w:cs="Times New Roman"/>
                <w:sz w:val="20"/>
                <w:szCs w:val="20"/>
              </w:rPr>
            </w:pPr>
            <w:r w:rsidRPr="46C4F339">
              <w:rPr>
                <w:rFonts w:ascii="Times New Roman" w:hAnsi="Times New Roman" w:cs="Times New Roman"/>
                <w:sz w:val="20"/>
                <w:szCs w:val="20"/>
              </w:rPr>
              <w:t>7</w:t>
            </w:r>
          </w:p>
        </w:tc>
        <w:tc>
          <w:tcPr>
            <w:tcW w:w="2079" w:type="dxa"/>
            <w:vAlign w:val="center"/>
          </w:tcPr>
          <w:p w14:paraId="1FC07B17" w14:textId="6FD69706" w:rsidR="7B6138F6" w:rsidRDefault="6F682F32" w:rsidP="007351AF">
            <w:pPr>
              <w:ind w:firstLine="0"/>
              <w:jc w:val="center"/>
              <w:rPr>
                <w:rFonts w:ascii="Times New Roman" w:hAnsi="Times New Roman" w:cs="Times New Roman"/>
                <w:sz w:val="20"/>
                <w:szCs w:val="20"/>
              </w:rPr>
            </w:pPr>
            <w:r w:rsidRPr="46C4F339">
              <w:rPr>
                <w:rFonts w:ascii="Times New Roman" w:hAnsi="Times New Roman" w:cs="Times New Roman"/>
                <w:sz w:val="20"/>
                <w:szCs w:val="20"/>
              </w:rPr>
              <w:t>Source R</w:t>
            </w:r>
            <w:r w:rsidR="78333179" w:rsidRPr="46C4F339">
              <w:rPr>
                <w:rFonts w:ascii="Times New Roman" w:hAnsi="Times New Roman" w:cs="Times New Roman"/>
                <w:sz w:val="20"/>
                <w:szCs w:val="20"/>
              </w:rPr>
              <w:t>egister</w:t>
            </w:r>
          </w:p>
        </w:tc>
        <w:tc>
          <w:tcPr>
            <w:tcW w:w="4456" w:type="dxa"/>
            <w:gridSpan w:val="2"/>
            <w:vAlign w:val="center"/>
          </w:tcPr>
          <w:p w14:paraId="736F32D9" w14:textId="6D1631CB" w:rsidR="7B6138F6" w:rsidRDefault="3009D995" w:rsidP="007351AF">
            <w:pPr>
              <w:ind w:firstLine="0"/>
              <w:jc w:val="center"/>
              <w:rPr>
                <w:rFonts w:ascii="Times New Roman" w:hAnsi="Times New Roman" w:cs="Times New Roman"/>
                <w:sz w:val="20"/>
                <w:szCs w:val="20"/>
              </w:rPr>
            </w:pPr>
            <w:r w:rsidRPr="46C4F339">
              <w:rPr>
                <w:rFonts w:ascii="Times New Roman" w:hAnsi="Times New Roman" w:cs="Times New Roman"/>
                <w:sz w:val="20"/>
                <w:szCs w:val="20"/>
              </w:rPr>
              <w:t xml:space="preserve">Destination Data </w:t>
            </w:r>
            <w:r w:rsidR="5F18E8E1" w:rsidRPr="46C4F339">
              <w:rPr>
                <w:rFonts w:ascii="Times New Roman" w:hAnsi="Times New Roman" w:cs="Times New Roman"/>
                <w:sz w:val="20"/>
                <w:szCs w:val="20"/>
              </w:rPr>
              <w:t>Memory</w:t>
            </w:r>
          </w:p>
        </w:tc>
      </w:tr>
      <w:tr w:rsidR="00085158" w14:paraId="698DD7C5" w14:textId="77777777" w:rsidTr="006827B5">
        <w:tc>
          <w:tcPr>
            <w:tcW w:w="1500" w:type="dxa"/>
            <w:vAlign w:val="center"/>
          </w:tcPr>
          <w:p w14:paraId="7CDD64F8" w14:textId="6A9782BA" w:rsidR="7B6138F6" w:rsidRDefault="23356F22" w:rsidP="007351AF">
            <w:pPr>
              <w:ind w:firstLine="0"/>
              <w:jc w:val="center"/>
              <w:rPr>
                <w:rFonts w:ascii="Times New Roman" w:hAnsi="Times New Roman" w:cs="Times New Roman"/>
                <w:sz w:val="20"/>
                <w:szCs w:val="20"/>
              </w:rPr>
            </w:pPr>
            <w:r w:rsidRPr="46C4F339">
              <w:rPr>
                <w:rFonts w:ascii="Times New Roman" w:hAnsi="Times New Roman" w:cs="Times New Roman"/>
                <w:sz w:val="20"/>
                <w:szCs w:val="20"/>
              </w:rPr>
              <w:t>LOAD A</w:t>
            </w:r>
          </w:p>
        </w:tc>
        <w:tc>
          <w:tcPr>
            <w:tcW w:w="1080" w:type="dxa"/>
            <w:vAlign w:val="center"/>
          </w:tcPr>
          <w:p w14:paraId="17ED574B" w14:textId="7C03C3D6" w:rsidR="7B6138F6" w:rsidRDefault="235AB1EF" w:rsidP="007351AF">
            <w:pPr>
              <w:ind w:firstLine="0"/>
              <w:jc w:val="center"/>
              <w:rPr>
                <w:rFonts w:ascii="Times New Roman" w:hAnsi="Times New Roman" w:cs="Times New Roman"/>
                <w:sz w:val="20"/>
                <w:szCs w:val="20"/>
              </w:rPr>
            </w:pPr>
            <w:r w:rsidRPr="46C4F339">
              <w:rPr>
                <w:rFonts w:ascii="Times New Roman" w:hAnsi="Times New Roman" w:cs="Times New Roman"/>
                <w:sz w:val="20"/>
                <w:szCs w:val="20"/>
              </w:rPr>
              <w:t>5</w:t>
            </w:r>
          </w:p>
        </w:tc>
        <w:tc>
          <w:tcPr>
            <w:tcW w:w="4195" w:type="dxa"/>
            <w:gridSpan w:val="2"/>
            <w:vMerge w:val="restart"/>
            <w:vAlign w:val="center"/>
          </w:tcPr>
          <w:p w14:paraId="0E6714FD" w14:textId="39B72BF6" w:rsidR="7B6138F6" w:rsidRDefault="7BD16286" w:rsidP="007351AF">
            <w:pPr>
              <w:ind w:firstLine="0"/>
              <w:jc w:val="center"/>
              <w:rPr>
                <w:rFonts w:ascii="Times New Roman" w:hAnsi="Times New Roman" w:cs="Times New Roman"/>
                <w:sz w:val="20"/>
                <w:szCs w:val="20"/>
              </w:rPr>
            </w:pPr>
            <w:r w:rsidRPr="46C4F339">
              <w:rPr>
                <w:rFonts w:ascii="Times New Roman" w:hAnsi="Times New Roman" w:cs="Times New Roman"/>
                <w:sz w:val="20"/>
                <w:szCs w:val="20"/>
              </w:rPr>
              <w:t>Source Data Memory</w:t>
            </w:r>
          </w:p>
        </w:tc>
        <w:tc>
          <w:tcPr>
            <w:tcW w:w="2340" w:type="dxa"/>
            <w:vMerge w:val="restart"/>
            <w:vAlign w:val="center"/>
          </w:tcPr>
          <w:p w14:paraId="6203394E" w14:textId="2E68F3DB" w:rsidR="7B6138F6" w:rsidRDefault="4A317F03" w:rsidP="007351AF">
            <w:pPr>
              <w:ind w:firstLine="0"/>
              <w:jc w:val="center"/>
              <w:rPr>
                <w:rFonts w:ascii="Times New Roman" w:hAnsi="Times New Roman" w:cs="Times New Roman"/>
                <w:sz w:val="20"/>
                <w:szCs w:val="20"/>
              </w:rPr>
            </w:pPr>
            <w:r w:rsidRPr="46C4F339">
              <w:rPr>
                <w:rFonts w:ascii="Times New Roman" w:hAnsi="Times New Roman" w:cs="Times New Roman"/>
                <w:sz w:val="20"/>
                <w:szCs w:val="20"/>
              </w:rPr>
              <w:t>Destination Register</w:t>
            </w:r>
          </w:p>
        </w:tc>
      </w:tr>
      <w:tr w:rsidR="00085158" w14:paraId="2E3A644F" w14:textId="77777777" w:rsidTr="006827B5">
        <w:tc>
          <w:tcPr>
            <w:tcW w:w="1500" w:type="dxa"/>
            <w:vAlign w:val="center"/>
          </w:tcPr>
          <w:p w14:paraId="3C425C63" w14:textId="4CB25DEC" w:rsidR="7F69DCC5" w:rsidRDefault="0CAFA432" w:rsidP="007351AF">
            <w:pPr>
              <w:ind w:firstLine="0"/>
              <w:jc w:val="center"/>
              <w:rPr>
                <w:rFonts w:ascii="Times New Roman" w:hAnsi="Times New Roman" w:cs="Times New Roman"/>
                <w:sz w:val="20"/>
                <w:szCs w:val="20"/>
              </w:rPr>
            </w:pPr>
            <w:r w:rsidRPr="46C4F339">
              <w:rPr>
                <w:rFonts w:ascii="Times New Roman" w:hAnsi="Times New Roman" w:cs="Times New Roman"/>
                <w:sz w:val="20"/>
                <w:szCs w:val="20"/>
              </w:rPr>
              <w:t>LOAD B</w:t>
            </w:r>
          </w:p>
        </w:tc>
        <w:tc>
          <w:tcPr>
            <w:tcW w:w="1080" w:type="dxa"/>
            <w:vAlign w:val="center"/>
          </w:tcPr>
          <w:p w14:paraId="178F8037" w14:textId="048073B1" w:rsidR="7F69DCC5" w:rsidRDefault="497A2EFC" w:rsidP="007351AF">
            <w:pPr>
              <w:ind w:firstLine="0"/>
              <w:jc w:val="center"/>
              <w:rPr>
                <w:rFonts w:ascii="Times New Roman" w:hAnsi="Times New Roman" w:cs="Times New Roman"/>
                <w:sz w:val="20"/>
                <w:szCs w:val="20"/>
              </w:rPr>
            </w:pPr>
            <w:r w:rsidRPr="46C4F339">
              <w:rPr>
                <w:rFonts w:ascii="Times New Roman" w:hAnsi="Times New Roman" w:cs="Times New Roman"/>
                <w:sz w:val="20"/>
                <w:szCs w:val="20"/>
              </w:rPr>
              <w:t>6</w:t>
            </w:r>
          </w:p>
        </w:tc>
        <w:tc>
          <w:tcPr>
            <w:tcW w:w="4195" w:type="dxa"/>
            <w:gridSpan w:val="2"/>
            <w:vMerge/>
            <w:vAlign w:val="center"/>
          </w:tcPr>
          <w:p w14:paraId="52407609" w14:textId="7738E1B2" w:rsidR="7F69DCC5" w:rsidRDefault="7F69DCC5" w:rsidP="007351AF">
            <w:pPr>
              <w:jc w:val="center"/>
              <w:rPr>
                <w:rFonts w:ascii="Times New Roman" w:hAnsi="Times New Roman" w:cs="Times New Roman"/>
              </w:rPr>
            </w:pPr>
          </w:p>
        </w:tc>
        <w:tc>
          <w:tcPr>
            <w:tcW w:w="2340" w:type="dxa"/>
            <w:vMerge/>
            <w:vAlign w:val="center"/>
          </w:tcPr>
          <w:p w14:paraId="0014A0F1" w14:textId="67177552" w:rsidR="7F69DCC5" w:rsidRDefault="7F69DCC5" w:rsidP="007351AF">
            <w:pPr>
              <w:jc w:val="center"/>
              <w:rPr>
                <w:rFonts w:ascii="Times New Roman" w:hAnsi="Times New Roman" w:cs="Times New Roman"/>
              </w:rPr>
            </w:pPr>
          </w:p>
        </w:tc>
      </w:tr>
      <w:tr w:rsidR="000C7FDA" w14:paraId="764D2EAF" w14:textId="77777777" w:rsidTr="006827B5">
        <w:tc>
          <w:tcPr>
            <w:tcW w:w="1500" w:type="dxa"/>
            <w:vAlign w:val="center"/>
          </w:tcPr>
          <w:p w14:paraId="71EE4066" w14:textId="446D082F" w:rsidR="7B6138F6" w:rsidRDefault="23356F22" w:rsidP="007351AF">
            <w:pPr>
              <w:ind w:firstLine="0"/>
              <w:jc w:val="center"/>
              <w:rPr>
                <w:rFonts w:ascii="Times New Roman" w:hAnsi="Times New Roman" w:cs="Times New Roman"/>
                <w:sz w:val="20"/>
                <w:szCs w:val="20"/>
              </w:rPr>
            </w:pPr>
            <w:r w:rsidRPr="46C4F339">
              <w:rPr>
                <w:rFonts w:ascii="Times New Roman" w:hAnsi="Times New Roman" w:cs="Times New Roman"/>
                <w:sz w:val="20"/>
                <w:szCs w:val="20"/>
              </w:rPr>
              <w:t>ADD</w:t>
            </w:r>
          </w:p>
        </w:tc>
        <w:tc>
          <w:tcPr>
            <w:tcW w:w="1080" w:type="dxa"/>
            <w:vAlign w:val="center"/>
          </w:tcPr>
          <w:p w14:paraId="2F1C26FB" w14:textId="388A4AB7" w:rsidR="7B6138F6" w:rsidRDefault="5F6631FD" w:rsidP="007351AF">
            <w:pPr>
              <w:ind w:firstLine="0"/>
              <w:jc w:val="center"/>
              <w:rPr>
                <w:rFonts w:ascii="Times New Roman" w:hAnsi="Times New Roman" w:cs="Times New Roman"/>
                <w:sz w:val="20"/>
                <w:szCs w:val="20"/>
              </w:rPr>
            </w:pPr>
            <w:r w:rsidRPr="46C4F339">
              <w:rPr>
                <w:rFonts w:ascii="Times New Roman" w:hAnsi="Times New Roman" w:cs="Times New Roman"/>
                <w:sz w:val="20"/>
                <w:szCs w:val="20"/>
              </w:rPr>
              <w:t>8</w:t>
            </w:r>
          </w:p>
        </w:tc>
        <w:tc>
          <w:tcPr>
            <w:tcW w:w="2079" w:type="dxa"/>
            <w:vAlign w:val="center"/>
          </w:tcPr>
          <w:p w14:paraId="6E99FC52" w14:textId="70AC3DE9" w:rsidR="7B6138F6" w:rsidRDefault="750D0B3E" w:rsidP="007351AF">
            <w:pPr>
              <w:ind w:firstLine="0"/>
              <w:jc w:val="center"/>
              <w:rPr>
                <w:rFonts w:ascii="Times New Roman" w:hAnsi="Times New Roman" w:cs="Times New Roman"/>
                <w:sz w:val="20"/>
                <w:szCs w:val="20"/>
              </w:rPr>
            </w:pPr>
            <w:r w:rsidRPr="46C4F339">
              <w:rPr>
                <w:rFonts w:ascii="Times New Roman" w:hAnsi="Times New Roman" w:cs="Times New Roman"/>
                <w:sz w:val="20"/>
                <w:szCs w:val="20"/>
              </w:rPr>
              <w:t>Source Registe</w:t>
            </w:r>
            <w:r w:rsidR="55193A87" w:rsidRPr="46C4F339">
              <w:rPr>
                <w:rFonts w:ascii="Times New Roman" w:hAnsi="Times New Roman" w:cs="Times New Roman"/>
                <w:sz w:val="20"/>
                <w:szCs w:val="20"/>
              </w:rPr>
              <w:t>r A</w:t>
            </w:r>
          </w:p>
        </w:tc>
        <w:tc>
          <w:tcPr>
            <w:tcW w:w="2116" w:type="dxa"/>
            <w:vAlign w:val="center"/>
          </w:tcPr>
          <w:p w14:paraId="3EECB406" w14:textId="63251E87" w:rsidR="7B6138F6" w:rsidRDefault="62ADF6F1" w:rsidP="007351AF">
            <w:pPr>
              <w:ind w:firstLine="0"/>
              <w:jc w:val="center"/>
              <w:rPr>
                <w:rFonts w:ascii="Times New Roman" w:hAnsi="Times New Roman" w:cs="Times New Roman"/>
                <w:sz w:val="20"/>
                <w:szCs w:val="20"/>
              </w:rPr>
            </w:pPr>
            <w:r w:rsidRPr="46C4F339">
              <w:rPr>
                <w:rFonts w:ascii="Times New Roman" w:hAnsi="Times New Roman" w:cs="Times New Roman"/>
                <w:sz w:val="20"/>
                <w:szCs w:val="20"/>
              </w:rPr>
              <w:t xml:space="preserve">Source </w:t>
            </w:r>
            <w:r w:rsidR="03BC16DF" w:rsidRPr="46C4F339">
              <w:rPr>
                <w:rFonts w:ascii="Times New Roman" w:hAnsi="Times New Roman" w:cs="Times New Roman"/>
                <w:sz w:val="20"/>
                <w:szCs w:val="20"/>
              </w:rPr>
              <w:t>Register B</w:t>
            </w:r>
          </w:p>
        </w:tc>
        <w:tc>
          <w:tcPr>
            <w:tcW w:w="2340" w:type="dxa"/>
            <w:vAlign w:val="center"/>
          </w:tcPr>
          <w:p w14:paraId="1B108C80" w14:textId="4D869B2D" w:rsidR="7B6138F6" w:rsidRDefault="5077E34D" w:rsidP="007351AF">
            <w:pPr>
              <w:ind w:firstLine="0"/>
              <w:jc w:val="center"/>
              <w:rPr>
                <w:rFonts w:ascii="Times New Roman" w:hAnsi="Times New Roman" w:cs="Times New Roman"/>
                <w:sz w:val="20"/>
                <w:szCs w:val="20"/>
              </w:rPr>
            </w:pPr>
            <w:r w:rsidRPr="46C4F339">
              <w:rPr>
                <w:rFonts w:ascii="Times New Roman" w:hAnsi="Times New Roman" w:cs="Times New Roman"/>
                <w:sz w:val="20"/>
                <w:szCs w:val="20"/>
              </w:rPr>
              <w:t>Destination Register C</w:t>
            </w:r>
          </w:p>
        </w:tc>
      </w:tr>
      <w:tr w:rsidR="000C7FDA" w14:paraId="30DE91DA" w14:textId="77777777" w:rsidTr="006827B5">
        <w:tc>
          <w:tcPr>
            <w:tcW w:w="1500" w:type="dxa"/>
            <w:vAlign w:val="center"/>
          </w:tcPr>
          <w:p w14:paraId="0797277E" w14:textId="7B3C4260" w:rsidR="7B6138F6" w:rsidRDefault="23356F22" w:rsidP="007351AF">
            <w:pPr>
              <w:ind w:firstLine="0"/>
              <w:jc w:val="center"/>
              <w:rPr>
                <w:rFonts w:ascii="Times New Roman" w:hAnsi="Times New Roman" w:cs="Times New Roman"/>
                <w:sz w:val="20"/>
                <w:szCs w:val="20"/>
              </w:rPr>
            </w:pPr>
            <w:r w:rsidRPr="46C4F339">
              <w:rPr>
                <w:rFonts w:ascii="Times New Roman" w:hAnsi="Times New Roman" w:cs="Times New Roman"/>
                <w:sz w:val="20"/>
                <w:szCs w:val="20"/>
              </w:rPr>
              <w:t>SUB</w:t>
            </w:r>
          </w:p>
        </w:tc>
        <w:tc>
          <w:tcPr>
            <w:tcW w:w="1080" w:type="dxa"/>
            <w:vAlign w:val="center"/>
          </w:tcPr>
          <w:p w14:paraId="2DF91D76" w14:textId="4507FD20" w:rsidR="7B6138F6" w:rsidRDefault="10430660" w:rsidP="007351AF">
            <w:pPr>
              <w:ind w:firstLine="0"/>
              <w:jc w:val="center"/>
              <w:rPr>
                <w:rFonts w:ascii="Times New Roman" w:hAnsi="Times New Roman" w:cs="Times New Roman"/>
                <w:sz w:val="20"/>
                <w:szCs w:val="20"/>
              </w:rPr>
            </w:pPr>
            <w:r w:rsidRPr="46C4F339">
              <w:rPr>
                <w:rFonts w:ascii="Times New Roman" w:hAnsi="Times New Roman" w:cs="Times New Roman"/>
                <w:sz w:val="20"/>
                <w:szCs w:val="20"/>
              </w:rPr>
              <w:t>9</w:t>
            </w:r>
          </w:p>
        </w:tc>
        <w:tc>
          <w:tcPr>
            <w:tcW w:w="2079" w:type="dxa"/>
            <w:vAlign w:val="center"/>
          </w:tcPr>
          <w:p w14:paraId="4C4E2D3D" w14:textId="42AA20AD" w:rsidR="7B6138F6" w:rsidRDefault="0534A65B" w:rsidP="007351AF">
            <w:pPr>
              <w:ind w:firstLine="0"/>
              <w:jc w:val="center"/>
              <w:rPr>
                <w:rFonts w:ascii="Times New Roman" w:hAnsi="Times New Roman" w:cs="Times New Roman"/>
                <w:sz w:val="20"/>
                <w:szCs w:val="20"/>
              </w:rPr>
            </w:pPr>
            <w:r w:rsidRPr="46C4F339">
              <w:rPr>
                <w:rFonts w:ascii="Times New Roman" w:hAnsi="Times New Roman" w:cs="Times New Roman"/>
                <w:sz w:val="20"/>
                <w:szCs w:val="20"/>
              </w:rPr>
              <w:t>Source Registe</w:t>
            </w:r>
            <w:r w:rsidR="44683530" w:rsidRPr="46C4F339">
              <w:rPr>
                <w:rFonts w:ascii="Times New Roman" w:hAnsi="Times New Roman" w:cs="Times New Roman"/>
                <w:sz w:val="20"/>
                <w:szCs w:val="20"/>
              </w:rPr>
              <w:t>r A</w:t>
            </w:r>
          </w:p>
        </w:tc>
        <w:tc>
          <w:tcPr>
            <w:tcW w:w="2116" w:type="dxa"/>
            <w:vAlign w:val="center"/>
          </w:tcPr>
          <w:p w14:paraId="0347A45D" w14:textId="1B2F159C" w:rsidR="7B6138F6" w:rsidRDefault="79B19A3C" w:rsidP="007351AF">
            <w:pPr>
              <w:ind w:firstLine="0"/>
              <w:jc w:val="center"/>
              <w:rPr>
                <w:rFonts w:ascii="Times New Roman" w:hAnsi="Times New Roman" w:cs="Times New Roman"/>
                <w:sz w:val="20"/>
                <w:szCs w:val="20"/>
              </w:rPr>
            </w:pPr>
            <w:r w:rsidRPr="46C4F339">
              <w:rPr>
                <w:rFonts w:ascii="Times New Roman" w:hAnsi="Times New Roman" w:cs="Times New Roman"/>
                <w:sz w:val="20"/>
                <w:szCs w:val="20"/>
              </w:rPr>
              <w:t xml:space="preserve">Source </w:t>
            </w:r>
            <w:r w:rsidR="74A8127C" w:rsidRPr="46C4F339">
              <w:rPr>
                <w:rFonts w:ascii="Times New Roman" w:hAnsi="Times New Roman" w:cs="Times New Roman"/>
                <w:sz w:val="20"/>
                <w:szCs w:val="20"/>
              </w:rPr>
              <w:t>Register B</w:t>
            </w:r>
          </w:p>
        </w:tc>
        <w:tc>
          <w:tcPr>
            <w:tcW w:w="2340" w:type="dxa"/>
            <w:vAlign w:val="center"/>
          </w:tcPr>
          <w:p w14:paraId="10DF9FD6" w14:textId="3F123153" w:rsidR="7B6138F6" w:rsidRDefault="32A39C61" w:rsidP="007351AF">
            <w:pPr>
              <w:ind w:firstLine="0"/>
              <w:jc w:val="center"/>
              <w:rPr>
                <w:rFonts w:ascii="Times New Roman" w:hAnsi="Times New Roman" w:cs="Times New Roman"/>
                <w:sz w:val="20"/>
                <w:szCs w:val="20"/>
              </w:rPr>
            </w:pPr>
            <w:r w:rsidRPr="46C4F339">
              <w:rPr>
                <w:rFonts w:ascii="Times New Roman" w:hAnsi="Times New Roman" w:cs="Times New Roman"/>
                <w:sz w:val="20"/>
                <w:szCs w:val="20"/>
              </w:rPr>
              <w:t>Destination Register C</w:t>
            </w:r>
          </w:p>
        </w:tc>
      </w:tr>
      <w:tr w:rsidR="000C7FDA" w14:paraId="039E0998" w14:textId="77777777" w:rsidTr="006827B5">
        <w:tc>
          <w:tcPr>
            <w:tcW w:w="1500" w:type="dxa"/>
            <w:vAlign w:val="center"/>
          </w:tcPr>
          <w:p w14:paraId="5AB8B057" w14:textId="65FDD467" w:rsidR="7B6138F6" w:rsidRDefault="46878529" w:rsidP="007351AF">
            <w:pPr>
              <w:ind w:firstLine="0"/>
              <w:jc w:val="center"/>
              <w:rPr>
                <w:rFonts w:ascii="Times New Roman" w:hAnsi="Times New Roman" w:cs="Times New Roman"/>
                <w:sz w:val="20"/>
                <w:szCs w:val="20"/>
              </w:rPr>
            </w:pPr>
            <w:r w:rsidRPr="46C4F339">
              <w:rPr>
                <w:rFonts w:ascii="Times New Roman" w:hAnsi="Times New Roman" w:cs="Times New Roman"/>
                <w:sz w:val="20"/>
                <w:szCs w:val="20"/>
              </w:rPr>
              <w:t>HALT</w:t>
            </w:r>
          </w:p>
        </w:tc>
        <w:tc>
          <w:tcPr>
            <w:tcW w:w="1080" w:type="dxa"/>
            <w:vAlign w:val="center"/>
          </w:tcPr>
          <w:p w14:paraId="1F4E557C" w14:textId="59639FB3" w:rsidR="7B6138F6" w:rsidRDefault="10430660" w:rsidP="007351AF">
            <w:pPr>
              <w:ind w:firstLine="0"/>
              <w:jc w:val="center"/>
              <w:rPr>
                <w:rFonts w:ascii="Times New Roman" w:hAnsi="Times New Roman" w:cs="Times New Roman"/>
                <w:sz w:val="20"/>
                <w:szCs w:val="20"/>
              </w:rPr>
            </w:pPr>
            <w:r w:rsidRPr="46C4F339">
              <w:rPr>
                <w:rFonts w:ascii="Times New Roman" w:hAnsi="Times New Roman" w:cs="Times New Roman"/>
                <w:sz w:val="20"/>
                <w:szCs w:val="20"/>
              </w:rPr>
              <w:t>3</w:t>
            </w:r>
          </w:p>
        </w:tc>
        <w:tc>
          <w:tcPr>
            <w:tcW w:w="2079" w:type="dxa"/>
            <w:vAlign w:val="center"/>
          </w:tcPr>
          <w:p w14:paraId="58A55F8A" w14:textId="5FE48993" w:rsidR="7B6138F6" w:rsidRDefault="3D64CE4A" w:rsidP="007351AF">
            <w:pPr>
              <w:ind w:firstLine="0"/>
              <w:jc w:val="center"/>
              <w:rPr>
                <w:rFonts w:ascii="Times New Roman" w:hAnsi="Times New Roman" w:cs="Times New Roman"/>
                <w:sz w:val="20"/>
                <w:szCs w:val="20"/>
              </w:rPr>
            </w:pPr>
            <w:r w:rsidRPr="46C4F339">
              <w:rPr>
                <w:rFonts w:ascii="Times New Roman" w:hAnsi="Times New Roman" w:cs="Times New Roman"/>
                <w:sz w:val="20"/>
                <w:szCs w:val="20"/>
              </w:rPr>
              <w:t>0</w:t>
            </w:r>
          </w:p>
        </w:tc>
        <w:tc>
          <w:tcPr>
            <w:tcW w:w="2116" w:type="dxa"/>
            <w:vAlign w:val="center"/>
          </w:tcPr>
          <w:p w14:paraId="7B98D735" w14:textId="1B0DF2A3" w:rsidR="7B6138F6" w:rsidRDefault="3D64CE4A" w:rsidP="007351AF">
            <w:pPr>
              <w:ind w:firstLine="0"/>
              <w:jc w:val="center"/>
              <w:rPr>
                <w:rFonts w:ascii="Times New Roman" w:hAnsi="Times New Roman" w:cs="Times New Roman"/>
                <w:sz w:val="20"/>
                <w:szCs w:val="20"/>
              </w:rPr>
            </w:pPr>
            <w:r w:rsidRPr="46C4F339">
              <w:rPr>
                <w:rFonts w:ascii="Times New Roman" w:hAnsi="Times New Roman" w:cs="Times New Roman"/>
                <w:sz w:val="20"/>
                <w:szCs w:val="20"/>
              </w:rPr>
              <w:t>0</w:t>
            </w:r>
          </w:p>
        </w:tc>
        <w:tc>
          <w:tcPr>
            <w:tcW w:w="2340" w:type="dxa"/>
            <w:vAlign w:val="center"/>
          </w:tcPr>
          <w:p w14:paraId="4FC440C6" w14:textId="61120CDE" w:rsidR="7B6138F6" w:rsidRDefault="46C4F339" w:rsidP="007351AF">
            <w:pPr>
              <w:ind w:firstLine="0"/>
              <w:jc w:val="center"/>
              <w:rPr>
                <w:rFonts w:ascii="Times New Roman" w:hAnsi="Times New Roman" w:cs="Times New Roman"/>
                <w:sz w:val="20"/>
                <w:szCs w:val="20"/>
              </w:rPr>
            </w:pPr>
            <w:r w:rsidRPr="46C4F339">
              <w:rPr>
                <w:rFonts w:ascii="Times New Roman" w:hAnsi="Times New Roman" w:cs="Times New Roman"/>
                <w:sz w:val="20"/>
                <w:szCs w:val="20"/>
              </w:rPr>
              <w:t>0</w:t>
            </w:r>
          </w:p>
        </w:tc>
      </w:tr>
    </w:tbl>
    <w:p w14:paraId="6961D1A5" w14:textId="0D5C4D67" w:rsidR="01B5A720" w:rsidRDefault="00393FAC" w:rsidP="006827B5">
      <w:pPr>
        <w:tabs>
          <w:tab w:val="left" w:pos="2979"/>
        </w:tabs>
        <w:spacing w:line="360" w:lineRule="auto"/>
        <w:ind w:firstLine="0"/>
        <w:rPr>
          <w:rFonts w:ascii="Times New Roman" w:eastAsia="SimSun" w:hAnsi="Times New Roman" w:cs="Times New Roman"/>
        </w:rPr>
      </w:pPr>
      <w:r>
        <w:rPr>
          <w:noProof/>
        </w:rPr>
        <mc:AlternateContent>
          <mc:Choice Requires="wps">
            <w:drawing>
              <wp:anchor distT="0" distB="0" distL="114300" distR="114300" simplePos="0" relativeHeight="251658267" behindDoc="1" locked="0" layoutInCell="1" allowOverlap="1" wp14:anchorId="63D5A46F" wp14:editId="36B371CD">
                <wp:simplePos x="0" y="0"/>
                <wp:positionH relativeFrom="margin">
                  <wp:align>center</wp:align>
                </wp:positionH>
                <wp:positionV relativeFrom="margin">
                  <wp:align>bottom</wp:align>
                </wp:positionV>
                <wp:extent cx="5120640" cy="226695"/>
                <wp:effectExtent l="0" t="0" r="3810" b="1905"/>
                <wp:wrapTight wrapText="bothSides">
                  <wp:wrapPolygon edited="0">
                    <wp:start x="0" y="0"/>
                    <wp:lineTo x="0" y="19966"/>
                    <wp:lineTo x="21536" y="19966"/>
                    <wp:lineTo x="21536"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5120640" cy="226695"/>
                        </a:xfrm>
                        <a:prstGeom prst="rect">
                          <a:avLst/>
                        </a:prstGeom>
                        <a:solidFill>
                          <a:prstClr val="white"/>
                        </a:solidFill>
                        <a:ln>
                          <a:noFill/>
                        </a:ln>
                      </wps:spPr>
                      <wps:txbx>
                        <w:txbxContent>
                          <w:p w14:paraId="578DAB25" w14:textId="73C5158B" w:rsidR="006827B5" w:rsidRDefault="006827B5" w:rsidP="006827B5">
                            <w:pPr>
                              <w:tabs>
                                <w:tab w:val="left" w:pos="2979"/>
                              </w:tabs>
                              <w:spacing w:line="360" w:lineRule="auto"/>
                              <w:ind w:firstLine="0"/>
                              <w:jc w:val="center"/>
                            </w:pPr>
                            <w:r>
                              <w:rPr>
                                <w:b/>
                                <w:bCs/>
                              </w:rPr>
                              <w:t>Table 1</w:t>
                            </w:r>
                            <w:r w:rsidRPr="00D278D6">
                              <w:rPr>
                                <w:b/>
                                <w:bCs/>
                              </w:rPr>
                              <w:t>:</w:t>
                            </w:r>
                            <w:r>
                              <w:t xml:space="preserve"> </w:t>
                            </w:r>
                            <w:r w:rsidRPr="61D5097D">
                              <w:rPr>
                                <w:rFonts w:ascii="Times New Roman" w:eastAsia="SimSun" w:hAnsi="Times New Roman" w:cs="Times New Roman"/>
                              </w:rPr>
                              <w:t>16-bit</w:t>
                            </w:r>
                            <w:r w:rsidRPr="3C0C9317">
                              <w:rPr>
                                <w:rFonts w:ascii="Times New Roman" w:eastAsia="SimSun" w:hAnsi="Times New Roman" w:cs="Times New Roman"/>
                              </w:rPr>
                              <w:t xml:space="preserve"> Instruction code </w:t>
                            </w:r>
                            <w:r w:rsidRPr="72F0687A">
                              <w:rPr>
                                <w:rFonts w:ascii="Times New Roman" w:eastAsia="SimSun" w:hAnsi="Times New Roman" w:cs="Times New Roman"/>
                              </w:rPr>
                              <w:t>description</w:t>
                            </w:r>
                          </w:p>
                          <w:p w14:paraId="70EBA0E6" w14:textId="77777777" w:rsidR="006827B5" w:rsidRDefault="006827B5" w:rsidP="006827B5">
                            <w:pPr>
                              <w:tabs>
                                <w:tab w:val="left" w:pos="2979"/>
                              </w:tabs>
                              <w:spacing w:line="240" w:lineRule="auto"/>
                              <w:ind w:firstLine="0"/>
                              <w:jc w:val="center"/>
                            </w:pPr>
                          </w:p>
                          <w:p w14:paraId="1A889E6E" w14:textId="77777777" w:rsidR="006827B5" w:rsidRPr="009B095A" w:rsidRDefault="006827B5" w:rsidP="006827B5">
                            <w:pPr>
                              <w:pStyle w:val="Caption"/>
                              <w:jc w:val="center"/>
                              <w:rPr>
                                <w:rFonts w:ascii="Times New Roman" w:eastAsia="SimSun" w:hAnsi="Times New Roman" w:cs="Times New Roman"/>
                                <w:i w:val="0"/>
                                <w:iCs w:val="0"/>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5A46F" id="Text Box 30" o:spid="_x0000_s1029" type="#_x0000_t202" style="position:absolute;margin-left:0;margin-top:0;width:403.2pt;height:17.85pt;z-index:-251658213;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" stroked="f">
                <v:textbox inset="0,0,0,0">
                  <w:txbxContent>
                    <w:p w14:paraId="578DAB25" w14:textId="73C5158B" w:rsidR="006827B5" w:rsidRDefault="006827B5" w:rsidP="006827B5">
                      <w:pPr>
                        <w:tabs>
                          <w:tab w:val="left" w:pos="2979"/>
                        </w:tabs>
                        <w:spacing w:line="360" w:lineRule="auto"/>
                        <w:ind w:firstLine="0"/>
                        <w:jc w:val="center"/>
                      </w:pPr>
                      <w:r>
                        <w:rPr>
                          <w:b/>
                          <w:bCs/>
                        </w:rPr>
                        <w:t>Table 1</w:t>
                      </w:r>
                      <w:r w:rsidRPr="00D278D6">
                        <w:rPr>
                          <w:b/>
                          <w:bCs/>
                        </w:rPr>
                        <w:t>:</w:t>
                      </w:r>
                      <w:r>
                        <w:t xml:space="preserve"> </w:t>
                      </w:r>
                      <w:r w:rsidRPr="61D5097D">
                        <w:rPr>
                          <w:rFonts w:ascii="Times New Roman" w:eastAsia="SimSun" w:hAnsi="Times New Roman" w:cs="Times New Roman"/>
                        </w:rPr>
                        <w:t>16-bit</w:t>
                      </w:r>
                      <w:r w:rsidRPr="3C0C9317">
                        <w:rPr>
                          <w:rFonts w:ascii="Times New Roman" w:eastAsia="SimSun" w:hAnsi="Times New Roman" w:cs="Times New Roman"/>
                        </w:rPr>
                        <w:t xml:space="preserve"> Instruction code </w:t>
                      </w:r>
                      <w:r w:rsidRPr="72F0687A">
                        <w:rPr>
                          <w:rFonts w:ascii="Times New Roman" w:eastAsia="SimSun" w:hAnsi="Times New Roman" w:cs="Times New Roman"/>
                        </w:rPr>
                        <w:t>description</w:t>
                      </w:r>
                    </w:p>
                    <w:p w14:paraId="70EBA0E6" w14:textId="77777777" w:rsidR="006827B5" w:rsidRDefault="006827B5" w:rsidP="006827B5">
                      <w:pPr>
                        <w:tabs>
                          <w:tab w:val="left" w:pos="2979"/>
                        </w:tabs>
                        <w:spacing w:line="240" w:lineRule="auto"/>
                        <w:ind w:firstLine="0"/>
                        <w:jc w:val="center"/>
                      </w:pPr>
                    </w:p>
                    <w:p w14:paraId="1A889E6E" w14:textId="77777777" w:rsidR="006827B5" w:rsidRPr="009B095A" w:rsidRDefault="006827B5" w:rsidP="006827B5">
                      <w:pPr>
                        <w:pStyle w:val="Caption"/>
                        <w:jc w:val="center"/>
                        <w:rPr>
                          <w:rFonts w:ascii="Times New Roman" w:eastAsia="SimSun" w:hAnsi="Times New Roman" w:cs="Times New Roman"/>
                          <w:i w:val="0"/>
                          <w:iCs w:val="0"/>
                          <w:sz w:val="28"/>
                          <w:szCs w:val="28"/>
                        </w:rPr>
                      </w:pPr>
                    </w:p>
                  </w:txbxContent>
                </v:textbox>
                <w10:wrap type="tight" anchorx="margin" anchory="margin"/>
              </v:shape>
            </w:pict>
          </mc:Fallback>
        </mc:AlternateContent>
      </w:r>
    </w:p>
    <w:p w14:paraId="11370D92" w14:textId="45F844D8" w:rsidR="036841FE" w:rsidRDefault="30A79200" w:rsidP="00CB5A80">
      <w:pPr>
        <w:tabs>
          <w:tab w:val="left" w:pos="2979"/>
        </w:tabs>
        <w:spacing w:line="360" w:lineRule="auto"/>
        <w:ind w:firstLine="0"/>
        <w:rPr>
          <w:rFonts w:ascii="Times New Roman" w:eastAsia="SimSun" w:hAnsi="Times New Roman" w:cs="Times New Roman"/>
        </w:rPr>
      </w:pPr>
      <w:r w:rsidRPr="493E7E09">
        <w:rPr>
          <w:rFonts w:ascii="Times New Roman" w:eastAsia="SimSun" w:hAnsi="Times New Roman" w:cs="Times New Roman"/>
        </w:rPr>
        <w:lastRenderedPageBreak/>
        <w:t>Each FSM state assign</w:t>
      </w:r>
      <w:r w:rsidR="00CB5A80">
        <w:rPr>
          <w:rFonts w:ascii="Times New Roman" w:eastAsia="SimSun" w:hAnsi="Times New Roman" w:cs="Times New Roman"/>
        </w:rPr>
        <w:t>s</w:t>
      </w:r>
      <w:r w:rsidRPr="493E7E09">
        <w:rPr>
          <w:rFonts w:ascii="Times New Roman" w:eastAsia="SimSun" w:hAnsi="Times New Roman" w:cs="Times New Roman"/>
        </w:rPr>
        <w:t xml:space="preserve"> value</w:t>
      </w:r>
      <w:r w:rsidR="00CB5A80">
        <w:rPr>
          <w:rFonts w:ascii="Times New Roman" w:eastAsia="SimSun" w:hAnsi="Times New Roman" w:cs="Times New Roman"/>
        </w:rPr>
        <w:t>s</w:t>
      </w:r>
      <w:r w:rsidRPr="493E7E09">
        <w:rPr>
          <w:rFonts w:ascii="Times New Roman" w:eastAsia="SimSun" w:hAnsi="Times New Roman" w:cs="Times New Roman"/>
        </w:rPr>
        <w:t xml:space="preserve"> to a certain number of outputs desti</w:t>
      </w:r>
      <w:r w:rsidR="450F2695" w:rsidRPr="493E7E09">
        <w:rPr>
          <w:rFonts w:ascii="Times New Roman" w:eastAsia="SimSun" w:hAnsi="Times New Roman" w:cs="Times New Roman"/>
        </w:rPr>
        <w:t xml:space="preserve">ned for the </w:t>
      </w:r>
      <w:r w:rsidR="5C655914" w:rsidRPr="493E7E09">
        <w:rPr>
          <w:rFonts w:ascii="Times New Roman" w:eastAsia="SimSun" w:hAnsi="Times New Roman" w:cs="Times New Roman"/>
        </w:rPr>
        <w:t xml:space="preserve">program counter, the shift register and the </w:t>
      </w:r>
      <w:r w:rsidR="3D2374B8" w:rsidRPr="493E7E09">
        <w:rPr>
          <w:rFonts w:ascii="Times New Roman" w:eastAsia="SimSun" w:hAnsi="Times New Roman" w:cs="Times New Roman"/>
        </w:rPr>
        <w:t>DataPath</w:t>
      </w:r>
      <w:r w:rsidR="0F2F52DD" w:rsidRPr="493E7E09">
        <w:rPr>
          <w:rFonts w:ascii="Times New Roman" w:eastAsia="SimSun" w:hAnsi="Times New Roman" w:cs="Times New Roman"/>
        </w:rPr>
        <w:t xml:space="preserve"> </w:t>
      </w:r>
      <w:r w:rsidR="302E15AB" w:rsidRPr="493E7E09">
        <w:rPr>
          <w:rFonts w:ascii="Times New Roman" w:eastAsia="SimSun" w:hAnsi="Times New Roman" w:cs="Times New Roman"/>
        </w:rPr>
        <w:t xml:space="preserve">Unit. </w:t>
      </w:r>
      <w:r w:rsidR="67DB3B3C" w:rsidRPr="493E7E09">
        <w:rPr>
          <w:rFonts w:ascii="Times New Roman" w:eastAsia="SimSun" w:hAnsi="Times New Roman" w:cs="Times New Roman"/>
        </w:rPr>
        <w:t>The list of outp</w:t>
      </w:r>
      <w:r w:rsidR="4ABFF4D5" w:rsidRPr="493E7E09">
        <w:rPr>
          <w:rFonts w:ascii="Times New Roman" w:eastAsia="SimSun" w:hAnsi="Times New Roman" w:cs="Times New Roman"/>
        </w:rPr>
        <w:t>uts</w:t>
      </w:r>
      <w:r w:rsidR="2ACC241E" w:rsidRPr="493E7E09">
        <w:rPr>
          <w:rFonts w:ascii="Times New Roman" w:eastAsia="SimSun" w:hAnsi="Times New Roman" w:cs="Times New Roman"/>
        </w:rPr>
        <w:t xml:space="preserve"> </w:t>
      </w:r>
      <w:r w:rsidR="07351728" w:rsidRPr="493E7E09">
        <w:rPr>
          <w:rFonts w:ascii="Times New Roman" w:eastAsia="SimSun" w:hAnsi="Times New Roman" w:cs="Times New Roman"/>
        </w:rPr>
        <w:t xml:space="preserve">of </w:t>
      </w:r>
      <w:r w:rsidR="7EFD9F38" w:rsidRPr="493E7E09">
        <w:rPr>
          <w:rFonts w:ascii="Times New Roman" w:eastAsia="SimSun" w:hAnsi="Times New Roman" w:cs="Times New Roman"/>
        </w:rPr>
        <w:t xml:space="preserve">each </w:t>
      </w:r>
      <w:r w:rsidR="3B4B8585" w:rsidRPr="493E7E09">
        <w:rPr>
          <w:rFonts w:ascii="Times New Roman" w:eastAsia="SimSun" w:hAnsi="Times New Roman" w:cs="Times New Roman"/>
        </w:rPr>
        <w:t xml:space="preserve">state </w:t>
      </w:r>
      <w:r w:rsidR="1AEB81D9" w:rsidRPr="493E7E09">
        <w:rPr>
          <w:rFonts w:ascii="Times New Roman" w:eastAsia="SimSun" w:hAnsi="Times New Roman" w:cs="Times New Roman"/>
        </w:rPr>
        <w:t xml:space="preserve">is </w:t>
      </w:r>
      <w:r w:rsidR="1FFC6207" w:rsidRPr="493E7E09">
        <w:rPr>
          <w:rFonts w:ascii="Times New Roman" w:eastAsia="SimSun" w:hAnsi="Times New Roman" w:cs="Times New Roman"/>
        </w:rPr>
        <w:t>summarized</w:t>
      </w:r>
      <w:r w:rsidR="0F7D00A0" w:rsidRPr="493E7E09">
        <w:rPr>
          <w:rFonts w:ascii="Times New Roman" w:eastAsia="SimSun" w:hAnsi="Times New Roman" w:cs="Times New Roman"/>
        </w:rPr>
        <w:t xml:space="preserve"> in </w:t>
      </w:r>
      <w:r w:rsidR="4F01F036" w:rsidRPr="493E7E09">
        <w:rPr>
          <w:rFonts w:ascii="Times New Roman" w:eastAsia="SimSun" w:hAnsi="Times New Roman" w:cs="Times New Roman"/>
        </w:rPr>
        <w:t>Figure 4</w:t>
      </w:r>
      <w:r w:rsidR="595835F8" w:rsidRPr="493E7E09">
        <w:rPr>
          <w:rFonts w:ascii="Times New Roman" w:eastAsia="SimSun" w:hAnsi="Times New Roman" w:cs="Times New Roman"/>
        </w:rPr>
        <w:t>.</w:t>
      </w:r>
    </w:p>
    <w:p w14:paraId="23EFD700" w14:textId="40B31C96" w:rsidR="1FFC6207" w:rsidRDefault="003D0F1D" w:rsidP="1FFC6207">
      <w:pPr>
        <w:tabs>
          <w:tab w:val="left" w:pos="2979"/>
        </w:tabs>
        <w:spacing w:line="360" w:lineRule="auto"/>
        <w:ind w:firstLine="0"/>
        <w:jc w:val="both"/>
      </w:pPr>
      <w:r>
        <w:rPr>
          <w:noProof/>
        </w:rPr>
        <w:drawing>
          <wp:anchor distT="0" distB="0" distL="114300" distR="114300" simplePos="0" relativeHeight="251658265" behindDoc="1" locked="0" layoutInCell="1" allowOverlap="1" wp14:anchorId="25488325" wp14:editId="326B4BEC">
            <wp:simplePos x="0" y="0"/>
            <wp:positionH relativeFrom="margin">
              <wp:align>center</wp:align>
            </wp:positionH>
            <wp:positionV relativeFrom="paragraph">
              <wp:posOffset>27305</wp:posOffset>
            </wp:positionV>
            <wp:extent cx="5120640" cy="3019482"/>
            <wp:effectExtent l="19050" t="19050" r="22860" b="28575"/>
            <wp:wrapTight wrapText="bothSides">
              <wp:wrapPolygon edited="0">
                <wp:start x="-80" y="-136"/>
                <wp:lineTo x="-80" y="21668"/>
                <wp:lineTo x="21616" y="21668"/>
                <wp:lineTo x="21616" y="-136"/>
                <wp:lineTo x="-80" y="-136"/>
              </wp:wrapPolygon>
            </wp:wrapTight>
            <wp:docPr id="17980660" name="Picture 17980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120640" cy="301948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DFB7248" w14:textId="53B7793E" w:rsidR="006827B5" w:rsidRDefault="006827B5" w:rsidP="4D8C9192">
      <w:pPr>
        <w:tabs>
          <w:tab w:val="left" w:pos="2979"/>
        </w:tabs>
        <w:spacing w:line="360" w:lineRule="auto"/>
        <w:ind w:firstLine="0"/>
        <w:jc w:val="center"/>
      </w:pPr>
    </w:p>
    <w:p w14:paraId="1D2228E2" w14:textId="321937CA" w:rsidR="006827B5" w:rsidRDefault="006827B5" w:rsidP="4D8C9192">
      <w:pPr>
        <w:tabs>
          <w:tab w:val="left" w:pos="2979"/>
        </w:tabs>
        <w:spacing w:line="360" w:lineRule="auto"/>
        <w:ind w:firstLine="0"/>
        <w:jc w:val="center"/>
      </w:pPr>
    </w:p>
    <w:p w14:paraId="58DDF289" w14:textId="7EE7D2F3" w:rsidR="006827B5" w:rsidRDefault="006827B5" w:rsidP="4D8C9192">
      <w:pPr>
        <w:tabs>
          <w:tab w:val="left" w:pos="2979"/>
        </w:tabs>
        <w:spacing w:line="360" w:lineRule="auto"/>
        <w:ind w:firstLine="0"/>
        <w:jc w:val="center"/>
      </w:pPr>
    </w:p>
    <w:p w14:paraId="0E2AC6D5" w14:textId="5ADB9089" w:rsidR="006827B5" w:rsidRDefault="006827B5" w:rsidP="4D8C9192">
      <w:pPr>
        <w:tabs>
          <w:tab w:val="left" w:pos="2979"/>
        </w:tabs>
        <w:spacing w:line="360" w:lineRule="auto"/>
        <w:ind w:firstLine="0"/>
        <w:jc w:val="center"/>
      </w:pPr>
    </w:p>
    <w:p w14:paraId="21DAF05A" w14:textId="21EA502C" w:rsidR="006827B5" w:rsidRDefault="006827B5" w:rsidP="4D8C9192">
      <w:pPr>
        <w:tabs>
          <w:tab w:val="left" w:pos="2979"/>
        </w:tabs>
        <w:spacing w:line="360" w:lineRule="auto"/>
        <w:ind w:firstLine="0"/>
        <w:jc w:val="center"/>
      </w:pPr>
    </w:p>
    <w:p w14:paraId="375D57C5" w14:textId="187DC304" w:rsidR="006827B5" w:rsidRDefault="006827B5" w:rsidP="493E7E09">
      <w:pPr>
        <w:tabs>
          <w:tab w:val="left" w:pos="2979"/>
        </w:tabs>
        <w:spacing w:line="360" w:lineRule="auto"/>
        <w:ind w:firstLine="0"/>
        <w:jc w:val="center"/>
      </w:pPr>
    </w:p>
    <w:p w14:paraId="0ECBB1B2" w14:textId="6F259C86" w:rsidR="006827B5" w:rsidRDefault="006827B5" w:rsidP="4D8C9192">
      <w:pPr>
        <w:tabs>
          <w:tab w:val="left" w:pos="2979"/>
        </w:tabs>
        <w:spacing w:line="360" w:lineRule="auto"/>
        <w:ind w:firstLine="0"/>
        <w:jc w:val="center"/>
      </w:pPr>
    </w:p>
    <w:p w14:paraId="45519524" w14:textId="6A56EE89" w:rsidR="003D0F1D" w:rsidRDefault="003D0F1D" w:rsidP="4D8C9192">
      <w:pPr>
        <w:tabs>
          <w:tab w:val="left" w:pos="2979"/>
        </w:tabs>
        <w:spacing w:line="360" w:lineRule="auto"/>
        <w:ind w:firstLine="0"/>
        <w:jc w:val="center"/>
      </w:pPr>
    </w:p>
    <w:p w14:paraId="625A2BCC" w14:textId="6E9CD224" w:rsidR="006827B5" w:rsidRDefault="006827B5" w:rsidP="00393FAC">
      <w:pPr>
        <w:tabs>
          <w:tab w:val="left" w:pos="2979"/>
        </w:tabs>
        <w:spacing w:line="360" w:lineRule="auto"/>
        <w:ind w:firstLine="0"/>
      </w:pPr>
    </w:p>
    <w:p w14:paraId="60F2CAAC" w14:textId="77777777" w:rsidR="006811E2" w:rsidRDefault="006811E2" w:rsidP="3FAA6B67">
      <w:pPr>
        <w:tabs>
          <w:tab w:val="left" w:pos="2979"/>
        </w:tabs>
        <w:spacing w:line="360" w:lineRule="auto"/>
        <w:ind w:firstLine="0"/>
        <w:jc w:val="both"/>
        <w:rPr>
          <w:rFonts w:ascii="Times New Roman" w:eastAsia="SimSun" w:hAnsi="Times New Roman" w:cs="Times New Roman"/>
          <w:b/>
          <w:bCs/>
        </w:rPr>
      </w:pPr>
    </w:p>
    <w:p w14:paraId="4C866391" w14:textId="2409FF9F" w:rsidR="006811E2" w:rsidRDefault="006811E2" w:rsidP="3FAA6B67">
      <w:pPr>
        <w:tabs>
          <w:tab w:val="left" w:pos="2979"/>
        </w:tabs>
        <w:spacing w:line="360" w:lineRule="auto"/>
        <w:ind w:firstLine="0"/>
        <w:jc w:val="both"/>
        <w:rPr>
          <w:rFonts w:ascii="Times New Roman" w:eastAsia="SimSun" w:hAnsi="Times New Roman" w:cs="Times New Roman"/>
          <w:b/>
          <w:bCs/>
        </w:rPr>
      </w:pPr>
      <w:r>
        <w:rPr>
          <w:noProof/>
        </w:rPr>
        <mc:AlternateContent>
          <mc:Choice Requires="wps">
            <w:drawing>
              <wp:anchor distT="0" distB="0" distL="114300" distR="114300" simplePos="0" relativeHeight="251658266" behindDoc="0" locked="0" layoutInCell="1" allowOverlap="1" wp14:anchorId="48A3175C" wp14:editId="2EA04849">
                <wp:simplePos x="0" y="0"/>
                <wp:positionH relativeFrom="margin">
                  <wp:align>center</wp:align>
                </wp:positionH>
                <wp:positionV relativeFrom="page">
                  <wp:posOffset>4794250</wp:posOffset>
                </wp:positionV>
                <wp:extent cx="5120640" cy="226695"/>
                <wp:effectExtent l="0" t="0" r="3810" b="1905"/>
                <wp:wrapSquare wrapText="bothSides"/>
                <wp:docPr id="29" name="Text Box 29"/>
                <wp:cNvGraphicFramePr/>
                <a:graphic xmlns:a="http://schemas.openxmlformats.org/drawingml/2006/main">
                  <a:graphicData uri="http://schemas.microsoft.com/office/word/2010/wordprocessingShape">
                    <wps:wsp>
                      <wps:cNvSpPr txBox="1"/>
                      <wps:spPr>
                        <a:xfrm>
                          <a:off x="0" y="0"/>
                          <a:ext cx="5120640" cy="226695"/>
                        </a:xfrm>
                        <a:prstGeom prst="rect">
                          <a:avLst/>
                        </a:prstGeom>
                        <a:solidFill>
                          <a:prstClr val="white"/>
                        </a:solidFill>
                        <a:ln>
                          <a:noFill/>
                        </a:ln>
                      </wps:spPr>
                      <wps:txbx>
                        <w:txbxContent>
                          <w:p w14:paraId="41F3A081" w14:textId="7B130184" w:rsidR="006827B5" w:rsidRDefault="006827B5" w:rsidP="006827B5">
                            <w:pPr>
                              <w:tabs>
                                <w:tab w:val="left" w:pos="2979"/>
                              </w:tabs>
                              <w:spacing w:line="360" w:lineRule="auto"/>
                              <w:ind w:firstLine="0"/>
                              <w:jc w:val="center"/>
                            </w:pPr>
                            <w:r w:rsidRPr="00D278D6">
                              <w:rPr>
                                <w:b/>
                                <w:bCs/>
                              </w:rPr>
                              <w:t>Figure</w:t>
                            </w:r>
                            <w:r w:rsidR="00510E3D">
                              <w:rPr>
                                <w:b/>
                                <w:bCs/>
                              </w:rPr>
                              <w:t xml:space="preserve"> 4</w:t>
                            </w:r>
                            <w:r w:rsidRPr="00D278D6">
                              <w:rPr>
                                <w:b/>
                                <w:bCs/>
                              </w:rPr>
                              <w:t>:</w:t>
                            </w:r>
                            <w:r>
                              <w:t xml:space="preserve"> State Machine (FSM) description</w:t>
                            </w:r>
                          </w:p>
                          <w:p w14:paraId="0BBA0A9F" w14:textId="3A615A2B" w:rsidR="006827B5" w:rsidRDefault="006827B5" w:rsidP="006827B5">
                            <w:pPr>
                              <w:tabs>
                                <w:tab w:val="left" w:pos="2979"/>
                              </w:tabs>
                              <w:spacing w:line="240" w:lineRule="auto"/>
                              <w:ind w:firstLine="0"/>
                              <w:jc w:val="center"/>
                            </w:pPr>
                          </w:p>
                          <w:p w14:paraId="7B363140" w14:textId="77777777" w:rsidR="006827B5" w:rsidRPr="009B095A" w:rsidRDefault="006827B5" w:rsidP="006827B5">
                            <w:pPr>
                              <w:pStyle w:val="Caption"/>
                              <w:jc w:val="center"/>
                              <w:rPr>
                                <w:rFonts w:ascii="Times New Roman" w:eastAsia="SimSun" w:hAnsi="Times New Roman" w:cs="Times New Roman"/>
                                <w:i w:val="0"/>
                                <w:iCs w:val="0"/>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3175C" id="Text Box 29" o:spid="_x0000_s1030" type="#_x0000_t202" style="position:absolute;left:0;text-align:left;margin-left:0;margin-top:377.5pt;width:403.2pt;height:17.85pt;z-index:25165826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" stroked="f">
                <v:textbox inset="0,0,0,0">
                  <w:txbxContent>
                    <w:p w14:paraId="41F3A081" w14:textId="7B130184" w:rsidR="006827B5" w:rsidRDefault="006827B5" w:rsidP="006827B5">
                      <w:pPr>
                        <w:tabs>
                          <w:tab w:val="left" w:pos="2979"/>
                        </w:tabs>
                        <w:spacing w:line="360" w:lineRule="auto"/>
                        <w:ind w:firstLine="0"/>
                        <w:jc w:val="center"/>
                      </w:pPr>
                      <w:r w:rsidRPr="00D278D6">
                        <w:rPr>
                          <w:b/>
                          <w:bCs/>
                        </w:rPr>
                        <w:t>Figure</w:t>
                      </w:r>
                      <w:r w:rsidR="00510E3D">
                        <w:rPr>
                          <w:b/>
                          <w:bCs/>
                        </w:rPr>
                        <w:t xml:space="preserve"> 4</w:t>
                      </w:r>
                      <w:r w:rsidRPr="00D278D6">
                        <w:rPr>
                          <w:b/>
                          <w:bCs/>
                        </w:rPr>
                        <w:t>:</w:t>
                      </w:r>
                      <w:r>
                        <w:t xml:space="preserve"> State Machine (FSM) description</w:t>
                      </w:r>
                    </w:p>
                    <w:p w14:paraId="0BBA0A9F" w14:textId="3A615A2B" w:rsidR="006827B5" w:rsidRDefault="006827B5" w:rsidP="006827B5">
                      <w:pPr>
                        <w:tabs>
                          <w:tab w:val="left" w:pos="2979"/>
                        </w:tabs>
                        <w:spacing w:line="240" w:lineRule="auto"/>
                        <w:ind w:firstLine="0"/>
                        <w:jc w:val="center"/>
                      </w:pPr>
                    </w:p>
                    <w:p w14:paraId="7B363140" w14:textId="77777777" w:rsidR="006827B5" w:rsidRPr="009B095A" w:rsidRDefault="006827B5" w:rsidP="006827B5">
                      <w:pPr>
                        <w:pStyle w:val="Caption"/>
                        <w:jc w:val="center"/>
                        <w:rPr>
                          <w:rFonts w:ascii="Times New Roman" w:eastAsia="SimSun" w:hAnsi="Times New Roman" w:cs="Times New Roman"/>
                          <w:i w:val="0"/>
                          <w:iCs w:val="0"/>
                          <w:sz w:val="28"/>
                          <w:szCs w:val="28"/>
                        </w:rPr>
                      </w:pPr>
                    </w:p>
                  </w:txbxContent>
                </v:textbox>
                <w10:wrap type="square" anchorx="margin" anchory="page"/>
              </v:shape>
            </w:pict>
          </mc:Fallback>
        </mc:AlternateContent>
      </w:r>
    </w:p>
    <w:p w14:paraId="43C1676D" w14:textId="2A179A5A" w:rsidR="006811E2" w:rsidRDefault="006811E2" w:rsidP="3FAA6B67">
      <w:pPr>
        <w:tabs>
          <w:tab w:val="left" w:pos="2979"/>
        </w:tabs>
        <w:spacing w:line="360" w:lineRule="auto"/>
        <w:ind w:firstLine="0"/>
        <w:jc w:val="both"/>
        <w:rPr>
          <w:rFonts w:ascii="Times New Roman" w:eastAsia="SimSun" w:hAnsi="Times New Roman" w:cs="Times New Roman"/>
          <w:b/>
          <w:bCs/>
        </w:rPr>
      </w:pPr>
    </w:p>
    <w:p w14:paraId="19A5A0B4" w14:textId="5AA6957B" w:rsidR="0018785E" w:rsidRDefault="0018785E" w:rsidP="3FAA6B67">
      <w:pPr>
        <w:tabs>
          <w:tab w:val="left" w:pos="2979"/>
        </w:tabs>
        <w:spacing w:line="360" w:lineRule="auto"/>
        <w:ind w:firstLine="0"/>
        <w:jc w:val="both"/>
        <w:rPr>
          <w:rFonts w:ascii="Times New Roman" w:eastAsia="SimSun" w:hAnsi="Times New Roman" w:cs="Times New Roman"/>
          <w:b/>
          <w:bCs/>
        </w:rPr>
      </w:pPr>
      <w:r w:rsidRPr="3FAA6B67">
        <w:rPr>
          <w:rFonts w:ascii="Times New Roman" w:eastAsia="SimSun" w:hAnsi="Times New Roman" w:cs="Times New Roman"/>
          <w:b/>
          <w:bCs/>
        </w:rPr>
        <w:t xml:space="preserve">FSM port list: </w:t>
      </w:r>
    </w:p>
    <w:p w14:paraId="1C50C58D" w14:textId="7A715DA6" w:rsidR="000A0020" w:rsidRPr="006827B5" w:rsidRDefault="000A0020" w:rsidP="3FAA6B67">
      <w:pPr>
        <w:pStyle w:val="ListParagraph"/>
        <w:numPr>
          <w:ilvl w:val="0"/>
          <w:numId w:val="25"/>
        </w:numPr>
        <w:tabs>
          <w:tab w:val="left" w:pos="2979"/>
        </w:tabs>
        <w:spacing w:line="360" w:lineRule="auto"/>
        <w:jc w:val="both"/>
        <w:rPr>
          <w:rFonts w:ascii="Times New Roman" w:eastAsia="SimSun" w:hAnsi="Times New Roman" w:cs="Times New Roman"/>
          <w:sz w:val="24"/>
          <w:szCs w:val="24"/>
        </w:rPr>
      </w:pPr>
      <w:r w:rsidRPr="006827B5">
        <w:rPr>
          <w:rFonts w:ascii="Times New Roman" w:eastAsia="SimSun" w:hAnsi="Times New Roman" w:cs="Times New Roman"/>
          <w:sz w:val="24"/>
          <w:szCs w:val="24"/>
        </w:rPr>
        <w:t>clk – system clock input</w:t>
      </w:r>
    </w:p>
    <w:p w14:paraId="6B4F0450" w14:textId="3DCF45CE" w:rsidR="3FAA6B67" w:rsidRPr="006827B5" w:rsidRDefault="3FAA6B67" w:rsidP="3FAA6B67">
      <w:pPr>
        <w:pStyle w:val="ListParagraph"/>
        <w:numPr>
          <w:ilvl w:val="0"/>
          <w:numId w:val="25"/>
        </w:numPr>
        <w:tabs>
          <w:tab w:val="left" w:pos="2979"/>
        </w:tabs>
        <w:spacing w:line="360" w:lineRule="auto"/>
        <w:jc w:val="both"/>
        <w:rPr>
          <w:rFonts w:ascii="Times New Roman" w:eastAsia="SimSun" w:hAnsi="Times New Roman" w:cs="Times New Roman"/>
          <w:sz w:val="24"/>
          <w:szCs w:val="24"/>
        </w:rPr>
      </w:pPr>
      <w:r w:rsidRPr="006827B5">
        <w:rPr>
          <w:rFonts w:ascii="Times New Roman" w:eastAsia="SimSun" w:hAnsi="Times New Roman" w:cs="Times New Roman"/>
          <w:sz w:val="24"/>
          <w:szCs w:val="24"/>
        </w:rPr>
        <w:t>IR_ld</w:t>
      </w:r>
      <w:r w:rsidR="000A0020" w:rsidRPr="006827B5">
        <w:rPr>
          <w:rFonts w:ascii="Times New Roman" w:eastAsia="SimSun" w:hAnsi="Times New Roman" w:cs="Times New Roman"/>
          <w:sz w:val="24"/>
          <w:szCs w:val="24"/>
        </w:rPr>
        <w:t xml:space="preserve"> – instruction load command</w:t>
      </w:r>
    </w:p>
    <w:p w14:paraId="4BDACB21" w14:textId="2BEA0C67" w:rsidR="3FAA6B67" w:rsidRPr="006827B5" w:rsidRDefault="3FAA6B67" w:rsidP="3FAA6B67">
      <w:pPr>
        <w:pStyle w:val="ListParagraph"/>
        <w:numPr>
          <w:ilvl w:val="0"/>
          <w:numId w:val="25"/>
        </w:numPr>
        <w:tabs>
          <w:tab w:val="left" w:pos="2979"/>
        </w:tabs>
        <w:spacing w:line="360" w:lineRule="auto"/>
        <w:jc w:val="both"/>
        <w:rPr>
          <w:rFonts w:ascii="Times New Roman" w:eastAsia="SimSun" w:hAnsi="Times New Roman" w:cs="Times New Roman"/>
          <w:sz w:val="24"/>
          <w:szCs w:val="24"/>
        </w:rPr>
      </w:pPr>
      <w:r w:rsidRPr="006827B5">
        <w:rPr>
          <w:rFonts w:ascii="Times New Roman" w:eastAsia="SimSun" w:hAnsi="Times New Roman" w:cs="Times New Roman"/>
          <w:sz w:val="24"/>
          <w:szCs w:val="24"/>
        </w:rPr>
        <w:t>PC_up</w:t>
      </w:r>
      <w:r w:rsidR="000A0020" w:rsidRPr="006827B5">
        <w:rPr>
          <w:rFonts w:ascii="Times New Roman" w:eastAsia="SimSun" w:hAnsi="Times New Roman" w:cs="Times New Roman"/>
          <w:sz w:val="24"/>
          <w:szCs w:val="24"/>
        </w:rPr>
        <w:t xml:space="preserve"> – PC increment command</w:t>
      </w:r>
    </w:p>
    <w:p w14:paraId="612E2593" w14:textId="61B6E963" w:rsidR="3FAA6B67" w:rsidRPr="006827B5" w:rsidRDefault="3FAA6B67" w:rsidP="3FAA6B67">
      <w:pPr>
        <w:pStyle w:val="ListParagraph"/>
        <w:numPr>
          <w:ilvl w:val="0"/>
          <w:numId w:val="25"/>
        </w:numPr>
        <w:tabs>
          <w:tab w:val="left" w:pos="2979"/>
        </w:tabs>
        <w:spacing w:line="360" w:lineRule="auto"/>
        <w:jc w:val="both"/>
        <w:rPr>
          <w:rFonts w:ascii="Times New Roman" w:eastAsia="SimSun" w:hAnsi="Times New Roman" w:cs="Times New Roman"/>
          <w:sz w:val="24"/>
          <w:szCs w:val="24"/>
        </w:rPr>
      </w:pPr>
      <w:r w:rsidRPr="006827B5">
        <w:rPr>
          <w:rFonts w:ascii="Times New Roman" w:eastAsia="SimSun" w:hAnsi="Times New Roman" w:cs="Times New Roman"/>
          <w:sz w:val="24"/>
          <w:szCs w:val="24"/>
        </w:rPr>
        <w:t>D_addr</w:t>
      </w:r>
      <w:r w:rsidR="000A0020" w:rsidRPr="006827B5">
        <w:rPr>
          <w:rFonts w:ascii="Times New Roman" w:eastAsia="SimSun" w:hAnsi="Times New Roman" w:cs="Times New Roman"/>
          <w:sz w:val="24"/>
          <w:szCs w:val="24"/>
        </w:rPr>
        <w:t xml:space="preserve"> – Data memory addr</w:t>
      </w:r>
      <w:r w:rsidRPr="006827B5">
        <w:rPr>
          <w:rFonts w:ascii="Times New Roman" w:eastAsia="SimSun" w:hAnsi="Times New Roman" w:cs="Times New Roman"/>
          <w:sz w:val="24"/>
          <w:szCs w:val="24"/>
        </w:rPr>
        <w:t>ess (8 bits)</w:t>
      </w:r>
    </w:p>
    <w:p w14:paraId="5E049C98" w14:textId="223EBDFB" w:rsidR="3FAA6B67" w:rsidRPr="006827B5" w:rsidRDefault="3FAA6B67" w:rsidP="3FAA6B67">
      <w:pPr>
        <w:pStyle w:val="ListParagraph"/>
        <w:numPr>
          <w:ilvl w:val="0"/>
          <w:numId w:val="25"/>
        </w:numPr>
        <w:tabs>
          <w:tab w:val="left" w:pos="2979"/>
        </w:tabs>
        <w:spacing w:line="360" w:lineRule="auto"/>
        <w:jc w:val="both"/>
        <w:rPr>
          <w:rFonts w:ascii="Times New Roman" w:eastAsia="SimSun" w:hAnsi="Times New Roman" w:cs="Times New Roman"/>
          <w:sz w:val="24"/>
          <w:szCs w:val="24"/>
        </w:rPr>
      </w:pPr>
      <w:r w:rsidRPr="006827B5">
        <w:rPr>
          <w:rFonts w:ascii="Times New Roman" w:eastAsia="SimSun" w:hAnsi="Times New Roman" w:cs="Times New Roman"/>
          <w:sz w:val="24"/>
          <w:szCs w:val="24"/>
        </w:rPr>
        <w:t>D_wr</w:t>
      </w:r>
      <w:r w:rsidR="000A0020" w:rsidRPr="006827B5">
        <w:rPr>
          <w:rFonts w:ascii="Times New Roman" w:eastAsia="SimSun" w:hAnsi="Times New Roman" w:cs="Times New Roman"/>
          <w:sz w:val="24"/>
          <w:szCs w:val="24"/>
        </w:rPr>
        <w:t xml:space="preserve"> – Data memory write enable</w:t>
      </w:r>
    </w:p>
    <w:p w14:paraId="02B8132D" w14:textId="4B3B0271" w:rsidR="3FAA6B67" w:rsidRPr="006827B5" w:rsidRDefault="3FAA6B67" w:rsidP="3FAA6B67">
      <w:pPr>
        <w:pStyle w:val="ListParagraph"/>
        <w:numPr>
          <w:ilvl w:val="0"/>
          <w:numId w:val="25"/>
        </w:numPr>
        <w:tabs>
          <w:tab w:val="left" w:pos="2979"/>
        </w:tabs>
        <w:spacing w:line="360" w:lineRule="auto"/>
        <w:jc w:val="both"/>
        <w:rPr>
          <w:rFonts w:ascii="Times New Roman" w:eastAsia="SimSun" w:hAnsi="Times New Roman" w:cs="Times New Roman"/>
          <w:sz w:val="24"/>
          <w:szCs w:val="24"/>
        </w:rPr>
      </w:pPr>
      <w:r w:rsidRPr="006827B5">
        <w:rPr>
          <w:rFonts w:ascii="Times New Roman" w:eastAsia="SimSun" w:hAnsi="Times New Roman" w:cs="Times New Roman"/>
          <w:sz w:val="24"/>
          <w:szCs w:val="24"/>
        </w:rPr>
        <w:t>RF_s</w:t>
      </w:r>
      <w:r w:rsidR="000A0020" w:rsidRPr="006827B5">
        <w:rPr>
          <w:rFonts w:ascii="Times New Roman" w:eastAsia="SimSun" w:hAnsi="Times New Roman" w:cs="Times New Roman"/>
          <w:sz w:val="24"/>
          <w:szCs w:val="24"/>
        </w:rPr>
        <w:t xml:space="preserve"> – Mux select signal</w:t>
      </w:r>
    </w:p>
    <w:p w14:paraId="0085EFF7" w14:textId="4293506F" w:rsidR="3FAA6B67" w:rsidRPr="006827B5" w:rsidRDefault="3FAA6B67" w:rsidP="3FAA6B67">
      <w:pPr>
        <w:pStyle w:val="ListParagraph"/>
        <w:numPr>
          <w:ilvl w:val="0"/>
          <w:numId w:val="25"/>
        </w:numPr>
        <w:tabs>
          <w:tab w:val="left" w:pos="2979"/>
        </w:tabs>
        <w:spacing w:line="360" w:lineRule="auto"/>
        <w:jc w:val="both"/>
        <w:rPr>
          <w:rFonts w:ascii="Times New Roman" w:eastAsia="SimSun" w:hAnsi="Times New Roman" w:cs="Times New Roman"/>
          <w:sz w:val="24"/>
          <w:szCs w:val="24"/>
        </w:rPr>
      </w:pPr>
      <w:r w:rsidRPr="006827B5">
        <w:rPr>
          <w:rFonts w:ascii="Times New Roman" w:eastAsia="SimSun" w:hAnsi="Times New Roman" w:cs="Times New Roman"/>
          <w:sz w:val="24"/>
          <w:szCs w:val="24"/>
        </w:rPr>
        <w:t>RF_Ra_addr</w:t>
      </w:r>
      <w:r w:rsidR="000A0020" w:rsidRPr="006827B5">
        <w:rPr>
          <w:rFonts w:ascii="Times New Roman" w:eastAsia="SimSun" w:hAnsi="Times New Roman" w:cs="Times New Roman"/>
          <w:sz w:val="24"/>
          <w:szCs w:val="24"/>
        </w:rPr>
        <w:t xml:space="preserve"> – Register file A-side read address (4 bits)</w:t>
      </w:r>
    </w:p>
    <w:p w14:paraId="5500FC09" w14:textId="2F8351FA" w:rsidR="3FAA6B67" w:rsidRPr="006827B5" w:rsidRDefault="3FAA6B67" w:rsidP="3FAA6B67">
      <w:pPr>
        <w:pStyle w:val="ListParagraph"/>
        <w:numPr>
          <w:ilvl w:val="0"/>
          <w:numId w:val="25"/>
        </w:numPr>
        <w:tabs>
          <w:tab w:val="left" w:pos="2979"/>
        </w:tabs>
        <w:spacing w:line="360" w:lineRule="auto"/>
        <w:jc w:val="both"/>
        <w:rPr>
          <w:rFonts w:ascii="Times New Roman" w:eastAsia="SimSun" w:hAnsi="Times New Roman" w:cs="Times New Roman"/>
          <w:sz w:val="24"/>
          <w:szCs w:val="24"/>
        </w:rPr>
      </w:pPr>
      <w:r w:rsidRPr="006827B5">
        <w:rPr>
          <w:rFonts w:ascii="Times New Roman" w:eastAsia="SimSun" w:hAnsi="Times New Roman" w:cs="Times New Roman"/>
          <w:sz w:val="24"/>
          <w:szCs w:val="24"/>
        </w:rPr>
        <w:t>RF_Rb_addr</w:t>
      </w:r>
      <w:r w:rsidR="000A0020" w:rsidRPr="006827B5">
        <w:rPr>
          <w:rFonts w:ascii="Times New Roman" w:eastAsia="SimSun" w:hAnsi="Times New Roman" w:cs="Times New Roman"/>
          <w:sz w:val="24"/>
          <w:szCs w:val="24"/>
        </w:rPr>
        <w:t xml:space="preserve"> – Register file B-side read address (4 bits)</w:t>
      </w:r>
    </w:p>
    <w:p w14:paraId="40854700" w14:textId="2BBD00CF" w:rsidR="3FAA6B67" w:rsidRPr="006827B5" w:rsidRDefault="3FAA6B67" w:rsidP="3FAA6B67">
      <w:pPr>
        <w:pStyle w:val="ListParagraph"/>
        <w:numPr>
          <w:ilvl w:val="0"/>
          <w:numId w:val="25"/>
        </w:numPr>
        <w:tabs>
          <w:tab w:val="left" w:pos="2979"/>
        </w:tabs>
        <w:spacing w:line="360" w:lineRule="auto"/>
        <w:jc w:val="both"/>
        <w:rPr>
          <w:sz w:val="24"/>
          <w:szCs w:val="24"/>
        </w:rPr>
      </w:pPr>
      <w:r w:rsidRPr="006827B5">
        <w:rPr>
          <w:sz w:val="24"/>
          <w:szCs w:val="24"/>
        </w:rPr>
        <w:t xml:space="preserve">RF_W_en </w:t>
      </w:r>
      <w:r w:rsidR="000A0020" w:rsidRPr="006827B5">
        <w:rPr>
          <w:rFonts w:ascii="Times New Roman" w:eastAsia="SimSun" w:hAnsi="Times New Roman" w:cs="Times New Roman"/>
          <w:sz w:val="24"/>
          <w:szCs w:val="24"/>
        </w:rPr>
        <w:t xml:space="preserve">– </w:t>
      </w:r>
      <w:r w:rsidRPr="006827B5">
        <w:rPr>
          <w:sz w:val="24"/>
          <w:szCs w:val="24"/>
        </w:rPr>
        <w:t>Register file write enable</w:t>
      </w:r>
    </w:p>
    <w:p w14:paraId="740B3B50" w14:textId="274F13C7" w:rsidR="3FAA6B67" w:rsidRPr="006827B5" w:rsidRDefault="3FAA6B67" w:rsidP="3FAA6B67">
      <w:pPr>
        <w:pStyle w:val="ListParagraph"/>
        <w:numPr>
          <w:ilvl w:val="0"/>
          <w:numId w:val="25"/>
        </w:numPr>
        <w:tabs>
          <w:tab w:val="left" w:pos="2979"/>
        </w:tabs>
        <w:spacing w:line="360" w:lineRule="auto"/>
        <w:jc w:val="both"/>
        <w:rPr>
          <w:sz w:val="24"/>
          <w:szCs w:val="24"/>
        </w:rPr>
      </w:pPr>
      <w:r w:rsidRPr="006827B5">
        <w:rPr>
          <w:sz w:val="24"/>
          <w:szCs w:val="24"/>
        </w:rPr>
        <w:t xml:space="preserve">RF_W_Addr </w:t>
      </w:r>
      <w:r w:rsidR="000A0020" w:rsidRPr="006827B5">
        <w:rPr>
          <w:rFonts w:ascii="Times New Roman" w:eastAsia="SimSun" w:hAnsi="Times New Roman" w:cs="Times New Roman"/>
          <w:sz w:val="24"/>
          <w:szCs w:val="24"/>
        </w:rPr>
        <w:t xml:space="preserve">– </w:t>
      </w:r>
      <w:r w:rsidRPr="006827B5">
        <w:rPr>
          <w:sz w:val="24"/>
          <w:szCs w:val="24"/>
        </w:rPr>
        <w:t>Register file write address (4 bits)</w:t>
      </w:r>
    </w:p>
    <w:p w14:paraId="17C8EEB8" w14:textId="1433FB27" w:rsidR="00D278D6" w:rsidRPr="003D0F1D" w:rsidRDefault="3FAA6B67" w:rsidP="003D0F1D">
      <w:pPr>
        <w:pStyle w:val="ListParagraph"/>
        <w:numPr>
          <w:ilvl w:val="0"/>
          <w:numId w:val="25"/>
        </w:numPr>
        <w:tabs>
          <w:tab w:val="left" w:pos="2979"/>
        </w:tabs>
        <w:spacing w:line="360" w:lineRule="auto"/>
        <w:jc w:val="both"/>
        <w:rPr>
          <w:sz w:val="24"/>
          <w:szCs w:val="24"/>
        </w:rPr>
      </w:pPr>
      <w:r w:rsidRPr="006827B5">
        <w:rPr>
          <w:sz w:val="24"/>
          <w:szCs w:val="24"/>
        </w:rPr>
        <w:t xml:space="preserve">ALU_s0 ALU </w:t>
      </w:r>
      <w:r w:rsidR="000A0020" w:rsidRPr="006827B5">
        <w:rPr>
          <w:rFonts w:ascii="Times New Roman" w:eastAsia="SimSun" w:hAnsi="Times New Roman" w:cs="Times New Roman"/>
          <w:sz w:val="24"/>
          <w:szCs w:val="24"/>
        </w:rPr>
        <w:t xml:space="preserve">– </w:t>
      </w:r>
      <w:r w:rsidRPr="006827B5">
        <w:rPr>
          <w:sz w:val="24"/>
          <w:szCs w:val="24"/>
        </w:rPr>
        <w:t>function select (3 bits</w:t>
      </w:r>
      <w:r w:rsidR="00256425" w:rsidRPr="006827B5">
        <w:rPr>
          <w:sz w:val="24"/>
          <w:szCs w:val="24"/>
        </w:rPr>
        <w:t>)</w:t>
      </w:r>
    </w:p>
    <w:p w14:paraId="6B9A5A5F" w14:textId="77777777" w:rsidR="00393FAC" w:rsidRDefault="00393FAC" w:rsidP="00256425">
      <w:pPr>
        <w:tabs>
          <w:tab w:val="left" w:pos="2979"/>
        </w:tabs>
        <w:spacing w:line="360" w:lineRule="auto"/>
        <w:ind w:firstLine="0"/>
        <w:rPr>
          <w:rFonts w:ascii="Times New Roman" w:eastAsia="SimSun" w:hAnsi="Times New Roman" w:cs="Times New Roman"/>
          <w:b/>
          <w:bCs/>
          <w:sz w:val="28"/>
          <w:szCs w:val="28"/>
        </w:rPr>
      </w:pPr>
    </w:p>
    <w:p w14:paraId="159A9407" w14:textId="77777777" w:rsidR="00393FAC" w:rsidRDefault="00393FAC" w:rsidP="00256425">
      <w:pPr>
        <w:tabs>
          <w:tab w:val="left" w:pos="2979"/>
        </w:tabs>
        <w:spacing w:line="360" w:lineRule="auto"/>
        <w:ind w:firstLine="0"/>
        <w:rPr>
          <w:rFonts w:ascii="Times New Roman" w:eastAsia="SimSun" w:hAnsi="Times New Roman" w:cs="Times New Roman"/>
          <w:b/>
          <w:bCs/>
          <w:sz w:val="28"/>
          <w:szCs w:val="28"/>
        </w:rPr>
      </w:pPr>
    </w:p>
    <w:p w14:paraId="46F64E8D" w14:textId="22DB0921" w:rsidR="00993AB1" w:rsidRPr="00256425" w:rsidRDefault="00C23CD3" w:rsidP="00256425">
      <w:pPr>
        <w:tabs>
          <w:tab w:val="left" w:pos="2979"/>
        </w:tabs>
        <w:spacing w:line="360" w:lineRule="auto"/>
        <w:ind w:firstLine="0"/>
        <w:rPr>
          <w:rFonts w:ascii="Times New Roman" w:eastAsia="SimSun" w:hAnsi="Times New Roman" w:cs="Times New Roman"/>
          <w:b/>
          <w:bCs/>
          <w:sz w:val="28"/>
          <w:szCs w:val="28"/>
        </w:rPr>
      </w:pPr>
      <w:r w:rsidRPr="000D61E2">
        <w:rPr>
          <w:rFonts w:ascii="Times New Roman" w:eastAsia="SimSun" w:hAnsi="Times New Roman" w:cs="Times New Roman"/>
          <w:b/>
          <w:bCs/>
          <w:sz w:val="28"/>
          <w:szCs w:val="28"/>
        </w:rPr>
        <w:lastRenderedPageBreak/>
        <w:t xml:space="preserve">2.2 </w:t>
      </w:r>
      <w:r w:rsidR="00177C50" w:rsidRPr="000D61E2">
        <w:rPr>
          <w:rFonts w:ascii="Times New Roman" w:eastAsia="SimSun" w:hAnsi="Times New Roman" w:cs="Times New Roman"/>
          <w:b/>
          <w:bCs/>
          <w:sz w:val="28"/>
          <w:szCs w:val="28"/>
        </w:rPr>
        <w:t>PC</w:t>
      </w:r>
      <w:r w:rsidRPr="000D61E2">
        <w:rPr>
          <w:rFonts w:ascii="Times New Roman" w:eastAsia="SimSun" w:hAnsi="Times New Roman" w:cs="Times New Roman"/>
          <w:b/>
          <w:bCs/>
          <w:sz w:val="28"/>
          <w:szCs w:val="28"/>
        </w:rPr>
        <w:t>.sv</w:t>
      </w:r>
      <w:bookmarkStart w:id="0" w:name="_Hlk42602085"/>
      <w:r w:rsidRPr="3FAA6B67">
        <w:rPr>
          <w:rFonts w:ascii="Times New Roman" w:eastAsia="SimSun" w:hAnsi="Times New Roman" w:cs="Times New Roman"/>
        </w:rPr>
        <w:t xml:space="preserve">       </w:t>
      </w:r>
      <w:bookmarkEnd w:id="0"/>
    </w:p>
    <w:p w14:paraId="2C362B8B" w14:textId="112A5594" w:rsidR="3FAA6B67" w:rsidRDefault="3FAA6B67" w:rsidP="3FAA6B67">
      <w:pPr>
        <w:tabs>
          <w:tab w:val="left" w:pos="2979"/>
        </w:tabs>
        <w:spacing w:line="360" w:lineRule="auto"/>
        <w:ind w:firstLine="0"/>
        <w:jc w:val="both"/>
        <w:rPr>
          <w:rFonts w:ascii="Times New Roman" w:eastAsia="SimSun" w:hAnsi="Times New Roman" w:cs="Times New Roman"/>
        </w:rPr>
      </w:pPr>
      <w:r w:rsidRPr="493E7E09">
        <w:rPr>
          <w:rFonts w:ascii="Times New Roman" w:eastAsia="SimSun" w:hAnsi="Times New Roman" w:cs="Times New Roman"/>
        </w:rPr>
        <w:t>The lower-level PC.sv module (level 1) is a simple counter that is incremented by 1 when at the Fetch State of the FSM. The range of the PC counter is from 0 to 127 (8</w:t>
      </w:r>
      <w:r w:rsidR="7E8141EA" w:rsidRPr="493E7E09">
        <w:rPr>
          <w:rFonts w:ascii="Times New Roman" w:eastAsia="SimSun" w:hAnsi="Times New Roman" w:cs="Times New Roman"/>
        </w:rPr>
        <w:t>-</w:t>
      </w:r>
      <w:r w:rsidRPr="493E7E09">
        <w:rPr>
          <w:rFonts w:ascii="Times New Roman" w:eastAsia="SimSun" w:hAnsi="Times New Roman" w:cs="Times New Roman"/>
        </w:rPr>
        <w:t>bit counter). The output value of the counter is used as address of the next instruction to read from the instruction memory file (myROM.</w:t>
      </w:r>
      <w:r w:rsidR="006811E2">
        <w:rPr>
          <w:rFonts w:ascii="Times New Roman" w:eastAsia="SimSun" w:hAnsi="Times New Roman" w:cs="Times New Roman"/>
        </w:rPr>
        <w:t>mif</w:t>
      </w:r>
      <w:r w:rsidRPr="493E7E09">
        <w:rPr>
          <w:rFonts w:ascii="Times New Roman" w:eastAsia="SimSun" w:hAnsi="Times New Roman" w:cs="Times New Roman"/>
        </w:rPr>
        <w:t>), to be processed by the Processor. A clear input (from FSM) will reset the count to zero while the clock input will trigger the count, and the output provided will be a positive integer.</w:t>
      </w:r>
    </w:p>
    <w:p w14:paraId="00BEA9F3" w14:textId="0F3F281A" w:rsidR="00C23CD3" w:rsidRPr="00C23CD3" w:rsidRDefault="00C23CD3" w:rsidP="00C23CD3">
      <w:pPr>
        <w:tabs>
          <w:tab w:val="left" w:pos="2979"/>
        </w:tabs>
        <w:spacing w:line="360" w:lineRule="auto"/>
        <w:ind w:firstLine="0"/>
        <w:jc w:val="center"/>
        <w:rPr>
          <w:rFonts w:ascii="Times New Roman" w:eastAsia="SimSun" w:hAnsi="Times New Roman" w:cs="Times New Roman"/>
          <w:noProof/>
        </w:rPr>
      </w:pPr>
    </w:p>
    <w:p w14:paraId="4B1FDC91" w14:textId="256A91CE" w:rsidR="00CF2476" w:rsidRPr="00256425" w:rsidRDefault="00993AB1" w:rsidP="00256425">
      <w:pPr>
        <w:tabs>
          <w:tab w:val="left" w:pos="2979"/>
        </w:tabs>
        <w:spacing w:line="360" w:lineRule="auto"/>
        <w:ind w:firstLine="0"/>
        <w:rPr>
          <w:rFonts w:ascii="Times New Roman" w:eastAsia="SimSun" w:hAnsi="Times New Roman" w:cs="Times New Roman"/>
          <w:b/>
          <w:bCs/>
          <w:sz w:val="28"/>
          <w:szCs w:val="28"/>
        </w:rPr>
      </w:pPr>
      <w:r w:rsidRPr="000D61E2">
        <w:rPr>
          <w:rFonts w:ascii="Times New Roman" w:eastAsia="SimSun" w:hAnsi="Times New Roman" w:cs="Times New Roman"/>
          <w:b/>
          <w:bCs/>
          <w:sz w:val="28"/>
          <w:szCs w:val="28"/>
        </w:rPr>
        <w:t>2.3 IR.sv</w:t>
      </w:r>
    </w:p>
    <w:p w14:paraId="3FDB6552" w14:textId="4C89F72D" w:rsidR="00CF2476" w:rsidRDefault="3FAA6B67" w:rsidP="00CF2476">
      <w:pPr>
        <w:tabs>
          <w:tab w:val="left" w:pos="2979"/>
        </w:tabs>
        <w:spacing w:line="360" w:lineRule="auto"/>
        <w:ind w:firstLine="0"/>
        <w:rPr>
          <w:rFonts w:ascii="Times New Roman" w:eastAsia="SimSun" w:hAnsi="Times New Roman" w:cs="Times New Roman"/>
        </w:rPr>
      </w:pPr>
      <w:r w:rsidRPr="493E7E09">
        <w:rPr>
          <w:rFonts w:ascii="Times New Roman" w:eastAsia="SimSun" w:hAnsi="Times New Roman" w:cs="Times New Roman"/>
        </w:rPr>
        <w:t>The lower level IR.sv module (level 1) is a simple shift register that will latch the instruction (</w:t>
      </w:r>
      <w:r w:rsidR="7E8141EA" w:rsidRPr="493E7E09">
        <w:rPr>
          <w:rFonts w:ascii="Times New Roman" w:eastAsia="SimSun" w:hAnsi="Times New Roman" w:cs="Times New Roman"/>
        </w:rPr>
        <w:t>16-bit</w:t>
      </w:r>
      <w:r w:rsidRPr="493E7E09">
        <w:rPr>
          <w:rFonts w:ascii="Times New Roman" w:eastAsia="SimSun" w:hAnsi="Times New Roman" w:cs="Times New Roman"/>
        </w:rPr>
        <w:t>) from the instruction memory, as an input to the FSM. The shift register loads the Instruction to the FSM at the rising edge of the clock when the load input (from the FSM) is true.</w:t>
      </w:r>
      <w:r w:rsidR="599A2CF7" w:rsidRPr="493E7E09">
        <w:rPr>
          <w:rFonts w:ascii="Times New Roman" w:eastAsia="SimSun" w:hAnsi="Times New Roman" w:cs="Times New Roman"/>
        </w:rPr>
        <w:t xml:space="preserve"> We used a procedural assignment (always block) that implements the 16-bit shift </w:t>
      </w:r>
      <w:r w:rsidR="2858AD84" w:rsidRPr="493E7E09">
        <w:rPr>
          <w:rFonts w:ascii="Times New Roman" w:eastAsia="SimSun" w:hAnsi="Times New Roman" w:cs="Times New Roman"/>
        </w:rPr>
        <w:t>register</w:t>
      </w:r>
      <w:r w:rsidR="4258BE8C" w:rsidRPr="493E7E09">
        <w:rPr>
          <w:rFonts w:ascii="Times New Roman" w:eastAsia="SimSun" w:hAnsi="Times New Roman" w:cs="Times New Roman"/>
        </w:rPr>
        <w:t xml:space="preserve"> in Figure 5.</w:t>
      </w:r>
    </w:p>
    <w:p w14:paraId="213A3326" w14:textId="04734861" w:rsidR="6E98C5F9" w:rsidRDefault="6E98C5F9" w:rsidP="6E98C5F9">
      <w:pPr>
        <w:tabs>
          <w:tab w:val="left" w:pos="2979"/>
        </w:tabs>
        <w:spacing w:line="360" w:lineRule="auto"/>
        <w:ind w:firstLine="0"/>
      </w:pPr>
      <w:r>
        <w:rPr>
          <w:noProof/>
        </w:rPr>
        <w:drawing>
          <wp:anchor distT="0" distB="0" distL="114300" distR="114300" simplePos="0" relativeHeight="251658263" behindDoc="1" locked="0" layoutInCell="1" allowOverlap="1" wp14:anchorId="586C0F6A" wp14:editId="524D0A64">
            <wp:simplePos x="0" y="0"/>
            <wp:positionH relativeFrom="margin">
              <wp:align>center</wp:align>
            </wp:positionH>
            <wp:positionV relativeFrom="paragraph">
              <wp:posOffset>32744</wp:posOffset>
            </wp:positionV>
            <wp:extent cx="4381500" cy="1419225"/>
            <wp:effectExtent l="19050" t="19050" r="19050" b="28575"/>
            <wp:wrapTight wrapText="bothSides">
              <wp:wrapPolygon edited="0">
                <wp:start x="-94" y="-290"/>
                <wp:lineTo x="-94" y="21745"/>
                <wp:lineTo x="21600" y="21745"/>
                <wp:lineTo x="21600" y="-290"/>
                <wp:lineTo x="-94" y="-290"/>
              </wp:wrapPolygon>
            </wp:wrapTight>
            <wp:docPr id="1368236461" name="Picture 1368236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381500" cy="1419225"/>
                    </a:xfrm>
                    <a:prstGeom prst="rect">
                      <a:avLst/>
                    </a:prstGeom>
                    <a:ln>
                      <a:solidFill>
                        <a:schemeClr val="tx1"/>
                      </a:solidFill>
                    </a:ln>
                  </pic:spPr>
                </pic:pic>
              </a:graphicData>
            </a:graphic>
          </wp:anchor>
        </w:drawing>
      </w:r>
    </w:p>
    <w:p w14:paraId="21F30226" w14:textId="62B9168E" w:rsidR="00D278D6" w:rsidRDefault="00D278D6" w:rsidP="6E98C5F9">
      <w:pPr>
        <w:tabs>
          <w:tab w:val="left" w:pos="2979"/>
        </w:tabs>
        <w:spacing w:line="360" w:lineRule="auto"/>
        <w:ind w:firstLine="0"/>
      </w:pPr>
    </w:p>
    <w:p w14:paraId="3C6C4369" w14:textId="14A76423" w:rsidR="00D278D6" w:rsidRDefault="00D278D6" w:rsidP="6E98C5F9">
      <w:pPr>
        <w:tabs>
          <w:tab w:val="left" w:pos="2979"/>
        </w:tabs>
        <w:spacing w:line="360" w:lineRule="auto"/>
        <w:ind w:firstLine="0"/>
      </w:pPr>
    </w:p>
    <w:p w14:paraId="0F669A00" w14:textId="6448A41B" w:rsidR="00D278D6" w:rsidRDefault="00D278D6" w:rsidP="6E98C5F9">
      <w:pPr>
        <w:tabs>
          <w:tab w:val="left" w:pos="2979"/>
        </w:tabs>
        <w:spacing w:line="360" w:lineRule="auto"/>
        <w:ind w:firstLine="0"/>
      </w:pPr>
    </w:p>
    <w:p w14:paraId="0E302F43" w14:textId="5D2AB89C" w:rsidR="00D278D6" w:rsidRDefault="00D278D6" w:rsidP="6E98C5F9">
      <w:pPr>
        <w:tabs>
          <w:tab w:val="left" w:pos="2979"/>
        </w:tabs>
        <w:spacing w:line="360" w:lineRule="auto"/>
        <w:ind w:firstLine="0"/>
      </w:pPr>
    </w:p>
    <w:p w14:paraId="469D5AC4" w14:textId="7577BDEB" w:rsidR="6E98C5F9" w:rsidRDefault="0047557D" w:rsidP="00D278D6">
      <w:pPr>
        <w:tabs>
          <w:tab w:val="left" w:pos="2979"/>
        </w:tabs>
        <w:spacing w:line="360" w:lineRule="auto"/>
        <w:ind w:firstLine="0"/>
      </w:pPr>
      <w:r>
        <w:rPr>
          <w:noProof/>
        </w:rPr>
        <mc:AlternateContent>
          <mc:Choice Requires="wps">
            <w:drawing>
              <wp:anchor distT="0" distB="0" distL="114300" distR="114300" simplePos="0" relativeHeight="251658264" behindDoc="0" locked="0" layoutInCell="1" allowOverlap="1" wp14:anchorId="5C0B035D" wp14:editId="0DBDCEAB">
                <wp:simplePos x="0" y="0"/>
                <wp:positionH relativeFrom="margin">
                  <wp:align>center</wp:align>
                </wp:positionH>
                <wp:positionV relativeFrom="bottomMargin">
                  <wp:posOffset>-3209925</wp:posOffset>
                </wp:positionV>
                <wp:extent cx="4359275" cy="228600"/>
                <wp:effectExtent l="0" t="0" r="3175" b="0"/>
                <wp:wrapSquare wrapText="bothSides"/>
                <wp:docPr id="28" name="Text Box 28"/>
                <wp:cNvGraphicFramePr/>
                <a:graphic xmlns:a="http://schemas.openxmlformats.org/drawingml/2006/main">
                  <a:graphicData uri="http://schemas.microsoft.com/office/word/2010/wordprocessingShape">
                    <wps:wsp>
                      <wps:cNvSpPr txBox="1"/>
                      <wps:spPr>
                        <a:xfrm>
                          <a:off x="0" y="0"/>
                          <a:ext cx="4359275" cy="228600"/>
                        </a:xfrm>
                        <a:prstGeom prst="rect">
                          <a:avLst/>
                        </a:prstGeom>
                        <a:solidFill>
                          <a:prstClr val="white"/>
                        </a:solidFill>
                        <a:ln>
                          <a:noFill/>
                        </a:ln>
                      </wps:spPr>
                      <wps:txbx>
                        <w:txbxContent>
                          <w:p w14:paraId="6B3892B6" w14:textId="32321A68" w:rsidR="00D278D6" w:rsidRDefault="00D278D6" w:rsidP="00D278D6">
                            <w:pPr>
                              <w:tabs>
                                <w:tab w:val="left" w:pos="2979"/>
                              </w:tabs>
                              <w:spacing w:line="240" w:lineRule="auto"/>
                              <w:ind w:firstLine="0"/>
                              <w:jc w:val="center"/>
                            </w:pPr>
                            <w:r w:rsidRPr="00D278D6">
                              <w:rPr>
                                <w:b/>
                                <w:bCs/>
                              </w:rPr>
                              <w:t>Figure</w:t>
                            </w:r>
                            <w:r w:rsidR="00510E3D">
                              <w:rPr>
                                <w:b/>
                                <w:bCs/>
                              </w:rPr>
                              <w:t xml:space="preserve"> 5</w:t>
                            </w:r>
                            <w:r w:rsidRPr="00D278D6">
                              <w:rPr>
                                <w:b/>
                                <w:bCs/>
                              </w:rPr>
                              <w:t>:</w:t>
                            </w:r>
                            <w:r>
                              <w:t xml:space="preserve"> Procedural assignments to implement the 16-bit shift register</w:t>
                            </w:r>
                          </w:p>
                          <w:p w14:paraId="7CDD9A8E" w14:textId="2C198CBA" w:rsidR="00D278D6" w:rsidRPr="009B095A" w:rsidRDefault="00D278D6" w:rsidP="00D278D6">
                            <w:pPr>
                              <w:pStyle w:val="Caption"/>
                              <w:jc w:val="center"/>
                              <w:rPr>
                                <w:rFonts w:ascii="Times New Roman" w:eastAsia="SimSun" w:hAnsi="Times New Roman" w:cs="Times New Roman"/>
                                <w:i w:val="0"/>
                                <w:iCs w:val="0"/>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B035D" id="Text Box 28" o:spid="_x0000_s1031" type="#_x0000_t202" style="position:absolute;margin-left:0;margin-top:-252.75pt;width:343.25pt;height:18pt;z-index:251658264;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" stroked="f">
                <v:textbox inset="0,0,0,0">
                  <w:txbxContent>
                    <w:p w14:paraId="6B3892B6" w14:textId="32321A68" w:rsidR="00D278D6" w:rsidRDefault="00D278D6" w:rsidP="00D278D6">
                      <w:pPr>
                        <w:tabs>
                          <w:tab w:val="left" w:pos="2979"/>
                        </w:tabs>
                        <w:spacing w:line="240" w:lineRule="auto"/>
                        <w:ind w:firstLine="0"/>
                        <w:jc w:val="center"/>
                      </w:pPr>
                      <w:r w:rsidRPr="00D278D6">
                        <w:rPr>
                          <w:b/>
                          <w:bCs/>
                        </w:rPr>
                        <w:t>Figure</w:t>
                      </w:r>
                      <w:r w:rsidR="00510E3D">
                        <w:rPr>
                          <w:b/>
                          <w:bCs/>
                        </w:rPr>
                        <w:t xml:space="preserve"> 5</w:t>
                      </w:r>
                      <w:r w:rsidRPr="00D278D6">
                        <w:rPr>
                          <w:b/>
                          <w:bCs/>
                        </w:rPr>
                        <w:t>:</w:t>
                      </w:r>
                      <w:r>
                        <w:t xml:space="preserve"> Procedural assignments to implement the 16-bit shift register</w:t>
                      </w:r>
                    </w:p>
                    <w:p w14:paraId="7CDD9A8E" w14:textId="2C198CBA" w:rsidR="00D278D6" w:rsidRPr="009B095A" w:rsidRDefault="00D278D6" w:rsidP="00D278D6">
                      <w:pPr>
                        <w:pStyle w:val="Caption"/>
                        <w:jc w:val="center"/>
                        <w:rPr>
                          <w:rFonts w:ascii="Times New Roman" w:eastAsia="SimSun" w:hAnsi="Times New Roman" w:cs="Times New Roman"/>
                          <w:i w:val="0"/>
                          <w:iCs w:val="0"/>
                          <w:sz w:val="28"/>
                          <w:szCs w:val="28"/>
                        </w:rPr>
                      </w:pPr>
                    </w:p>
                  </w:txbxContent>
                </v:textbox>
                <w10:wrap type="square" anchorx="margin" anchory="margin"/>
              </v:shape>
            </w:pict>
          </mc:Fallback>
        </mc:AlternateContent>
      </w:r>
    </w:p>
    <w:p w14:paraId="03486D76" w14:textId="17FDF95D" w:rsidR="3FAA6B67" w:rsidRDefault="3FAA6B67" w:rsidP="3FAA6B67">
      <w:pPr>
        <w:tabs>
          <w:tab w:val="left" w:pos="2979"/>
        </w:tabs>
        <w:spacing w:line="360" w:lineRule="auto"/>
        <w:ind w:firstLine="0"/>
        <w:rPr>
          <w:rFonts w:ascii="Times New Roman" w:eastAsia="SimSun" w:hAnsi="Times New Roman" w:cs="Times New Roman"/>
        </w:rPr>
      </w:pPr>
    </w:p>
    <w:p w14:paraId="2737100A" w14:textId="3F678E6F" w:rsidR="008E103C" w:rsidRPr="000F5045" w:rsidRDefault="00D07CAA" w:rsidP="000F5045">
      <w:pPr>
        <w:tabs>
          <w:tab w:val="left" w:pos="2979"/>
        </w:tabs>
        <w:spacing w:line="360" w:lineRule="auto"/>
        <w:ind w:firstLine="0"/>
        <w:rPr>
          <w:rFonts w:ascii="Times New Roman" w:eastAsia="SimSun" w:hAnsi="Times New Roman" w:cs="Times New Roman"/>
          <w:b/>
          <w:bCs/>
          <w:sz w:val="28"/>
          <w:szCs w:val="28"/>
        </w:rPr>
      </w:pPr>
      <w:r w:rsidRPr="000D61E2">
        <w:rPr>
          <w:rFonts w:ascii="Times New Roman" w:eastAsia="SimSun" w:hAnsi="Times New Roman" w:cs="Times New Roman"/>
          <w:b/>
          <w:bCs/>
          <w:sz w:val="28"/>
          <w:szCs w:val="28"/>
        </w:rPr>
        <w:t>2.</w:t>
      </w:r>
      <w:r w:rsidR="00177532" w:rsidRPr="000D61E2">
        <w:rPr>
          <w:rFonts w:ascii="Times New Roman" w:eastAsia="SimSun" w:hAnsi="Times New Roman" w:cs="Times New Roman"/>
          <w:b/>
          <w:bCs/>
          <w:sz w:val="28"/>
          <w:szCs w:val="28"/>
        </w:rPr>
        <w:t>4</w:t>
      </w:r>
      <w:r w:rsidR="00A55629" w:rsidRPr="000D61E2">
        <w:rPr>
          <w:rFonts w:ascii="Times New Roman" w:eastAsia="SimSun" w:hAnsi="Times New Roman" w:cs="Times New Roman"/>
          <w:b/>
          <w:bCs/>
          <w:sz w:val="28"/>
          <w:szCs w:val="28"/>
        </w:rPr>
        <w:t xml:space="preserve"> C</w:t>
      </w:r>
      <w:r w:rsidR="000D61E2">
        <w:rPr>
          <w:rFonts w:ascii="Times New Roman" w:eastAsia="SimSun" w:hAnsi="Times New Roman" w:cs="Times New Roman"/>
          <w:b/>
          <w:bCs/>
          <w:sz w:val="28"/>
          <w:szCs w:val="28"/>
        </w:rPr>
        <w:t>U</w:t>
      </w:r>
      <w:r w:rsidRPr="000D61E2">
        <w:rPr>
          <w:rFonts w:ascii="Times New Roman" w:eastAsia="SimSun" w:hAnsi="Times New Roman" w:cs="Times New Roman"/>
          <w:b/>
          <w:bCs/>
          <w:sz w:val="28"/>
          <w:szCs w:val="28"/>
        </w:rPr>
        <w:t>.sv</w:t>
      </w:r>
      <w:r w:rsidR="000D61E2">
        <w:rPr>
          <w:rFonts w:ascii="Times New Roman" w:eastAsia="SimSun" w:hAnsi="Times New Roman" w:cs="Times New Roman"/>
          <w:b/>
          <w:bCs/>
          <w:sz w:val="28"/>
          <w:szCs w:val="28"/>
        </w:rPr>
        <w:t xml:space="preserve"> (Control Unit)</w:t>
      </w:r>
      <w:r w:rsidR="00C95A2E" w:rsidRPr="3FAA6B67">
        <w:rPr>
          <w:rFonts w:ascii="Times New Roman" w:eastAsia="SimSun" w:hAnsi="Times New Roman" w:cs="Times New Roman"/>
        </w:rPr>
        <w:t xml:space="preserve">           </w:t>
      </w:r>
    </w:p>
    <w:p w14:paraId="4905E558" w14:textId="1DDBF296" w:rsidR="3FAA6B67" w:rsidRDefault="00796B79" w:rsidP="00FE3BE6">
      <w:pPr>
        <w:tabs>
          <w:tab w:val="left" w:pos="2979"/>
        </w:tabs>
        <w:spacing w:line="360" w:lineRule="auto"/>
        <w:ind w:firstLine="0"/>
        <w:rPr>
          <w:rFonts w:ascii="Times New Roman" w:eastAsia="SimSun" w:hAnsi="Times New Roman" w:cs="Times New Roman"/>
        </w:rPr>
      </w:pPr>
      <w:r w:rsidRPr="493E7E09">
        <w:rPr>
          <w:rFonts w:ascii="Times New Roman" w:hAnsi="Times New Roman" w:cs="Times New Roman"/>
        </w:rPr>
        <w:t>T</w:t>
      </w:r>
      <w:r w:rsidR="00B937BD" w:rsidRPr="493E7E09">
        <w:rPr>
          <w:rFonts w:ascii="Times New Roman" w:hAnsi="Times New Roman" w:cs="Times New Roman"/>
        </w:rPr>
        <w:t xml:space="preserve">he Control Unit </w:t>
      </w:r>
      <w:r w:rsidRPr="493E7E09">
        <w:rPr>
          <w:rFonts w:ascii="Times New Roman" w:hAnsi="Times New Roman" w:cs="Times New Roman"/>
        </w:rPr>
        <w:t>(CU)</w:t>
      </w:r>
      <w:r w:rsidR="00B937BD" w:rsidRPr="493E7E09">
        <w:rPr>
          <w:rFonts w:ascii="Times New Roman" w:hAnsi="Times New Roman" w:cs="Times New Roman"/>
        </w:rPr>
        <w:t xml:space="preserve"> drives the processor and instantiates the instruction memory as a 128 X 16 ROM LPM module.</w:t>
      </w:r>
      <w:r w:rsidR="2CAEC706" w:rsidRPr="493E7E09">
        <w:rPr>
          <w:rFonts w:ascii="Times New Roman" w:eastAsia="SimSun" w:hAnsi="Times New Roman" w:cs="Times New Roman"/>
        </w:rPr>
        <w:t xml:space="preserve"> </w:t>
      </w:r>
      <w:r w:rsidR="3FAA6B67" w:rsidRPr="493E7E09">
        <w:rPr>
          <w:rFonts w:ascii="Times New Roman" w:eastAsia="SimSun" w:hAnsi="Times New Roman" w:cs="Times New Roman"/>
        </w:rPr>
        <w:t>The CU.sv is a module of higher level (see Figure 6) that instantiates the FSM, PC, IR, and Instruction memory (myROM</w:t>
      </w:r>
      <w:r w:rsidR="00FE3BE6">
        <w:rPr>
          <w:rFonts w:ascii="Times New Roman" w:eastAsia="SimSun" w:hAnsi="Times New Roman" w:cs="Times New Roman"/>
        </w:rPr>
        <w:t>.v</w:t>
      </w:r>
      <w:r w:rsidR="3FAA6B67" w:rsidRPr="493E7E09">
        <w:rPr>
          <w:rFonts w:ascii="Times New Roman" w:eastAsia="SimSun" w:hAnsi="Times New Roman" w:cs="Times New Roman"/>
        </w:rPr>
        <w:t xml:space="preserve">) module. The </w:t>
      </w:r>
      <w:r w:rsidR="00FE3BE6">
        <w:rPr>
          <w:rFonts w:ascii="Times New Roman" w:eastAsia="SimSun" w:hAnsi="Times New Roman" w:cs="Times New Roman"/>
        </w:rPr>
        <w:t>C</w:t>
      </w:r>
      <w:r w:rsidR="3FAA6B67" w:rsidRPr="493E7E09">
        <w:rPr>
          <w:rFonts w:ascii="Times New Roman" w:eastAsia="SimSun" w:hAnsi="Times New Roman" w:cs="Times New Roman"/>
        </w:rPr>
        <w:t xml:space="preserve">ontrol </w:t>
      </w:r>
      <w:r w:rsidR="00FE3BE6">
        <w:rPr>
          <w:rFonts w:ascii="Times New Roman" w:eastAsia="SimSun" w:hAnsi="Times New Roman" w:cs="Times New Roman"/>
        </w:rPr>
        <w:t>U</w:t>
      </w:r>
      <w:r w:rsidR="3FAA6B67" w:rsidRPr="493E7E09">
        <w:rPr>
          <w:rFonts w:ascii="Times New Roman" w:eastAsia="SimSun" w:hAnsi="Times New Roman" w:cs="Times New Roman"/>
        </w:rPr>
        <w:t>nit clock and reset inputs will set and control the lower-level module, where its outputs will provide input to the DataPath unit.</w:t>
      </w:r>
    </w:p>
    <w:p w14:paraId="0786E261" w14:textId="552387B9" w:rsidR="0018785E" w:rsidRDefault="0018785E" w:rsidP="3FAA6B67">
      <w:pPr>
        <w:tabs>
          <w:tab w:val="left" w:pos="2979"/>
        </w:tabs>
        <w:spacing w:line="360" w:lineRule="auto"/>
        <w:ind w:firstLine="0"/>
        <w:jc w:val="both"/>
        <w:rPr>
          <w:rFonts w:ascii="Times New Roman" w:eastAsia="SimSun" w:hAnsi="Times New Roman" w:cs="Times New Roman"/>
          <w:b/>
          <w:bCs/>
        </w:rPr>
      </w:pPr>
      <w:r w:rsidRPr="3FAA6B67">
        <w:rPr>
          <w:rFonts w:ascii="Times New Roman" w:eastAsia="SimSun" w:hAnsi="Times New Roman" w:cs="Times New Roman"/>
          <w:b/>
          <w:bCs/>
        </w:rPr>
        <w:t xml:space="preserve">CU port list: </w:t>
      </w:r>
    </w:p>
    <w:p w14:paraId="4BDE663D" w14:textId="7FBA33A6" w:rsidR="000A0020" w:rsidRDefault="000A0020" w:rsidP="3FAA6B67">
      <w:pPr>
        <w:pStyle w:val="ListParagraph"/>
        <w:numPr>
          <w:ilvl w:val="0"/>
          <w:numId w:val="25"/>
        </w:numPr>
        <w:tabs>
          <w:tab w:val="left" w:pos="2979"/>
        </w:tabs>
        <w:spacing w:line="360" w:lineRule="auto"/>
        <w:jc w:val="both"/>
        <w:rPr>
          <w:rFonts w:ascii="Times New Roman" w:eastAsia="SimSun" w:hAnsi="Times New Roman" w:cs="Times New Roman"/>
          <w:sz w:val="24"/>
          <w:szCs w:val="24"/>
        </w:rPr>
      </w:pPr>
      <w:r w:rsidRPr="3FAA6B67">
        <w:rPr>
          <w:rFonts w:ascii="Times New Roman" w:eastAsia="SimSun" w:hAnsi="Times New Roman" w:cs="Times New Roman"/>
          <w:sz w:val="24"/>
          <w:szCs w:val="24"/>
        </w:rPr>
        <w:t>clk – system clock input</w:t>
      </w:r>
    </w:p>
    <w:p w14:paraId="37F425E4" w14:textId="5CCF311E" w:rsidR="3FAA6B67" w:rsidRDefault="3FAA6B67" w:rsidP="3FAA6B67">
      <w:pPr>
        <w:pStyle w:val="ListParagraph"/>
        <w:numPr>
          <w:ilvl w:val="0"/>
          <w:numId w:val="25"/>
        </w:numPr>
        <w:tabs>
          <w:tab w:val="left" w:pos="2979"/>
        </w:tabs>
        <w:spacing w:line="360" w:lineRule="auto"/>
        <w:jc w:val="both"/>
        <w:rPr>
          <w:rFonts w:ascii="Times New Roman" w:eastAsia="SimSun" w:hAnsi="Times New Roman" w:cs="Times New Roman"/>
          <w:sz w:val="24"/>
          <w:szCs w:val="24"/>
        </w:rPr>
      </w:pPr>
      <w:r w:rsidRPr="3FAA6B67">
        <w:rPr>
          <w:rFonts w:ascii="Times New Roman" w:eastAsia="SimSun" w:hAnsi="Times New Roman" w:cs="Times New Roman"/>
          <w:sz w:val="24"/>
          <w:szCs w:val="24"/>
        </w:rPr>
        <w:t>Reset</w:t>
      </w:r>
      <w:r w:rsidR="000A0020" w:rsidRPr="3FAA6B67">
        <w:rPr>
          <w:rFonts w:ascii="Times New Roman" w:eastAsia="SimSun" w:hAnsi="Times New Roman" w:cs="Times New Roman"/>
          <w:sz w:val="24"/>
          <w:szCs w:val="24"/>
        </w:rPr>
        <w:t xml:space="preserve"> – necessary to reset the FSM</w:t>
      </w:r>
    </w:p>
    <w:p w14:paraId="76D0DA22" w14:textId="61B6E963" w:rsidR="3FAA6B67" w:rsidRDefault="3FAA6B67" w:rsidP="3FAA6B67">
      <w:pPr>
        <w:pStyle w:val="ListParagraph"/>
        <w:numPr>
          <w:ilvl w:val="0"/>
          <w:numId w:val="25"/>
        </w:numPr>
        <w:tabs>
          <w:tab w:val="left" w:pos="2979"/>
        </w:tabs>
        <w:spacing w:line="360" w:lineRule="auto"/>
        <w:jc w:val="both"/>
        <w:rPr>
          <w:rFonts w:ascii="Times New Roman" w:eastAsia="SimSun" w:hAnsi="Times New Roman" w:cs="Times New Roman"/>
          <w:sz w:val="24"/>
          <w:szCs w:val="24"/>
        </w:rPr>
      </w:pPr>
      <w:r w:rsidRPr="3FAA6B67">
        <w:rPr>
          <w:rFonts w:ascii="Times New Roman" w:eastAsia="SimSun" w:hAnsi="Times New Roman" w:cs="Times New Roman"/>
          <w:sz w:val="24"/>
          <w:szCs w:val="24"/>
        </w:rPr>
        <w:t>D_addr</w:t>
      </w:r>
      <w:r w:rsidR="000A0020" w:rsidRPr="3FAA6B67">
        <w:rPr>
          <w:rFonts w:ascii="Times New Roman" w:eastAsia="SimSun" w:hAnsi="Times New Roman" w:cs="Times New Roman"/>
          <w:sz w:val="24"/>
          <w:szCs w:val="24"/>
        </w:rPr>
        <w:t xml:space="preserve"> – Data memory addr</w:t>
      </w:r>
      <w:r w:rsidRPr="3FAA6B67">
        <w:rPr>
          <w:rFonts w:ascii="Times New Roman" w:eastAsia="SimSun" w:hAnsi="Times New Roman" w:cs="Times New Roman"/>
          <w:sz w:val="24"/>
          <w:szCs w:val="24"/>
        </w:rPr>
        <w:t>ess (8 bits)</w:t>
      </w:r>
    </w:p>
    <w:p w14:paraId="451A53BE" w14:textId="223EBDFB" w:rsidR="3FAA6B67" w:rsidRDefault="3FAA6B67" w:rsidP="3FAA6B67">
      <w:pPr>
        <w:pStyle w:val="ListParagraph"/>
        <w:numPr>
          <w:ilvl w:val="0"/>
          <w:numId w:val="25"/>
        </w:numPr>
        <w:tabs>
          <w:tab w:val="left" w:pos="2979"/>
        </w:tabs>
        <w:spacing w:line="360" w:lineRule="auto"/>
        <w:jc w:val="both"/>
        <w:rPr>
          <w:rFonts w:ascii="Times New Roman" w:eastAsia="SimSun" w:hAnsi="Times New Roman" w:cs="Times New Roman"/>
          <w:sz w:val="24"/>
          <w:szCs w:val="24"/>
        </w:rPr>
      </w:pPr>
      <w:r w:rsidRPr="3FAA6B67">
        <w:rPr>
          <w:rFonts w:ascii="Times New Roman" w:eastAsia="SimSun" w:hAnsi="Times New Roman" w:cs="Times New Roman"/>
          <w:sz w:val="24"/>
          <w:szCs w:val="24"/>
        </w:rPr>
        <w:lastRenderedPageBreak/>
        <w:t>D_wr</w:t>
      </w:r>
      <w:r w:rsidR="000A0020" w:rsidRPr="3FAA6B67">
        <w:rPr>
          <w:rFonts w:ascii="Times New Roman" w:eastAsia="SimSun" w:hAnsi="Times New Roman" w:cs="Times New Roman"/>
          <w:sz w:val="24"/>
          <w:szCs w:val="24"/>
        </w:rPr>
        <w:t xml:space="preserve"> – Data memory write enable</w:t>
      </w:r>
    </w:p>
    <w:p w14:paraId="3CACAF05" w14:textId="4B3B0271" w:rsidR="3FAA6B67" w:rsidRDefault="3FAA6B67" w:rsidP="3FAA6B67">
      <w:pPr>
        <w:pStyle w:val="ListParagraph"/>
        <w:numPr>
          <w:ilvl w:val="0"/>
          <w:numId w:val="25"/>
        </w:numPr>
        <w:tabs>
          <w:tab w:val="left" w:pos="2979"/>
        </w:tabs>
        <w:spacing w:line="360" w:lineRule="auto"/>
        <w:jc w:val="both"/>
        <w:rPr>
          <w:rFonts w:ascii="Times New Roman" w:eastAsia="SimSun" w:hAnsi="Times New Roman" w:cs="Times New Roman"/>
          <w:sz w:val="24"/>
          <w:szCs w:val="24"/>
        </w:rPr>
      </w:pPr>
      <w:r w:rsidRPr="3FAA6B67">
        <w:rPr>
          <w:rFonts w:ascii="Times New Roman" w:eastAsia="SimSun" w:hAnsi="Times New Roman" w:cs="Times New Roman"/>
          <w:sz w:val="24"/>
          <w:szCs w:val="24"/>
        </w:rPr>
        <w:t>RF_s</w:t>
      </w:r>
      <w:r w:rsidR="000A0020" w:rsidRPr="3FAA6B67">
        <w:rPr>
          <w:rFonts w:ascii="Times New Roman" w:eastAsia="SimSun" w:hAnsi="Times New Roman" w:cs="Times New Roman"/>
          <w:sz w:val="24"/>
          <w:szCs w:val="24"/>
        </w:rPr>
        <w:t xml:space="preserve"> – Mux select signal</w:t>
      </w:r>
    </w:p>
    <w:p w14:paraId="1EC8B5A9" w14:textId="4293506F" w:rsidR="3FAA6B67" w:rsidRDefault="3FAA6B67" w:rsidP="3FAA6B67">
      <w:pPr>
        <w:pStyle w:val="ListParagraph"/>
        <w:numPr>
          <w:ilvl w:val="0"/>
          <w:numId w:val="25"/>
        </w:numPr>
        <w:tabs>
          <w:tab w:val="left" w:pos="2979"/>
        </w:tabs>
        <w:spacing w:line="360" w:lineRule="auto"/>
        <w:jc w:val="both"/>
        <w:rPr>
          <w:rFonts w:ascii="Times New Roman" w:eastAsia="SimSun" w:hAnsi="Times New Roman" w:cs="Times New Roman"/>
          <w:sz w:val="24"/>
          <w:szCs w:val="24"/>
        </w:rPr>
      </w:pPr>
      <w:r w:rsidRPr="3FAA6B67">
        <w:rPr>
          <w:rFonts w:ascii="Times New Roman" w:eastAsia="SimSun" w:hAnsi="Times New Roman" w:cs="Times New Roman"/>
          <w:sz w:val="24"/>
          <w:szCs w:val="24"/>
        </w:rPr>
        <w:t>RF_Ra_addr</w:t>
      </w:r>
      <w:r w:rsidR="000A0020" w:rsidRPr="3FAA6B67">
        <w:rPr>
          <w:rFonts w:ascii="Times New Roman" w:eastAsia="SimSun" w:hAnsi="Times New Roman" w:cs="Times New Roman"/>
          <w:sz w:val="24"/>
          <w:szCs w:val="24"/>
        </w:rPr>
        <w:t xml:space="preserve"> – Register file A-side read address (4 bits)</w:t>
      </w:r>
    </w:p>
    <w:p w14:paraId="0A36FB39" w14:textId="2F8351FA" w:rsidR="3FAA6B67" w:rsidRDefault="3FAA6B67" w:rsidP="3FAA6B67">
      <w:pPr>
        <w:pStyle w:val="ListParagraph"/>
        <w:numPr>
          <w:ilvl w:val="0"/>
          <w:numId w:val="25"/>
        </w:numPr>
        <w:tabs>
          <w:tab w:val="left" w:pos="2979"/>
        </w:tabs>
        <w:spacing w:line="360" w:lineRule="auto"/>
        <w:jc w:val="both"/>
        <w:rPr>
          <w:rFonts w:ascii="Times New Roman" w:eastAsia="SimSun" w:hAnsi="Times New Roman" w:cs="Times New Roman"/>
          <w:sz w:val="24"/>
          <w:szCs w:val="24"/>
        </w:rPr>
      </w:pPr>
      <w:r w:rsidRPr="3FAA6B67">
        <w:rPr>
          <w:rFonts w:ascii="Times New Roman" w:eastAsia="SimSun" w:hAnsi="Times New Roman" w:cs="Times New Roman"/>
          <w:sz w:val="24"/>
          <w:szCs w:val="24"/>
        </w:rPr>
        <w:t>RF_Rb_addr</w:t>
      </w:r>
      <w:r w:rsidR="000A0020" w:rsidRPr="3FAA6B67">
        <w:rPr>
          <w:rFonts w:ascii="Times New Roman" w:eastAsia="SimSun" w:hAnsi="Times New Roman" w:cs="Times New Roman"/>
          <w:sz w:val="24"/>
          <w:szCs w:val="24"/>
        </w:rPr>
        <w:t xml:space="preserve"> – Register file B-side read address (4 bits)</w:t>
      </w:r>
    </w:p>
    <w:p w14:paraId="1ACDA71E" w14:textId="2BBD00CF" w:rsidR="3FAA6B67" w:rsidRDefault="3FAA6B67" w:rsidP="3FAA6B67">
      <w:pPr>
        <w:pStyle w:val="ListParagraph"/>
        <w:numPr>
          <w:ilvl w:val="0"/>
          <w:numId w:val="25"/>
        </w:numPr>
        <w:tabs>
          <w:tab w:val="left" w:pos="2979"/>
        </w:tabs>
        <w:spacing w:line="360" w:lineRule="auto"/>
        <w:jc w:val="both"/>
      </w:pPr>
      <w:r w:rsidRPr="3FAA6B67">
        <w:t xml:space="preserve">RF_W_en </w:t>
      </w:r>
      <w:r w:rsidR="000A0020" w:rsidRPr="3FAA6B67">
        <w:rPr>
          <w:rFonts w:ascii="Times New Roman" w:eastAsia="SimSun" w:hAnsi="Times New Roman" w:cs="Times New Roman"/>
          <w:sz w:val="24"/>
          <w:szCs w:val="24"/>
        </w:rPr>
        <w:t xml:space="preserve">– </w:t>
      </w:r>
      <w:r w:rsidRPr="3FAA6B67">
        <w:t>Register file write enable</w:t>
      </w:r>
    </w:p>
    <w:p w14:paraId="4410E85D" w14:textId="4E488B25" w:rsidR="3FAA6B67" w:rsidRDefault="3FAA6B67" w:rsidP="3FAA6B67">
      <w:pPr>
        <w:pStyle w:val="ListParagraph"/>
        <w:numPr>
          <w:ilvl w:val="0"/>
          <w:numId w:val="25"/>
        </w:numPr>
        <w:tabs>
          <w:tab w:val="left" w:pos="2979"/>
        </w:tabs>
        <w:spacing w:line="360" w:lineRule="auto"/>
        <w:jc w:val="both"/>
      </w:pPr>
      <w:r w:rsidRPr="3FAA6B67">
        <w:t xml:space="preserve">RF_W_Addr </w:t>
      </w:r>
      <w:r w:rsidR="000A0020" w:rsidRPr="3FAA6B67">
        <w:rPr>
          <w:rFonts w:ascii="Times New Roman" w:eastAsia="SimSun" w:hAnsi="Times New Roman" w:cs="Times New Roman"/>
          <w:sz w:val="24"/>
          <w:szCs w:val="24"/>
        </w:rPr>
        <w:t xml:space="preserve">– </w:t>
      </w:r>
      <w:r w:rsidRPr="3FAA6B67">
        <w:t>Register file write address (4 bits)</w:t>
      </w:r>
    </w:p>
    <w:p w14:paraId="156EE3D0" w14:textId="2B63A04A" w:rsidR="00FE3BE6" w:rsidRPr="00FE3BE6" w:rsidRDefault="00393FAC" w:rsidP="00FE3BE6">
      <w:pPr>
        <w:pStyle w:val="ListParagraph"/>
        <w:numPr>
          <w:ilvl w:val="0"/>
          <w:numId w:val="25"/>
        </w:numPr>
        <w:tabs>
          <w:tab w:val="left" w:pos="2979"/>
        </w:tabs>
        <w:spacing w:line="360" w:lineRule="auto"/>
        <w:jc w:val="both"/>
      </w:pPr>
      <w:r>
        <w:rPr>
          <w:noProof/>
        </w:rPr>
        <mc:AlternateContent>
          <mc:Choice Requires="wps">
            <w:drawing>
              <wp:anchor distT="0" distB="0" distL="114300" distR="114300" simplePos="0" relativeHeight="251658275" behindDoc="1" locked="0" layoutInCell="1" allowOverlap="1" wp14:anchorId="6DEE780C" wp14:editId="3FAC4CA2">
                <wp:simplePos x="0" y="0"/>
                <wp:positionH relativeFrom="margin">
                  <wp:align>right</wp:align>
                </wp:positionH>
                <wp:positionV relativeFrom="bottomMargin">
                  <wp:posOffset>-3010535</wp:posOffset>
                </wp:positionV>
                <wp:extent cx="5943600" cy="298450"/>
                <wp:effectExtent l="0" t="0" r="0" b="6350"/>
                <wp:wrapTight wrapText="bothSides">
                  <wp:wrapPolygon edited="0">
                    <wp:start x="0" y="0"/>
                    <wp:lineTo x="0" y="20681"/>
                    <wp:lineTo x="21531" y="20681"/>
                    <wp:lineTo x="21531"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5943600" cy="298450"/>
                        </a:xfrm>
                        <a:prstGeom prst="rect">
                          <a:avLst/>
                        </a:prstGeom>
                        <a:solidFill>
                          <a:prstClr val="white"/>
                        </a:solidFill>
                        <a:ln>
                          <a:noFill/>
                        </a:ln>
                      </wps:spPr>
                      <wps:txbx>
                        <w:txbxContent>
                          <w:p w14:paraId="2E41AAFE" w14:textId="05C1685B" w:rsidR="00BB4AFA" w:rsidRPr="00E73A92" w:rsidRDefault="00BB4AFA" w:rsidP="00BB4AFA">
                            <w:pPr>
                              <w:pStyle w:val="Caption"/>
                              <w:jc w:val="center"/>
                              <w:rPr>
                                <w:rFonts w:ascii="Times New Roman" w:eastAsia="SimSun" w:hAnsi="Times New Roman" w:cs="Times New Roman"/>
                                <w:i w:val="0"/>
                                <w:iCs w:val="0"/>
                                <w:sz w:val="28"/>
                                <w:szCs w:val="28"/>
                              </w:rPr>
                            </w:pPr>
                            <w:r w:rsidRPr="00E20DB8">
                              <w:rPr>
                                <w:b/>
                                <w:bCs/>
                                <w:i w:val="0"/>
                                <w:iCs w:val="0"/>
                                <w:sz w:val="24"/>
                                <w:szCs w:val="20"/>
                              </w:rPr>
                              <w:t>Figure</w:t>
                            </w:r>
                            <w:r w:rsidR="00510E3D">
                              <w:rPr>
                                <w:b/>
                                <w:bCs/>
                                <w:i w:val="0"/>
                                <w:iCs w:val="0"/>
                                <w:sz w:val="24"/>
                                <w:szCs w:val="20"/>
                              </w:rPr>
                              <w:t xml:space="preserve"> 6</w:t>
                            </w:r>
                            <w:r>
                              <w:rPr>
                                <w:b/>
                                <w:bCs/>
                                <w:i w:val="0"/>
                                <w:iCs w:val="0"/>
                                <w:sz w:val="24"/>
                                <w:szCs w:val="20"/>
                              </w:rPr>
                              <w:t xml:space="preserve">: </w:t>
                            </w:r>
                            <w:r w:rsidRPr="0012681D">
                              <w:rPr>
                                <w:i w:val="0"/>
                                <w:iCs w:val="0"/>
                                <w:sz w:val="24"/>
                                <w:szCs w:val="20"/>
                              </w:rPr>
                              <w:t xml:space="preserve">RTL view of </w:t>
                            </w:r>
                            <w:r>
                              <w:rPr>
                                <w:i w:val="0"/>
                                <w:iCs w:val="0"/>
                                <w:sz w:val="24"/>
                                <w:szCs w:val="20"/>
                              </w:rPr>
                              <w:t xml:space="preserve">Control Unit </w:t>
                            </w:r>
                            <w:r w:rsidRPr="0012681D">
                              <w:rPr>
                                <w:i w:val="0"/>
                                <w:iCs w:val="0"/>
                                <w:sz w:val="24"/>
                                <w:szCs w:val="20"/>
                              </w:rPr>
                              <w:t>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E780C" id="Text Box 39" o:spid="_x0000_s1032" type="#_x0000_t202" style="position:absolute;left:0;text-align:left;margin-left:416.8pt;margin-top:-237.05pt;width:468pt;height:23.5pt;z-index:-251658205;visibility:visible;mso-wrap-style:square;mso-width-percent:0;mso-height-percent:0;mso-wrap-distance-left:9pt;mso-wrap-distance-top:0;mso-wrap-distance-right:9pt;mso-wrap-distance-bottom:0;mso-position-horizontal:right;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" stroked="f">
                <v:textbox inset="0,0,0,0">
                  <w:txbxContent>
                    <w:p w14:paraId="2E41AAFE" w14:textId="05C1685B" w:rsidR="00BB4AFA" w:rsidRPr="00E73A92" w:rsidRDefault="00BB4AFA" w:rsidP="00BB4AFA">
                      <w:pPr>
                        <w:pStyle w:val="Caption"/>
                        <w:jc w:val="center"/>
                        <w:rPr>
                          <w:rFonts w:ascii="Times New Roman" w:eastAsia="SimSun" w:hAnsi="Times New Roman" w:cs="Times New Roman"/>
                          <w:i w:val="0"/>
                          <w:iCs w:val="0"/>
                          <w:sz w:val="28"/>
                          <w:szCs w:val="28"/>
                        </w:rPr>
                      </w:pPr>
                      <w:r w:rsidRPr="00E20DB8">
                        <w:rPr>
                          <w:b/>
                          <w:bCs/>
                          <w:i w:val="0"/>
                          <w:iCs w:val="0"/>
                          <w:sz w:val="24"/>
                          <w:szCs w:val="20"/>
                        </w:rPr>
                        <w:t>Figure</w:t>
                      </w:r>
                      <w:r w:rsidR="00510E3D">
                        <w:rPr>
                          <w:b/>
                          <w:bCs/>
                          <w:i w:val="0"/>
                          <w:iCs w:val="0"/>
                          <w:sz w:val="24"/>
                          <w:szCs w:val="20"/>
                        </w:rPr>
                        <w:t xml:space="preserve"> 6</w:t>
                      </w:r>
                      <w:r>
                        <w:rPr>
                          <w:b/>
                          <w:bCs/>
                          <w:i w:val="0"/>
                          <w:iCs w:val="0"/>
                          <w:sz w:val="24"/>
                          <w:szCs w:val="20"/>
                        </w:rPr>
                        <w:t xml:space="preserve">: </w:t>
                      </w:r>
                      <w:r w:rsidRPr="0012681D">
                        <w:rPr>
                          <w:i w:val="0"/>
                          <w:iCs w:val="0"/>
                          <w:sz w:val="24"/>
                          <w:szCs w:val="20"/>
                        </w:rPr>
                        <w:t xml:space="preserve">RTL view of </w:t>
                      </w:r>
                      <w:r>
                        <w:rPr>
                          <w:i w:val="0"/>
                          <w:iCs w:val="0"/>
                          <w:sz w:val="24"/>
                          <w:szCs w:val="20"/>
                        </w:rPr>
                        <w:t xml:space="preserve">Control Unit </w:t>
                      </w:r>
                      <w:r w:rsidRPr="0012681D">
                        <w:rPr>
                          <w:i w:val="0"/>
                          <w:iCs w:val="0"/>
                          <w:sz w:val="24"/>
                          <w:szCs w:val="20"/>
                        </w:rPr>
                        <w:t>module</w:t>
                      </w:r>
                    </w:p>
                  </w:txbxContent>
                </v:textbox>
                <w10:wrap type="tight" anchorx="margin" anchory="margin"/>
              </v:shape>
            </w:pict>
          </mc:Fallback>
        </mc:AlternateContent>
      </w:r>
      <w:r w:rsidR="000E2E60" w:rsidRPr="000E2E60">
        <w:rPr>
          <w:rFonts w:eastAsia="SimSun"/>
          <w:noProof/>
        </w:rPr>
        <w:drawing>
          <wp:anchor distT="0" distB="0" distL="114300" distR="114300" simplePos="0" relativeHeight="251658274" behindDoc="1" locked="0" layoutInCell="1" allowOverlap="1" wp14:anchorId="28D9F22A" wp14:editId="10E33D3D">
            <wp:simplePos x="0" y="0"/>
            <wp:positionH relativeFrom="margin">
              <wp:align>right</wp:align>
            </wp:positionH>
            <wp:positionV relativeFrom="paragraph">
              <wp:posOffset>308831</wp:posOffset>
            </wp:positionV>
            <wp:extent cx="5943600" cy="3226435"/>
            <wp:effectExtent l="19050" t="19050" r="19050" b="12065"/>
            <wp:wrapTight wrapText="bothSides">
              <wp:wrapPolygon edited="0">
                <wp:start x="-69" y="-128"/>
                <wp:lineTo x="-69" y="21553"/>
                <wp:lineTo x="21600" y="21553"/>
                <wp:lineTo x="21600" y="-128"/>
                <wp:lineTo x="-69" y="-128"/>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26435"/>
                    </a:xfrm>
                    <a:prstGeom prst="rect">
                      <a:avLst/>
                    </a:prstGeom>
                    <a:ln>
                      <a:solidFill>
                        <a:schemeClr val="tx1"/>
                      </a:solidFill>
                    </a:ln>
                  </pic:spPr>
                </pic:pic>
              </a:graphicData>
            </a:graphic>
          </wp:anchor>
        </w:drawing>
      </w:r>
      <w:r w:rsidR="3FAA6B67" w:rsidRPr="3FAA6B67">
        <w:t xml:space="preserve">ALU_s0 ALU </w:t>
      </w:r>
      <w:r w:rsidR="000A0020" w:rsidRPr="3FAA6B67">
        <w:rPr>
          <w:rFonts w:ascii="Times New Roman" w:eastAsia="SimSun" w:hAnsi="Times New Roman" w:cs="Times New Roman"/>
          <w:sz w:val="24"/>
          <w:szCs w:val="24"/>
        </w:rPr>
        <w:t xml:space="preserve">– </w:t>
      </w:r>
      <w:r w:rsidR="3FAA6B67" w:rsidRPr="3FAA6B67">
        <w:t>function select (3 bits)</w:t>
      </w:r>
    </w:p>
    <w:p w14:paraId="1EEFBEE4" w14:textId="19F6357E" w:rsidR="00D32E55" w:rsidRPr="000D61E2" w:rsidRDefault="00D32E55" w:rsidP="00D32E55">
      <w:pPr>
        <w:tabs>
          <w:tab w:val="left" w:pos="2979"/>
        </w:tabs>
        <w:spacing w:line="360" w:lineRule="auto"/>
        <w:ind w:firstLine="0"/>
        <w:rPr>
          <w:rFonts w:ascii="Times New Roman" w:eastAsia="SimSun" w:hAnsi="Times New Roman" w:cs="Times New Roman"/>
          <w:b/>
          <w:bCs/>
          <w:sz w:val="28"/>
          <w:szCs w:val="28"/>
        </w:rPr>
      </w:pPr>
      <w:r w:rsidRPr="000D61E2">
        <w:rPr>
          <w:rFonts w:ascii="Times New Roman" w:eastAsia="SimSun" w:hAnsi="Times New Roman" w:cs="Times New Roman"/>
          <w:b/>
          <w:bCs/>
          <w:sz w:val="28"/>
          <w:szCs w:val="28"/>
        </w:rPr>
        <w:t>2.</w:t>
      </w:r>
      <w:r w:rsidR="00177532" w:rsidRPr="000D61E2">
        <w:rPr>
          <w:rFonts w:ascii="Times New Roman" w:eastAsia="SimSun" w:hAnsi="Times New Roman" w:cs="Times New Roman"/>
          <w:b/>
          <w:bCs/>
          <w:sz w:val="28"/>
          <w:szCs w:val="28"/>
        </w:rPr>
        <w:t>5</w:t>
      </w:r>
      <w:r w:rsidRPr="000D61E2">
        <w:rPr>
          <w:rFonts w:ascii="Times New Roman" w:eastAsia="SimSun" w:hAnsi="Times New Roman" w:cs="Times New Roman"/>
          <w:b/>
          <w:bCs/>
          <w:sz w:val="28"/>
          <w:szCs w:val="28"/>
        </w:rPr>
        <w:t xml:space="preserve"> </w:t>
      </w:r>
      <w:r w:rsidR="00BB3A59" w:rsidRPr="000D61E2">
        <w:rPr>
          <w:rFonts w:ascii="Times New Roman" w:eastAsia="SimSun" w:hAnsi="Times New Roman" w:cs="Times New Roman"/>
          <w:b/>
          <w:bCs/>
          <w:sz w:val="28"/>
          <w:szCs w:val="28"/>
        </w:rPr>
        <w:t>regfile</w:t>
      </w:r>
      <w:r w:rsidR="0051570B" w:rsidRPr="000D61E2">
        <w:rPr>
          <w:rFonts w:ascii="Times New Roman" w:eastAsia="SimSun" w:hAnsi="Times New Roman" w:cs="Times New Roman"/>
          <w:b/>
          <w:bCs/>
          <w:sz w:val="28"/>
          <w:szCs w:val="28"/>
        </w:rPr>
        <w:t>16</w:t>
      </w:r>
      <w:r w:rsidR="00BB3A59" w:rsidRPr="000D61E2">
        <w:rPr>
          <w:rFonts w:ascii="Times New Roman" w:eastAsia="SimSun" w:hAnsi="Times New Roman" w:cs="Times New Roman"/>
          <w:b/>
          <w:bCs/>
          <w:sz w:val="28"/>
          <w:szCs w:val="28"/>
        </w:rPr>
        <w:t>x16a</w:t>
      </w:r>
      <w:r w:rsidR="00157D50" w:rsidRPr="000D61E2">
        <w:rPr>
          <w:rFonts w:ascii="Times New Roman" w:eastAsia="SimSun" w:hAnsi="Times New Roman" w:cs="Times New Roman"/>
          <w:b/>
          <w:bCs/>
          <w:sz w:val="28"/>
          <w:szCs w:val="28"/>
        </w:rPr>
        <w:t>.sv</w:t>
      </w:r>
    </w:p>
    <w:p w14:paraId="207E23EA" w14:textId="0D993A67" w:rsidR="00E75302" w:rsidRDefault="00F61230" w:rsidP="00372FB3">
      <w:pPr>
        <w:tabs>
          <w:tab w:val="left" w:pos="2979"/>
        </w:tabs>
        <w:spacing w:line="360" w:lineRule="auto"/>
        <w:ind w:firstLine="0"/>
        <w:jc w:val="both"/>
        <w:rPr>
          <w:rFonts w:ascii="Times New Roman" w:eastAsia="SimSun" w:hAnsi="Times New Roman" w:cs="Times New Roman"/>
        </w:rPr>
      </w:pPr>
      <w:r>
        <w:rPr>
          <w:rFonts w:ascii="Times New Roman" w:eastAsia="SimSun" w:hAnsi="Times New Roman" w:cs="Times New Roman"/>
        </w:rPr>
        <w:t>The Register File module</w:t>
      </w:r>
      <w:r w:rsidR="00BF279A">
        <w:rPr>
          <w:rFonts w:ascii="Times New Roman" w:eastAsia="SimSun" w:hAnsi="Times New Roman" w:cs="Times New Roman"/>
        </w:rPr>
        <w:t xml:space="preserve"> </w:t>
      </w:r>
      <w:r w:rsidR="001A1615">
        <w:rPr>
          <w:rFonts w:ascii="Times New Roman" w:eastAsia="SimSun" w:hAnsi="Times New Roman" w:cs="Times New Roman"/>
        </w:rPr>
        <w:t xml:space="preserve">has sixteen 16-bit slots that hold values that </w:t>
      </w:r>
      <w:r w:rsidR="003F6F6D">
        <w:rPr>
          <w:rFonts w:ascii="Times New Roman" w:eastAsia="SimSun" w:hAnsi="Times New Roman" w:cs="Times New Roman"/>
        </w:rPr>
        <w:t xml:space="preserve">can be used for operating in the ALU or </w:t>
      </w:r>
      <w:r w:rsidR="008D651E">
        <w:rPr>
          <w:rFonts w:ascii="Times New Roman" w:eastAsia="SimSun" w:hAnsi="Times New Roman" w:cs="Times New Roman"/>
        </w:rPr>
        <w:t>holding values loaded from the data memory. The register file</w:t>
      </w:r>
      <w:r w:rsidR="00942374">
        <w:rPr>
          <w:rFonts w:ascii="Times New Roman" w:eastAsia="SimSun" w:hAnsi="Times New Roman" w:cs="Times New Roman"/>
        </w:rPr>
        <w:t xml:space="preserve"> </w:t>
      </w:r>
      <w:r w:rsidR="004633DB">
        <w:rPr>
          <w:rFonts w:ascii="Times New Roman" w:eastAsia="SimSun" w:hAnsi="Times New Roman" w:cs="Times New Roman"/>
        </w:rPr>
        <w:t xml:space="preserve">can </w:t>
      </w:r>
      <w:r w:rsidR="00942374">
        <w:rPr>
          <w:rFonts w:ascii="Times New Roman" w:eastAsia="SimSun" w:hAnsi="Times New Roman" w:cs="Times New Roman"/>
        </w:rPr>
        <w:t xml:space="preserve">both read and write data. </w:t>
      </w:r>
      <w:r w:rsidR="004633DB">
        <w:rPr>
          <w:rFonts w:ascii="Times New Roman" w:eastAsia="SimSun" w:hAnsi="Times New Roman" w:cs="Times New Roman"/>
        </w:rPr>
        <w:t>It will read data in a store operation and write data in a load or arithmetic operation</w:t>
      </w:r>
      <w:r w:rsidR="0018785E">
        <w:rPr>
          <w:rFonts w:ascii="Times New Roman" w:eastAsia="SimSun" w:hAnsi="Times New Roman" w:cs="Times New Roman"/>
        </w:rPr>
        <w:t xml:space="preserve">. </w:t>
      </w:r>
    </w:p>
    <w:p w14:paraId="34DEC380" w14:textId="3D0E3C78" w:rsidR="0018785E" w:rsidRPr="0018785E" w:rsidRDefault="0018785E" w:rsidP="00372FB3">
      <w:pPr>
        <w:tabs>
          <w:tab w:val="left" w:pos="2979"/>
        </w:tabs>
        <w:spacing w:line="360" w:lineRule="auto"/>
        <w:ind w:firstLine="0"/>
        <w:jc w:val="both"/>
        <w:rPr>
          <w:rFonts w:ascii="Times New Roman" w:eastAsia="SimSun" w:hAnsi="Times New Roman" w:cs="Times New Roman"/>
          <w:b/>
          <w:bCs/>
        </w:rPr>
      </w:pPr>
      <w:r w:rsidRPr="0018785E">
        <w:rPr>
          <w:rFonts w:ascii="Times New Roman" w:eastAsia="SimSun" w:hAnsi="Times New Roman" w:cs="Times New Roman"/>
          <w:b/>
          <w:bCs/>
        </w:rPr>
        <w:t xml:space="preserve">The port list: </w:t>
      </w:r>
    </w:p>
    <w:p w14:paraId="3D9645F3" w14:textId="7A715DA6" w:rsidR="0018785E" w:rsidRPr="009E3885" w:rsidRDefault="000A0020" w:rsidP="0018785E">
      <w:pPr>
        <w:pStyle w:val="ListParagraph"/>
        <w:numPr>
          <w:ilvl w:val="0"/>
          <w:numId w:val="25"/>
        </w:numPr>
        <w:tabs>
          <w:tab w:val="left" w:pos="2979"/>
        </w:tabs>
        <w:spacing w:line="360" w:lineRule="auto"/>
        <w:jc w:val="both"/>
        <w:rPr>
          <w:rFonts w:ascii="Times New Roman" w:eastAsia="SimSun" w:hAnsi="Times New Roman" w:cs="Times New Roman"/>
          <w:sz w:val="24"/>
          <w:szCs w:val="24"/>
        </w:rPr>
      </w:pPr>
      <w:bookmarkStart w:id="1" w:name="_Hlk105060055"/>
      <w:r w:rsidRPr="009E3885">
        <w:rPr>
          <w:rFonts w:ascii="Times New Roman" w:eastAsia="SimSun" w:hAnsi="Times New Roman" w:cs="Times New Roman"/>
          <w:sz w:val="24"/>
          <w:szCs w:val="24"/>
        </w:rPr>
        <w:t>clk – system clock input</w:t>
      </w:r>
    </w:p>
    <w:p w14:paraId="4DC25E13" w14:textId="69B52BD1" w:rsidR="000A0020" w:rsidRPr="009E3885" w:rsidRDefault="000A0020" w:rsidP="0018785E">
      <w:pPr>
        <w:pStyle w:val="ListParagraph"/>
        <w:numPr>
          <w:ilvl w:val="0"/>
          <w:numId w:val="25"/>
        </w:numPr>
        <w:tabs>
          <w:tab w:val="left" w:pos="2979"/>
        </w:tabs>
        <w:spacing w:line="360" w:lineRule="auto"/>
        <w:jc w:val="both"/>
        <w:rPr>
          <w:rFonts w:ascii="Times New Roman" w:eastAsia="SimSun" w:hAnsi="Times New Roman" w:cs="Times New Roman"/>
          <w:sz w:val="24"/>
          <w:szCs w:val="24"/>
        </w:rPr>
      </w:pPr>
      <w:r w:rsidRPr="009E3885">
        <w:rPr>
          <w:rFonts w:ascii="Times New Roman" w:eastAsia="SimSun" w:hAnsi="Times New Roman" w:cs="Times New Roman"/>
          <w:sz w:val="24"/>
          <w:szCs w:val="24"/>
        </w:rPr>
        <w:t xml:space="preserve">WriteEnable – Tells </w:t>
      </w:r>
      <w:r w:rsidR="004F3D13" w:rsidRPr="009E3885">
        <w:rPr>
          <w:rFonts w:ascii="Times New Roman" w:eastAsia="SimSun" w:hAnsi="Times New Roman" w:cs="Times New Roman"/>
          <w:sz w:val="24"/>
          <w:szCs w:val="24"/>
        </w:rPr>
        <w:t>the register</w:t>
      </w:r>
      <w:r w:rsidR="004A458C" w:rsidRPr="009E3885">
        <w:rPr>
          <w:rFonts w:ascii="Times New Roman" w:eastAsia="SimSun" w:hAnsi="Times New Roman" w:cs="Times New Roman"/>
          <w:sz w:val="24"/>
          <w:szCs w:val="24"/>
        </w:rPr>
        <w:t xml:space="preserve"> file</w:t>
      </w:r>
      <w:r w:rsidR="004F3D13" w:rsidRPr="009E3885">
        <w:rPr>
          <w:rFonts w:ascii="Times New Roman" w:eastAsia="SimSun" w:hAnsi="Times New Roman" w:cs="Times New Roman"/>
          <w:sz w:val="24"/>
          <w:szCs w:val="24"/>
        </w:rPr>
        <w:t xml:space="preserve"> whether it needs to read data or be </w:t>
      </w:r>
      <w:r w:rsidR="004A458C" w:rsidRPr="009E3885">
        <w:rPr>
          <w:rFonts w:ascii="Times New Roman" w:eastAsia="SimSun" w:hAnsi="Times New Roman" w:cs="Times New Roman"/>
          <w:sz w:val="24"/>
          <w:szCs w:val="24"/>
        </w:rPr>
        <w:t>written to</w:t>
      </w:r>
    </w:p>
    <w:p w14:paraId="4F4A9298" w14:textId="2D5BC6B7" w:rsidR="004A458C" w:rsidRPr="009E3885" w:rsidRDefault="004A458C" w:rsidP="0018785E">
      <w:pPr>
        <w:pStyle w:val="ListParagraph"/>
        <w:numPr>
          <w:ilvl w:val="0"/>
          <w:numId w:val="25"/>
        </w:numPr>
        <w:tabs>
          <w:tab w:val="left" w:pos="2979"/>
        </w:tabs>
        <w:spacing w:line="360" w:lineRule="auto"/>
        <w:jc w:val="both"/>
        <w:rPr>
          <w:rFonts w:ascii="Times New Roman" w:eastAsia="SimSun" w:hAnsi="Times New Roman" w:cs="Times New Roman"/>
          <w:sz w:val="24"/>
          <w:szCs w:val="24"/>
        </w:rPr>
      </w:pPr>
      <w:r w:rsidRPr="009E3885">
        <w:rPr>
          <w:rFonts w:ascii="Times New Roman" w:eastAsia="SimSun" w:hAnsi="Times New Roman" w:cs="Times New Roman"/>
          <w:sz w:val="24"/>
          <w:szCs w:val="24"/>
        </w:rPr>
        <w:t>WAddr – The address or index that the value is written to in the register file</w:t>
      </w:r>
    </w:p>
    <w:p w14:paraId="37E0AE4A" w14:textId="43296EE2" w:rsidR="004A458C" w:rsidRPr="009E3885" w:rsidRDefault="00A8527A" w:rsidP="0018785E">
      <w:pPr>
        <w:pStyle w:val="ListParagraph"/>
        <w:numPr>
          <w:ilvl w:val="0"/>
          <w:numId w:val="25"/>
        </w:numPr>
        <w:tabs>
          <w:tab w:val="left" w:pos="2979"/>
        </w:tabs>
        <w:spacing w:line="360" w:lineRule="auto"/>
        <w:jc w:val="both"/>
        <w:rPr>
          <w:rFonts w:ascii="Times New Roman" w:eastAsia="SimSun" w:hAnsi="Times New Roman" w:cs="Times New Roman"/>
          <w:sz w:val="24"/>
          <w:szCs w:val="24"/>
        </w:rPr>
      </w:pPr>
      <w:r w:rsidRPr="009E3885">
        <w:rPr>
          <w:rFonts w:ascii="Times New Roman" w:eastAsia="SimSun" w:hAnsi="Times New Roman" w:cs="Times New Roman"/>
          <w:sz w:val="24"/>
          <w:szCs w:val="24"/>
        </w:rPr>
        <w:t>WData – The data being written to the register file</w:t>
      </w:r>
    </w:p>
    <w:p w14:paraId="6F540092" w14:textId="79912F2D" w:rsidR="00A8527A" w:rsidRPr="009E3885" w:rsidRDefault="00A8527A" w:rsidP="0018785E">
      <w:pPr>
        <w:pStyle w:val="ListParagraph"/>
        <w:numPr>
          <w:ilvl w:val="0"/>
          <w:numId w:val="25"/>
        </w:numPr>
        <w:tabs>
          <w:tab w:val="left" w:pos="2979"/>
        </w:tabs>
        <w:spacing w:line="360" w:lineRule="auto"/>
        <w:jc w:val="both"/>
        <w:rPr>
          <w:rFonts w:ascii="Times New Roman" w:eastAsia="SimSun" w:hAnsi="Times New Roman" w:cs="Times New Roman"/>
          <w:sz w:val="24"/>
          <w:szCs w:val="24"/>
        </w:rPr>
      </w:pPr>
      <w:r w:rsidRPr="009E3885">
        <w:rPr>
          <w:rFonts w:ascii="Times New Roman" w:eastAsia="SimSun" w:hAnsi="Times New Roman" w:cs="Times New Roman"/>
          <w:sz w:val="24"/>
          <w:szCs w:val="24"/>
        </w:rPr>
        <w:lastRenderedPageBreak/>
        <w:t>RAddrA – The address of the A</w:t>
      </w:r>
      <w:r w:rsidR="007B2FC3" w:rsidRPr="009E3885">
        <w:rPr>
          <w:rFonts w:ascii="Times New Roman" w:eastAsia="SimSun" w:hAnsi="Times New Roman" w:cs="Times New Roman"/>
          <w:sz w:val="24"/>
          <w:szCs w:val="24"/>
        </w:rPr>
        <w:t xml:space="preserve">-side </w:t>
      </w:r>
      <w:r w:rsidRPr="009E3885">
        <w:rPr>
          <w:rFonts w:ascii="Times New Roman" w:eastAsia="SimSun" w:hAnsi="Times New Roman" w:cs="Times New Roman"/>
          <w:sz w:val="24"/>
          <w:szCs w:val="24"/>
        </w:rPr>
        <w:t>value</w:t>
      </w:r>
      <w:r w:rsidR="00034605" w:rsidRPr="009E3885">
        <w:rPr>
          <w:rFonts w:ascii="Times New Roman" w:eastAsia="SimSun" w:hAnsi="Times New Roman" w:cs="Times New Roman"/>
          <w:sz w:val="24"/>
          <w:szCs w:val="24"/>
        </w:rPr>
        <w:t xml:space="preserve"> being output from the register file</w:t>
      </w:r>
    </w:p>
    <w:p w14:paraId="55BE9BF3" w14:textId="019D812E" w:rsidR="00034605" w:rsidRPr="009E3885" w:rsidRDefault="007B2FC3" w:rsidP="00481C63">
      <w:pPr>
        <w:pStyle w:val="ListParagraph"/>
        <w:numPr>
          <w:ilvl w:val="0"/>
          <w:numId w:val="25"/>
        </w:numPr>
        <w:tabs>
          <w:tab w:val="left" w:pos="2979"/>
        </w:tabs>
        <w:spacing w:line="360" w:lineRule="auto"/>
        <w:jc w:val="both"/>
        <w:rPr>
          <w:rFonts w:ascii="Times New Roman" w:eastAsia="SimSun" w:hAnsi="Times New Roman" w:cs="Times New Roman"/>
          <w:sz w:val="24"/>
          <w:szCs w:val="24"/>
        </w:rPr>
      </w:pPr>
      <w:r w:rsidRPr="009E3885">
        <w:rPr>
          <w:rFonts w:ascii="Times New Roman" w:eastAsia="SimSun" w:hAnsi="Times New Roman" w:cs="Times New Roman"/>
          <w:sz w:val="24"/>
          <w:szCs w:val="24"/>
        </w:rPr>
        <w:t xml:space="preserve">RAddrB – The address of the B-side value being output from the register file </w:t>
      </w:r>
    </w:p>
    <w:p w14:paraId="37429A1F" w14:textId="3CE087E7" w:rsidR="007B2FC3" w:rsidRPr="009E3885" w:rsidRDefault="007B2FC3" w:rsidP="00481C63">
      <w:pPr>
        <w:pStyle w:val="ListParagraph"/>
        <w:numPr>
          <w:ilvl w:val="0"/>
          <w:numId w:val="25"/>
        </w:numPr>
        <w:tabs>
          <w:tab w:val="left" w:pos="2979"/>
        </w:tabs>
        <w:spacing w:line="360" w:lineRule="auto"/>
        <w:jc w:val="both"/>
        <w:rPr>
          <w:rFonts w:ascii="Times New Roman" w:eastAsia="SimSun" w:hAnsi="Times New Roman" w:cs="Times New Roman"/>
          <w:sz w:val="24"/>
          <w:szCs w:val="24"/>
        </w:rPr>
      </w:pPr>
      <w:r w:rsidRPr="009E3885">
        <w:rPr>
          <w:rFonts w:ascii="Times New Roman" w:eastAsia="SimSun" w:hAnsi="Times New Roman" w:cs="Times New Roman"/>
          <w:sz w:val="24"/>
          <w:szCs w:val="24"/>
        </w:rPr>
        <w:t>RDataA – The data taken from the A-side</w:t>
      </w:r>
    </w:p>
    <w:p w14:paraId="19C43C37" w14:textId="36A565E9" w:rsidR="007B2FC3" w:rsidRPr="009E3885" w:rsidRDefault="007B2FC3" w:rsidP="00481C63">
      <w:pPr>
        <w:pStyle w:val="ListParagraph"/>
        <w:numPr>
          <w:ilvl w:val="0"/>
          <w:numId w:val="25"/>
        </w:numPr>
        <w:tabs>
          <w:tab w:val="left" w:pos="2979"/>
        </w:tabs>
        <w:spacing w:line="360" w:lineRule="auto"/>
        <w:jc w:val="both"/>
        <w:rPr>
          <w:rFonts w:ascii="Times New Roman" w:eastAsia="SimSun" w:hAnsi="Times New Roman" w:cs="Times New Roman"/>
          <w:sz w:val="24"/>
          <w:szCs w:val="24"/>
        </w:rPr>
      </w:pPr>
      <w:r w:rsidRPr="009E3885">
        <w:rPr>
          <w:rFonts w:ascii="Times New Roman" w:eastAsia="SimSun" w:hAnsi="Times New Roman" w:cs="Times New Roman"/>
          <w:sz w:val="24"/>
          <w:szCs w:val="24"/>
        </w:rPr>
        <w:t>RDataB – The data taken from the B-side</w:t>
      </w:r>
    </w:p>
    <w:bookmarkEnd w:id="1"/>
    <w:p w14:paraId="3E0AD453" w14:textId="2FF636FF" w:rsidR="00002E97" w:rsidRPr="00D92892" w:rsidRDefault="007B2FC3" w:rsidP="00481C63">
      <w:pPr>
        <w:tabs>
          <w:tab w:val="left" w:pos="2979"/>
        </w:tabs>
        <w:spacing w:line="360" w:lineRule="auto"/>
        <w:ind w:firstLine="0"/>
        <w:rPr>
          <w:rFonts w:ascii="Times New Roman" w:eastAsia="SimSun" w:hAnsi="Times New Roman" w:cs="Times New Roman"/>
        </w:rPr>
        <w:sectPr w:rsidR="00002E97" w:rsidRPr="00D92892">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cols w:space="720"/>
          <w:titlePg/>
          <w:docGrid w:linePitch="360"/>
        </w:sectPr>
      </w:pPr>
      <w:r w:rsidRPr="493E7E09">
        <w:rPr>
          <w:rFonts w:ascii="Times New Roman" w:eastAsia="SimSun" w:hAnsi="Times New Roman" w:cs="Times New Roman"/>
        </w:rPr>
        <w:t xml:space="preserve">The register file </w:t>
      </w:r>
      <w:r w:rsidR="0052169D" w:rsidRPr="493E7E09">
        <w:rPr>
          <w:rFonts w:ascii="Times New Roman" w:eastAsia="SimSun" w:hAnsi="Times New Roman" w:cs="Times New Roman"/>
        </w:rPr>
        <w:t xml:space="preserve">also uses a </w:t>
      </w:r>
      <w:r w:rsidR="00155397" w:rsidRPr="493E7E09">
        <w:rPr>
          <w:rFonts w:ascii="Times New Roman" w:eastAsia="SimSun" w:hAnsi="Times New Roman" w:cs="Times New Roman"/>
        </w:rPr>
        <w:t xml:space="preserve">wire called </w:t>
      </w:r>
      <w:r w:rsidR="00155397" w:rsidRPr="493E7E09">
        <w:rPr>
          <w:rFonts w:ascii="Times New Roman" w:eastAsia="SimSun" w:hAnsi="Times New Roman" w:cs="Times New Roman"/>
          <w:i/>
          <w:iCs/>
        </w:rPr>
        <w:t>regfile</w:t>
      </w:r>
      <w:r w:rsidR="002C3722" w:rsidRPr="493E7E09">
        <w:rPr>
          <w:rFonts w:ascii="Times New Roman" w:eastAsia="SimSun" w:hAnsi="Times New Roman" w:cs="Times New Roman"/>
          <w:i/>
          <w:iCs/>
        </w:rPr>
        <w:t xml:space="preserve"> </w:t>
      </w:r>
      <w:r w:rsidR="00155397" w:rsidRPr="493E7E09">
        <w:rPr>
          <w:rFonts w:ascii="Times New Roman" w:eastAsia="SimSun" w:hAnsi="Times New Roman" w:cs="Times New Roman"/>
        </w:rPr>
        <w:t>which is a 16</w:t>
      </w:r>
      <w:r w:rsidR="00CA3AEF" w:rsidRPr="493E7E09">
        <w:rPr>
          <w:rFonts w:ascii="Times New Roman" w:eastAsia="SimSun" w:hAnsi="Times New Roman" w:cs="Times New Roman"/>
        </w:rPr>
        <w:t>-</w:t>
      </w:r>
      <w:r w:rsidR="00155397" w:rsidRPr="493E7E09">
        <w:rPr>
          <w:rFonts w:ascii="Times New Roman" w:eastAsia="SimSun" w:hAnsi="Times New Roman" w:cs="Times New Roman"/>
        </w:rPr>
        <w:t>bit</w:t>
      </w:r>
      <w:r w:rsidR="005278B0" w:rsidRPr="493E7E09">
        <w:rPr>
          <w:rFonts w:ascii="Times New Roman" w:eastAsia="SimSun" w:hAnsi="Times New Roman" w:cs="Times New Roman"/>
        </w:rPr>
        <w:t xml:space="preserve"> by</w:t>
      </w:r>
      <w:r w:rsidR="00CA3AEF" w:rsidRPr="493E7E09">
        <w:rPr>
          <w:rFonts w:ascii="Times New Roman" w:eastAsia="SimSun" w:hAnsi="Times New Roman" w:cs="Times New Roman"/>
        </w:rPr>
        <w:t xml:space="preserve"> 16-bit</w:t>
      </w:r>
      <w:r w:rsidR="005278B0" w:rsidRPr="493E7E09">
        <w:rPr>
          <w:rFonts w:ascii="Times New Roman" w:eastAsia="SimSun" w:hAnsi="Times New Roman" w:cs="Times New Roman"/>
        </w:rPr>
        <w:t xml:space="preserve"> wire that holds the register</w:t>
      </w:r>
      <w:r w:rsidR="00CC068B" w:rsidRPr="493E7E09">
        <w:rPr>
          <w:rFonts w:ascii="Times New Roman" w:eastAsia="SimSun" w:hAnsi="Times New Roman" w:cs="Times New Roman"/>
        </w:rPr>
        <w:t xml:space="preserve"> file contents. </w:t>
      </w:r>
      <w:r w:rsidR="00A575E8" w:rsidRPr="493E7E09">
        <w:rPr>
          <w:rFonts w:ascii="Times New Roman" w:eastAsia="SimSun" w:hAnsi="Times New Roman" w:cs="Times New Roman"/>
          <w:i/>
          <w:iCs/>
        </w:rPr>
        <w:t xml:space="preserve">RDataA </w:t>
      </w:r>
      <w:r w:rsidR="00A575E8" w:rsidRPr="493E7E09">
        <w:rPr>
          <w:rFonts w:ascii="Times New Roman" w:eastAsia="SimSun" w:hAnsi="Times New Roman" w:cs="Times New Roman"/>
        </w:rPr>
        <w:t xml:space="preserve">and </w:t>
      </w:r>
      <w:r w:rsidR="00BA7628" w:rsidRPr="493E7E09">
        <w:rPr>
          <w:rFonts w:ascii="Times New Roman" w:eastAsia="SimSun" w:hAnsi="Times New Roman" w:cs="Times New Roman"/>
          <w:i/>
          <w:iCs/>
        </w:rPr>
        <w:t xml:space="preserve">RDataB </w:t>
      </w:r>
      <w:r w:rsidR="00BA7628" w:rsidRPr="493E7E09">
        <w:rPr>
          <w:rFonts w:ascii="Times New Roman" w:eastAsia="SimSun" w:hAnsi="Times New Roman" w:cs="Times New Roman"/>
        </w:rPr>
        <w:t>are assigned to the</w:t>
      </w:r>
      <w:r w:rsidR="009969C1" w:rsidRPr="493E7E09">
        <w:rPr>
          <w:rFonts w:ascii="Times New Roman" w:eastAsia="SimSun" w:hAnsi="Times New Roman" w:cs="Times New Roman"/>
        </w:rPr>
        <w:t xml:space="preserve"> contents of </w:t>
      </w:r>
      <w:r w:rsidR="009969C1" w:rsidRPr="493E7E09">
        <w:rPr>
          <w:rFonts w:ascii="Times New Roman" w:eastAsia="SimSun" w:hAnsi="Times New Roman" w:cs="Times New Roman"/>
          <w:i/>
          <w:iCs/>
        </w:rPr>
        <w:t>regfile</w:t>
      </w:r>
      <w:r w:rsidR="009969C1" w:rsidRPr="493E7E09">
        <w:rPr>
          <w:rFonts w:ascii="Times New Roman" w:eastAsia="SimSun" w:hAnsi="Times New Roman" w:cs="Times New Roman"/>
        </w:rPr>
        <w:t xml:space="preserve"> at the indexes </w:t>
      </w:r>
      <w:r w:rsidR="00D92892" w:rsidRPr="493E7E09">
        <w:rPr>
          <w:rFonts w:ascii="Times New Roman" w:eastAsia="SimSun" w:hAnsi="Times New Roman" w:cs="Times New Roman"/>
          <w:i/>
          <w:iCs/>
        </w:rPr>
        <w:t>RAddrA</w:t>
      </w:r>
      <w:r w:rsidR="00D92892" w:rsidRPr="493E7E09">
        <w:rPr>
          <w:rFonts w:ascii="Times New Roman" w:eastAsia="SimSun" w:hAnsi="Times New Roman" w:cs="Times New Roman"/>
        </w:rPr>
        <w:t xml:space="preserve"> and </w:t>
      </w:r>
      <w:r w:rsidR="00D92892" w:rsidRPr="493E7E09">
        <w:rPr>
          <w:rFonts w:ascii="Times New Roman" w:eastAsia="SimSun" w:hAnsi="Times New Roman" w:cs="Times New Roman"/>
          <w:i/>
          <w:iCs/>
        </w:rPr>
        <w:t>RAddrB</w:t>
      </w:r>
      <w:r w:rsidR="00D92892" w:rsidRPr="493E7E09">
        <w:rPr>
          <w:rFonts w:ascii="Times New Roman" w:eastAsia="SimSun" w:hAnsi="Times New Roman" w:cs="Times New Roman"/>
        </w:rPr>
        <w:t>, respectivel</w:t>
      </w:r>
      <w:r w:rsidR="000E2E60" w:rsidRPr="493E7E09">
        <w:rPr>
          <w:rFonts w:ascii="Times New Roman" w:eastAsia="SimSun" w:hAnsi="Times New Roman" w:cs="Times New Roman"/>
        </w:rPr>
        <w:t>y</w:t>
      </w:r>
      <w:r w:rsidR="009F697F">
        <w:rPr>
          <w:rFonts w:ascii="Times New Roman" w:eastAsia="SimSun" w:hAnsi="Times New Roman" w:cs="Times New Roman"/>
        </w:rPr>
        <w:t>.</w:t>
      </w:r>
    </w:p>
    <w:p w14:paraId="5481F5AF" w14:textId="5D92C625" w:rsidR="00600C36" w:rsidRPr="00CA3AEF" w:rsidRDefault="002A1885" w:rsidP="00481C63">
      <w:pPr>
        <w:tabs>
          <w:tab w:val="left" w:pos="2979"/>
        </w:tabs>
        <w:spacing w:line="360" w:lineRule="auto"/>
        <w:ind w:firstLine="0"/>
        <w:rPr>
          <w:rFonts w:ascii="Times New Roman" w:eastAsia="SimSun" w:hAnsi="Times New Roman" w:cs="Times New Roman"/>
        </w:rPr>
      </w:pPr>
      <w:r w:rsidRPr="001359AD">
        <w:rPr>
          <w:rFonts w:ascii="Times New Roman" w:eastAsia="SimSun" w:hAnsi="Times New Roman" w:cs="Times New Roman"/>
          <w:noProof/>
          <w:sz w:val="28"/>
          <w:szCs w:val="28"/>
        </w:rPr>
        <w:lastRenderedPageBreak/>
        <w:drawing>
          <wp:anchor distT="0" distB="0" distL="114300" distR="114300" simplePos="0" relativeHeight="251658244" behindDoc="1" locked="0" layoutInCell="1" allowOverlap="1" wp14:anchorId="32CC6421" wp14:editId="0F537CB1">
            <wp:simplePos x="0" y="0"/>
            <wp:positionH relativeFrom="margin">
              <wp:posOffset>3509645</wp:posOffset>
            </wp:positionH>
            <wp:positionV relativeFrom="paragraph">
              <wp:posOffset>33337</wp:posOffset>
            </wp:positionV>
            <wp:extent cx="2513965" cy="3390900"/>
            <wp:effectExtent l="19050" t="19050" r="19685" b="19050"/>
            <wp:wrapTight wrapText="bothSides">
              <wp:wrapPolygon edited="0">
                <wp:start x="-164" y="-121"/>
                <wp:lineTo x="-164" y="21600"/>
                <wp:lineTo x="21605" y="21600"/>
                <wp:lineTo x="21605" y="-121"/>
                <wp:lineTo x="-164" y="-121"/>
              </wp:wrapPolygon>
            </wp:wrapTight>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rotWithShape="1">
                    <a:blip r:embed="rId21" cstate="print">
                      <a:extLst>
                        <a:ext uri="{28A0092B-C50C-407E-A947-70E740481C1C}">
                          <a14:useLocalDpi xmlns:a14="http://schemas.microsoft.com/office/drawing/2010/main" val="0"/>
                        </a:ext>
                      </a:extLst>
                    </a:blip>
                    <a:srcRect t="3309"/>
                    <a:stretch/>
                  </pic:blipFill>
                  <pic:spPr bwMode="auto">
                    <a:xfrm>
                      <a:off x="0" y="0"/>
                      <a:ext cx="2513965" cy="33909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3AEF">
        <w:rPr>
          <w:rFonts w:ascii="Times New Roman" w:eastAsia="SimSun" w:hAnsi="Times New Roman" w:cs="Times New Roman"/>
          <w:b/>
          <w:bCs/>
          <w:sz w:val="28"/>
          <w:szCs w:val="28"/>
        </w:rPr>
        <w:t>2</w:t>
      </w:r>
      <w:r w:rsidR="001879C6" w:rsidRPr="001359AD">
        <w:rPr>
          <w:rFonts w:ascii="Times New Roman" w:eastAsia="SimSun" w:hAnsi="Times New Roman" w:cs="Times New Roman"/>
          <w:b/>
          <w:bCs/>
          <w:sz w:val="28"/>
          <w:szCs w:val="28"/>
        </w:rPr>
        <w:t>.</w:t>
      </w:r>
      <w:r w:rsidR="00177532" w:rsidRPr="001359AD">
        <w:rPr>
          <w:rFonts w:ascii="Times New Roman" w:eastAsia="SimSun" w:hAnsi="Times New Roman" w:cs="Times New Roman"/>
          <w:b/>
          <w:bCs/>
          <w:sz w:val="28"/>
          <w:szCs w:val="28"/>
        </w:rPr>
        <w:t>6</w:t>
      </w:r>
      <w:r w:rsidR="001879C6" w:rsidRPr="001359AD">
        <w:rPr>
          <w:rFonts w:ascii="Times New Roman" w:eastAsia="SimSun" w:hAnsi="Times New Roman" w:cs="Times New Roman"/>
          <w:b/>
          <w:bCs/>
          <w:sz w:val="28"/>
          <w:szCs w:val="28"/>
        </w:rPr>
        <w:t xml:space="preserve"> </w:t>
      </w:r>
      <w:r w:rsidR="006E3CA5" w:rsidRPr="001359AD">
        <w:rPr>
          <w:rFonts w:ascii="Times New Roman" w:eastAsia="SimSun" w:hAnsi="Times New Roman" w:cs="Times New Roman"/>
          <w:b/>
          <w:bCs/>
          <w:sz w:val="28"/>
          <w:szCs w:val="28"/>
        </w:rPr>
        <w:t>Mux</w:t>
      </w:r>
      <w:r w:rsidR="0051570B" w:rsidRPr="001359AD">
        <w:rPr>
          <w:rFonts w:ascii="Times New Roman" w:eastAsia="SimSun" w:hAnsi="Times New Roman" w:cs="Times New Roman"/>
          <w:b/>
          <w:bCs/>
          <w:sz w:val="28"/>
          <w:szCs w:val="28"/>
        </w:rPr>
        <w:t>_n_</w:t>
      </w:r>
      <w:r w:rsidR="006E3CA5" w:rsidRPr="001359AD">
        <w:rPr>
          <w:rFonts w:ascii="Times New Roman" w:eastAsia="SimSun" w:hAnsi="Times New Roman" w:cs="Times New Roman"/>
          <w:b/>
          <w:bCs/>
          <w:sz w:val="28"/>
          <w:szCs w:val="28"/>
        </w:rPr>
        <w:t>2to1</w:t>
      </w:r>
      <w:r w:rsidR="001879C6" w:rsidRPr="001359AD">
        <w:rPr>
          <w:rFonts w:ascii="Times New Roman" w:eastAsia="SimSun" w:hAnsi="Times New Roman" w:cs="Times New Roman"/>
          <w:b/>
          <w:bCs/>
          <w:sz w:val="28"/>
          <w:szCs w:val="28"/>
        </w:rPr>
        <w:t>.sv</w:t>
      </w:r>
    </w:p>
    <w:p w14:paraId="645798AC" w14:textId="6E01DD6A" w:rsidR="00E73A92" w:rsidRPr="00CA3AEF" w:rsidRDefault="006C725B" w:rsidP="00481C63">
      <w:pPr>
        <w:tabs>
          <w:tab w:val="left" w:pos="2979"/>
        </w:tabs>
        <w:spacing w:line="360" w:lineRule="auto"/>
        <w:ind w:firstLine="0"/>
        <w:rPr>
          <w:rFonts w:ascii="Times New Roman" w:eastAsia="SimSun" w:hAnsi="Times New Roman" w:cs="Times New Roman"/>
        </w:rPr>
      </w:pPr>
      <w:r w:rsidRPr="493E7E09">
        <w:rPr>
          <w:rFonts w:ascii="Times New Roman" w:eastAsia="SimSun" w:hAnsi="Times New Roman" w:cs="Times New Roman"/>
        </w:rPr>
        <w:t xml:space="preserve">The 2-to-1 Multiplexer module </w:t>
      </w:r>
      <w:r w:rsidR="00C966E5" w:rsidRPr="493E7E09">
        <w:rPr>
          <w:rFonts w:ascii="Times New Roman" w:eastAsia="SimSun" w:hAnsi="Times New Roman" w:cs="Times New Roman"/>
        </w:rPr>
        <w:t>is designed to take two 16-bit inputs and select between them to output one 16-bit value.</w:t>
      </w:r>
      <w:r w:rsidR="00335939" w:rsidRPr="493E7E09">
        <w:rPr>
          <w:rFonts w:ascii="Times New Roman" w:eastAsia="SimSun" w:hAnsi="Times New Roman" w:cs="Times New Roman"/>
        </w:rPr>
        <w:t xml:space="preserve"> When </w:t>
      </w:r>
      <w:r w:rsidR="00C20D94" w:rsidRPr="493E7E09">
        <w:rPr>
          <w:rFonts w:ascii="Times New Roman" w:eastAsia="SimSun" w:hAnsi="Times New Roman" w:cs="Times New Roman"/>
        </w:rPr>
        <w:t xml:space="preserve">the select bit is 1, the </w:t>
      </w:r>
      <w:r w:rsidR="00C3480F" w:rsidRPr="493E7E09">
        <w:rPr>
          <w:rFonts w:ascii="Times New Roman" w:eastAsia="SimSun" w:hAnsi="Times New Roman" w:cs="Times New Roman"/>
        </w:rPr>
        <w:t>output of the Mux is th</w:t>
      </w:r>
      <w:r w:rsidR="006F20EC" w:rsidRPr="493E7E09">
        <w:rPr>
          <w:rFonts w:ascii="Times New Roman" w:eastAsia="SimSun" w:hAnsi="Times New Roman" w:cs="Times New Roman"/>
        </w:rPr>
        <w:t xml:space="preserve">e data read from the data memory module. When the select bit is 0, the output is the output of the ALU as shown in Figure </w:t>
      </w:r>
      <w:r w:rsidR="00620FBE" w:rsidRPr="493E7E09">
        <w:rPr>
          <w:rFonts w:ascii="Times New Roman" w:eastAsia="SimSun" w:hAnsi="Times New Roman" w:cs="Times New Roman"/>
        </w:rPr>
        <w:t>3. We used a simple</w:t>
      </w:r>
      <w:r w:rsidR="00591CD5" w:rsidRPr="493E7E09">
        <w:rPr>
          <w:rFonts w:ascii="Times New Roman" w:eastAsia="SimSun" w:hAnsi="Times New Roman" w:cs="Times New Roman"/>
        </w:rPr>
        <w:t xml:space="preserve"> </w:t>
      </w:r>
      <w:r w:rsidR="00B64B2F" w:rsidRPr="493E7E09">
        <w:rPr>
          <w:rFonts w:ascii="Times New Roman" w:eastAsia="SimSun" w:hAnsi="Times New Roman" w:cs="Times New Roman"/>
        </w:rPr>
        <w:t xml:space="preserve">case statement inside an always </w:t>
      </w:r>
      <w:r w:rsidR="00041735" w:rsidRPr="493E7E09">
        <w:rPr>
          <w:rFonts w:ascii="Times New Roman" w:eastAsia="SimSun" w:hAnsi="Times New Roman" w:cs="Times New Roman"/>
        </w:rPr>
        <w:t xml:space="preserve">block </w:t>
      </w:r>
      <w:r w:rsidR="00E73A92" w:rsidRPr="493E7E09">
        <w:rPr>
          <w:rFonts w:ascii="Times New Roman" w:eastAsia="SimSun" w:hAnsi="Times New Roman" w:cs="Times New Roman"/>
        </w:rPr>
        <w:t>to determine the logic as shown in Figure 4</w:t>
      </w:r>
    </w:p>
    <w:p w14:paraId="4C381334" w14:textId="131FF05D" w:rsidR="00CA3AEF" w:rsidRDefault="00CA3AEF" w:rsidP="00C23CD3">
      <w:pPr>
        <w:tabs>
          <w:tab w:val="left" w:pos="2979"/>
        </w:tabs>
        <w:spacing w:line="360" w:lineRule="auto"/>
        <w:ind w:firstLine="0"/>
        <w:rPr>
          <w:rFonts w:ascii="Times New Roman" w:eastAsia="SimSun" w:hAnsi="Times New Roman" w:cs="Times New Roman"/>
          <w:b/>
          <w:bCs/>
          <w:sz w:val="28"/>
          <w:szCs w:val="28"/>
        </w:rPr>
      </w:pPr>
      <w:r w:rsidRPr="00591CD5">
        <w:rPr>
          <w:rFonts w:ascii="Times New Roman" w:eastAsia="SimSun" w:hAnsi="Times New Roman" w:cs="Times New Roman"/>
          <w:noProof/>
        </w:rPr>
        <w:drawing>
          <wp:anchor distT="0" distB="0" distL="114300" distR="114300" simplePos="0" relativeHeight="251658246" behindDoc="0" locked="0" layoutInCell="1" allowOverlap="1" wp14:anchorId="09642890" wp14:editId="7F48646D">
            <wp:simplePos x="0" y="0"/>
            <wp:positionH relativeFrom="margin">
              <wp:posOffset>142626</wp:posOffset>
            </wp:positionH>
            <wp:positionV relativeFrom="paragraph">
              <wp:posOffset>3175</wp:posOffset>
            </wp:positionV>
            <wp:extent cx="3038966" cy="1677725"/>
            <wp:effectExtent l="19050" t="19050" r="28575" b="1778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38966" cy="16777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D4AB3E3" w14:textId="67451751" w:rsidR="00CA3AEF" w:rsidRDefault="00CA3AEF" w:rsidP="00C23CD3">
      <w:pPr>
        <w:tabs>
          <w:tab w:val="left" w:pos="2979"/>
        </w:tabs>
        <w:spacing w:line="360" w:lineRule="auto"/>
        <w:ind w:firstLine="0"/>
        <w:rPr>
          <w:rFonts w:ascii="Times New Roman" w:eastAsia="SimSun" w:hAnsi="Times New Roman" w:cs="Times New Roman"/>
          <w:b/>
          <w:bCs/>
          <w:sz w:val="28"/>
          <w:szCs w:val="28"/>
        </w:rPr>
      </w:pPr>
    </w:p>
    <w:p w14:paraId="7716A2A8" w14:textId="7CDD591F" w:rsidR="00CA3AEF" w:rsidRDefault="00CA3AEF" w:rsidP="00C23CD3">
      <w:pPr>
        <w:tabs>
          <w:tab w:val="left" w:pos="2979"/>
        </w:tabs>
        <w:spacing w:line="360" w:lineRule="auto"/>
        <w:ind w:firstLine="0"/>
        <w:rPr>
          <w:rFonts w:ascii="Times New Roman" w:eastAsia="SimSun" w:hAnsi="Times New Roman" w:cs="Times New Roman"/>
          <w:b/>
          <w:bCs/>
          <w:sz w:val="28"/>
          <w:szCs w:val="28"/>
        </w:rPr>
      </w:pPr>
    </w:p>
    <w:p w14:paraId="3765F618" w14:textId="58105DFB" w:rsidR="00CA3AEF" w:rsidRDefault="00CA3AEF" w:rsidP="00C23CD3">
      <w:pPr>
        <w:tabs>
          <w:tab w:val="left" w:pos="2979"/>
        </w:tabs>
        <w:spacing w:line="360" w:lineRule="auto"/>
        <w:ind w:firstLine="0"/>
        <w:rPr>
          <w:rFonts w:ascii="Times New Roman" w:eastAsia="SimSun" w:hAnsi="Times New Roman" w:cs="Times New Roman"/>
          <w:b/>
          <w:bCs/>
          <w:sz w:val="28"/>
          <w:szCs w:val="28"/>
        </w:rPr>
      </w:pPr>
      <w:r>
        <w:rPr>
          <w:noProof/>
        </w:rPr>
        <mc:AlternateContent>
          <mc:Choice Requires="wps">
            <w:drawing>
              <wp:anchor distT="0" distB="0" distL="114300" distR="114300" simplePos="0" relativeHeight="251658245" behindDoc="0" locked="0" layoutInCell="1" allowOverlap="1" wp14:anchorId="366BF42E" wp14:editId="338E51FD">
                <wp:simplePos x="0" y="0"/>
                <wp:positionH relativeFrom="margin">
                  <wp:posOffset>3509554</wp:posOffset>
                </wp:positionH>
                <wp:positionV relativeFrom="page">
                  <wp:posOffset>4421508</wp:posOffset>
                </wp:positionV>
                <wp:extent cx="2513965" cy="409575"/>
                <wp:effectExtent l="0" t="0" r="635" b="9525"/>
                <wp:wrapSquare wrapText="bothSides"/>
                <wp:docPr id="6" name="Text Box 6"/>
                <wp:cNvGraphicFramePr/>
                <a:graphic xmlns:a="http://schemas.openxmlformats.org/drawingml/2006/main">
                  <a:graphicData uri="http://schemas.microsoft.com/office/word/2010/wordprocessingShape">
                    <wps:wsp>
                      <wps:cNvSpPr txBox="1"/>
                      <wps:spPr>
                        <a:xfrm>
                          <a:off x="0" y="0"/>
                          <a:ext cx="2513965" cy="409575"/>
                        </a:xfrm>
                        <a:prstGeom prst="rect">
                          <a:avLst/>
                        </a:prstGeom>
                        <a:solidFill>
                          <a:prstClr val="white"/>
                        </a:solidFill>
                        <a:ln>
                          <a:noFill/>
                        </a:ln>
                      </wps:spPr>
                      <wps:txbx>
                        <w:txbxContent>
                          <w:p w14:paraId="26E71401" w14:textId="3D3994FA" w:rsidR="009B095A" w:rsidRPr="009B095A" w:rsidRDefault="009B095A" w:rsidP="009B095A">
                            <w:pPr>
                              <w:pStyle w:val="Caption"/>
                              <w:jc w:val="center"/>
                              <w:rPr>
                                <w:rFonts w:ascii="Times New Roman" w:eastAsia="SimSun" w:hAnsi="Times New Roman" w:cs="Times New Roman"/>
                                <w:i w:val="0"/>
                                <w:iCs w:val="0"/>
                                <w:sz w:val="28"/>
                                <w:szCs w:val="28"/>
                              </w:rPr>
                            </w:pPr>
                            <w:r w:rsidRPr="00E20DB8">
                              <w:rPr>
                                <w:b/>
                                <w:bCs/>
                                <w:i w:val="0"/>
                                <w:iCs w:val="0"/>
                                <w:sz w:val="24"/>
                                <w:szCs w:val="20"/>
                              </w:rPr>
                              <w:t xml:space="preserve">Figure </w:t>
                            </w:r>
                            <w:r w:rsidR="00510E3D">
                              <w:rPr>
                                <w:b/>
                                <w:bCs/>
                                <w:i w:val="0"/>
                                <w:iCs w:val="0"/>
                                <w:sz w:val="24"/>
                                <w:szCs w:val="20"/>
                              </w:rPr>
                              <w:t>8</w:t>
                            </w:r>
                            <w:r>
                              <w:rPr>
                                <w:b/>
                                <w:bCs/>
                                <w:i w:val="0"/>
                                <w:iCs w:val="0"/>
                                <w:sz w:val="24"/>
                                <w:szCs w:val="20"/>
                              </w:rPr>
                              <w:t xml:space="preserve">: </w:t>
                            </w:r>
                            <w:r w:rsidRPr="00620FBE">
                              <w:rPr>
                                <w:i w:val="0"/>
                                <w:iCs w:val="0"/>
                                <w:sz w:val="24"/>
                                <w:szCs w:val="20"/>
                              </w:rPr>
                              <w:t xml:space="preserve">Datapath </w:t>
                            </w:r>
                            <w:r w:rsidR="00620FBE" w:rsidRPr="00620FBE">
                              <w:rPr>
                                <w:i w:val="0"/>
                                <w:iCs w:val="0"/>
                                <w:sz w:val="24"/>
                                <w:szCs w:val="20"/>
                              </w:rPr>
                              <w:t>interconnection schematic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6BF42E" id="Text Box 6" o:spid="_x0000_s1033" type="#_x0000_t202" style="position:absolute;margin-left:276.35pt;margin-top:348.15pt;width:197.95pt;height:32.25pt;z-index:251658245;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" stroked="f">
                <v:textbox inset="0,0,0,0">
                  <w:txbxContent>
                    <w:p w14:paraId="26E71401" w14:textId="3D3994FA" w:rsidR="009B095A" w:rsidRPr="009B095A" w:rsidRDefault="009B095A" w:rsidP="009B095A">
                      <w:pPr>
                        <w:pStyle w:val="Caption"/>
                        <w:jc w:val="center"/>
                        <w:rPr>
                          <w:rFonts w:ascii="Times New Roman" w:eastAsia="SimSun" w:hAnsi="Times New Roman" w:cs="Times New Roman"/>
                          <w:i w:val="0"/>
                          <w:iCs w:val="0"/>
                          <w:sz w:val="28"/>
                          <w:szCs w:val="28"/>
                        </w:rPr>
                      </w:pPr>
                      <w:r w:rsidRPr="00E20DB8">
                        <w:rPr>
                          <w:b/>
                          <w:bCs/>
                          <w:i w:val="0"/>
                          <w:iCs w:val="0"/>
                          <w:sz w:val="24"/>
                          <w:szCs w:val="20"/>
                        </w:rPr>
                        <w:t xml:space="preserve">Figure </w:t>
                      </w:r>
                      <w:r w:rsidR="00510E3D">
                        <w:rPr>
                          <w:b/>
                          <w:bCs/>
                          <w:i w:val="0"/>
                          <w:iCs w:val="0"/>
                          <w:sz w:val="24"/>
                          <w:szCs w:val="20"/>
                        </w:rPr>
                        <w:t>8</w:t>
                      </w:r>
                      <w:r>
                        <w:rPr>
                          <w:b/>
                          <w:bCs/>
                          <w:i w:val="0"/>
                          <w:iCs w:val="0"/>
                          <w:sz w:val="24"/>
                          <w:szCs w:val="20"/>
                        </w:rPr>
                        <w:t xml:space="preserve">: </w:t>
                      </w:r>
                      <w:r w:rsidRPr="00620FBE">
                        <w:rPr>
                          <w:i w:val="0"/>
                          <w:iCs w:val="0"/>
                          <w:sz w:val="24"/>
                          <w:szCs w:val="20"/>
                        </w:rPr>
                        <w:t xml:space="preserve">Datapath </w:t>
                      </w:r>
                      <w:r w:rsidR="00620FBE" w:rsidRPr="00620FBE">
                        <w:rPr>
                          <w:i w:val="0"/>
                          <w:iCs w:val="0"/>
                          <w:sz w:val="24"/>
                          <w:szCs w:val="20"/>
                        </w:rPr>
                        <w:t>interconnection schematic</w:t>
                      </w:r>
                    </w:p>
                  </w:txbxContent>
                </v:textbox>
                <w10:wrap type="square" anchorx="margin" anchory="page"/>
              </v:shape>
            </w:pict>
          </mc:Fallback>
        </mc:AlternateContent>
      </w:r>
    </w:p>
    <w:p w14:paraId="4DCECD7F" w14:textId="6A6037A6" w:rsidR="00CA3AEF" w:rsidRDefault="00CA3AEF" w:rsidP="00C23CD3">
      <w:pPr>
        <w:tabs>
          <w:tab w:val="left" w:pos="2979"/>
        </w:tabs>
        <w:spacing w:line="360" w:lineRule="auto"/>
        <w:ind w:firstLine="0"/>
        <w:rPr>
          <w:rFonts w:ascii="Times New Roman" w:eastAsia="SimSun" w:hAnsi="Times New Roman" w:cs="Times New Roman"/>
          <w:b/>
          <w:bCs/>
          <w:sz w:val="28"/>
          <w:szCs w:val="28"/>
        </w:rPr>
      </w:pPr>
      <w:r>
        <w:rPr>
          <w:noProof/>
        </w:rPr>
        <mc:AlternateContent>
          <mc:Choice Requires="wps">
            <w:drawing>
              <wp:anchor distT="0" distB="0" distL="114300" distR="114300" simplePos="0" relativeHeight="251658247" behindDoc="0" locked="0" layoutInCell="1" allowOverlap="1" wp14:anchorId="52E4BABB" wp14:editId="49F2D769">
                <wp:simplePos x="0" y="0"/>
                <wp:positionH relativeFrom="margin">
                  <wp:posOffset>355600</wp:posOffset>
                </wp:positionH>
                <wp:positionV relativeFrom="page">
                  <wp:posOffset>5030525</wp:posOffset>
                </wp:positionV>
                <wp:extent cx="2677795" cy="477520"/>
                <wp:effectExtent l="0" t="0" r="8255" b="2540"/>
                <wp:wrapSquare wrapText="bothSides"/>
                <wp:docPr id="8" name="Text Box 8"/>
                <wp:cNvGraphicFramePr/>
                <a:graphic xmlns:a="http://schemas.openxmlformats.org/drawingml/2006/main">
                  <a:graphicData uri="http://schemas.microsoft.com/office/word/2010/wordprocessingShape">
                    <wps:wsp>
                      <wps:cNvSpPr txBox="1"/>
                      <wps:spPr>
                        <a:xfrm>
                          <a:off x="0" y="0"/>
                          <a:ext cx="2677795" cy="477520"/>
                        </a:xfrm>
                        <a:prstGeom prst="rect">
                          <a:avLst/>
                        </a:prstGeom>
                        <a:solidFill>
                          <a:prstClr val="white"/>
                        </a:solidFill>
                        <a:ln>
                          <a:noFill/>
                        </a:ln>
                      </wps:spPr>
                      <wps:txbx>
                        <w:txbxContent>
                          <w:p w14:paraId="68A81A16" w14:textId="42B1C419" w:rsidR="00E73A92" w:rsidRPr="00E73A92" w:rsidRDefault="00E73A92" w:rsidP="00E73A92">
                            <w:pPr>
                              <w:pStyle w:val="Caption"/>
                              <w:jc w:val="center"/>
                              <w:rPr>
                                <w:rFonts w:ascii="Times New Roman" w:eastAsia="SimSun" w:hAnsi="Times New Roman" w:cs="Times New Roman"/>
                                <w:i w:val="0"/>
                                <w:iCs w:val="0"/>
                                <w:sz w:val="28"/>
                                <w:szCs w:val="28"/>
                              </w:rPr>
                            </w:pPr>
                            <w:r w:rsidRPr="00E20DB8">
                              <w:rPr>
                                <w:b/>
                                <w:bCs/>
                                <w:i w:val="0"/>
                                <w:iCs w:val="0"/>
                                <w:sz w:val="24"/>
                                <w:szCs w:val="20"/>
                              </w:rPr>
                              <w:t xml:space="preserve">Figure </w:t>
                            </w:r>
                            <w:r w:rsidR="00510E3D">
                              <w:rPr>
                                <w:b/>
                                <w:bCs/>
                                <w:i w:val="0"/>
                                <w:iCs w:val="0"/>
                                <w:sz w:val="24"/>
                                <w:szCs w:val="20"/>
                              </w:rPr>
                              <w:t>7</w:t>
                            </w:r>
                            <w:r>
                              <w:rPr>
                                <w:b/>
                                <w:bCs/>
                                <w:i w:val="0"/>
                                <w:iCs w:val="0"/>
                                <w:sz w:val="24"/>
                                <w:szCs w:val="20"/>
                              </w:rPr>
                              <w:t xml:space="preserve">: </w:t>
                            </w:r>
                            <w:r w:rsidR="000316CF">
                              <w:rPr>
                                <w:i w:val="0"/>
                                <w:iCs w:val="0"/>
                                <w:sz w:val="24"/>
                                <w:szCs w:val="20"/>
                              </w:rPr>
                              <w:t>Mux16w2to1 always block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E4BABB" id="Text Box 8" o:spid="_x0000_s1034" type="#_x0000_t202" style="position:absolute;margin-left:28pt;margin-top:396.1pt;width:210.85pt;height:37.6pt;z-index:251658247;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" stroked="f">
                <v:textbox style="mso-fit-shape-to-text:t" inset="0,0,0,0">
                  <w:txbxContent>
                    <w:p w14:paraId="68A81A16" w14:textId="42B1C419" w:rsidR="00E73A92" w:rsidRPr="00E73A92" w:rsidRDefault="00E73A92" w:rsidP="00E73A92">
                      <w:pPr>
                        <w:pStyle w:val="Caption"/>
                        <w:jc w:val="center"/>
                        <w:rPr>
                          <w:rFonts w:ascii="Times New Roman" w:eastAsia="SimSun" w:hAnsi="Times New Roman" w:cs="Times New Roman"/>
                          <w:i w:val="0"/>
                          <w:iCs w:val="0"/>
                          <w:sz w:val="28"/>
                          <w:szCs w:val="28"/>
                        </w:rPr>
                      </w:pPr>
                      <w:r w:rsidRPr="00E20DB8">
                        <w:rPr>
                          <w:b/>
                          <w:bCs/>
                          <w:i w:val="0"/>
                          <w:iCs w:val="0"/>
                          <w:sz w:val="24"/>
                          <w:szCs w:val="20"/>
                        </w:rPr>
                        <w:t xml:space="preserve">Figure </w:t>
                      </w:r>
                      <w:r w:rsidR="00510E3D">
                        <w:rPr>
                          <w:b/>
                          <w:bCs/>
                          <w:i w:val="0"/>
                          <w:iCs w:val="0"/>
                          <w:sz w:val="24"/>
                          <w:szCs w:val="20"/>
                        </w:rPr>
                        <w:t>7</w:t>
                      </w:r>
                      <w:r>
                        <w:rPr>
                          <w:b/>
                          <w:bCs/>
                          <w:i w:val="0"/>
                          <w:iCs w:val="0"/>
                          <w:sz w:val="24"/>
                          <w:szCs w:val="20"/>
                        </w:rPr>
                        <w:t xml:space="preserve">: </w:t>
                      </w:r>
                      <w:r w:rsidR="000316CF">
                        <w:rPr>
                          <w:i w:val="0"/>
                          <w:iCs w:val="0"/>
                          <w:sz w:val="24"/>
                          <w:szCs w:val="20"/>
                        </w:rPr>
                        <w:t>Mux16w2to1 always block code</w:t>
                      </w:r>
                    </w:p>
                  </w:txbxContent>
                </v:textbox>
                <w10:wrap type="square" anchorx="margin" anchory="page"/>
              </v:shape>
            </w:pict>
          </mc:Fallback>
        </mc:AlternateContent>
      </w:r>
    </w:p>
    <w:p w14:paraId="79A7824B" w14:textId="77777777" w:rsidR="00A517C5" w:rsidRDefault="00A517C5" w:rsidP="00C23CD3">
      <w:pPr>
        <w:tabs>
          <w:tab w:val="left" w:pos="2979"/>
        </w:tabs>
        <w:spacing w:line="360" w:lineRule="auto"/>
        <w:ind w:firstLine="0"/>
        <w:rPr>
          <w:rFonts w:ascii="Times New Roman" w:eastAsia="SimSun" w:hAnsi="Times New Roman" w:cs="Times New Roman"/>
          <w:b/>
          <w:bCs/>
          <w:sz w:val="28"/>
          <w:szCs w:val="28"/>
        </w:rPr>
      </w:pPr>
    </w:p>
    <w:p w14:paraId="38D56FF9" w14:textId="77777777" w:rsidR="00A517C5" w:rsidRDefault="00A517C5" w:rsidP="00C23CD3">
      <w:pPr>
        <w:tabs>
          <w:tab w:val="left" w:pos="2979"/>
        </w:tabs>
        <w:spacing w:line="360" w:lineRule="auto"/>
        <w:ind w:firstLine="0"/>
        <w:rPr>
          <w:rFonts w:ascii="Times New Roman" w:eastAsia="SimSun" w:hAnsi="Times New Roman" w:cs="Times New Roman"/>
          <w:b/>
          <w:bCs/>
          <w:sz w:val="28"/>
          <w:szCs w:val="28"/>
        </w:rPr>
      </w:pPr>
    </w:p>
    <w:p w14:paraId="496D6144" w14:textId="2A3E732E" w:rsidR="004901C8" w:rsidRPr="001359AD" w:rsidRDefault="00FF6207" w:rsidP="00C23CD3">
      <w:pPr>
        <w:tabs>
          <w:tab w:val="left" w:pos="2979"/>
        </w:tabs>
        <w:spacing w:line="360" w:lineRule="auto"/>
        <w:ind w:firstLine="0"/>
        <w:rPr>
          <w:rFonts w:ascii="Times New Roman" w:eastAsia="SimSun" w:hAnsi="Times New Roman" w:cs="Times New Roman"/>
          <w:b/>
          <w:bCs/>
          <w:sz w:val="28"/>
          <w:szCs w:val="28"/>
        </w:rPr>
      </w:pPr>
      <w:r w:rsidRPr="001359AD">
        <w:rPr>
          <w:rFonts w:ascii="Times New Roman" w:eastAsia="SimSun" w:hAnsi="Times New Roman" w:cs="Times New Roman"/>
          <w:b/>
          <w:bCs/>
          <w:sz w:val="28"/>
          <w:szCs w:val="28"/>
        </w:rPr>
        <w:t>2.7 ALU.sv</w:t>
      </w:r>
    </w:p>
    <w:p w14:paraId="75FC42F1" w14:textId="76080FBC" w:rsidR="000316CF" w:rsidRDefault="000316CF" w:rsidP="00C23CD3">
      <w:pPr>
        <w:tabs>
          <w:tab w:val="left" w:pos="2979"/>
        </w:tabs>
        <w:spacing w:line="360" w:lineRule="auto"/>
        <w:ind w:firstLine="0"/>
        <w:rPr>
          <w:rFonts w:ascii="Times New Roman" w:eastAsia="SimSun" w:hAnsi="Times New Roman" w:cs="Times New Roman"/>
        </w:rPr>
      </w:pPr>
      <w:r>
        <w:rPr>
          <w:rFonts w:ascii="Times New Roman" w:eastAsia="SimSun" w:hAnsi="Times New Roman" w:cs="Times New Roman"/>
        </w:rPr>
        <w:t xml:space="preserve">The ALU module is designed to take two 16-bit inputs and perform </w:t>
      </w:r>
      <w:r w:rsidR="00DE0E96">
        <w:rPr>
          <w:rFonts w:ascii="Times New Roman" w:eastAsia="SimSun" w:hAnsi="Times New Roman" w:cs="Times New Roman"/>
        </w:rPr>
        <w:t xml:space="preserve">one of </w:t>
      </w:r>
      <w:r w:rsidR="001359AD">
        <w:rPr>
          <w:rFonts w:ascii="Times New Roman" w:eastAsia="SimSun" w:hAnsi="Times New Roman" w:cs="Times New Roman"/>
        </w:rPr>
        <w:t>8</w:t>
      </w:r>
      <w:r w:rsidR="00DE0E96">
        <w:rPr>
          <w:rFonts w:ascii="Times New Roman" w:eastAsia="SimSun" w:hAnsi="Times New Roman" w:cs="Times New Roman"/>
        </w:rPr>
        <w:t xml:space="preserve"> possible logic operations</w:t>
      </w:r>
      <w:r w:rsidR="002F357F">
        <w:rPr>
          <w:rFonts w:ascii="Times New Roman" w:eastAsia="SimSun" w:hAnsi="Times New Roman" w:cs="Times New Roman"/>
        </w:rPr>
        <w:t xml:space="preserve"> using a 3-bit select signal</w:t>
      </w:r>
      <w:r w:rsidR="001359AD">
        <w:rPr>
          <w:rFonts w:ascii="Times New Roman" w:eastAsia="SimSun" w:hAnsi="Times New Roman" w:cs="Times New Roman"/>
        </w:rPr>
        <w:t>:</w:t>
      </w:r>
    </w:p>
    <w:p w14:paraId="3BF26E17" w14:textId="557A20D0" w:rsidR="001359AD" w:rsidRPr="001359AD" w:rsidRDefault="001359AD" w:rsidP="001359AD">
      <w:pPr>
        <w:pStyle w:val="ListParagraph"/>
        <w:numPr>
          <w:ilvl w:val="0"/>
          <w:numId w:val="26"/>
        </w:numPr>
        <w:tabs>
          <w:tab w:val="left" w:pos="2979"/>
        </w:tabs>
        <w:spacing w:line="360" w:lineRule="auto"/>
        <w:rPr>
          <w:rFonts w:ascii="Times New Roman" w:eastAsia="SimSun" w:hAnsi="Times New Roman" w:cs="Times New Roman"/>
          <w:sz w:val="24"/>
          <w:szCs w:val="24"/>
        </w:rPr>
      </w:pPr>
      <w:r w:rsidRPr="001359AD">
        <w:rPr>
          <w:rFonts w:ascii="Times New Roman" w:eastAsia="SimSun" w:hAnsi="Times New Roman" w:cs="Times New Roman"/>
          <w:sz w:val="24"/>
          <w:szCs w:val="24"/>
        </w:rPr>
        <w:t>if s == 0 the output is 0</w:t>
      </w:r>
    </w:p>
    <w:p w14:paraId="5E763C33" w14:textId="3AD00D17" w:rsidR="001359AD" w:rsidRPr="001359AD" w:rsidRDefault="001359AD" w:rsidP="001359AD">
      <w:pPr>
        <w:pStyle w:val="ListParagraph"/>
        <w:numPr>
          <w:ilvl w:val="0"/>
          <w:numId w:val="26"/>
        </w:numPr>
        <w:tabs>
          <w:tab w:val="left" w:pos="2979"/>
        </w:tabs>
        <w:spacing w:line="360" w:lineRule="auto"/>
        <w:rPr>
          <w:rFonts w:ascii="Times New Roman" w:eastAsia="SimSun" w:hAnsi="Times New Roman" w:cs="Times New Roman"/>
          <w:sz w:val="24"/>
          <w:szCs w:val="24"/>
        </w:rPr>
      </w:pPr>
      <w:r w:rsidRPr="001359AD">
        <w:rPr>
          <w:rFonts w:ascii="Times New Roman" w:eastAsia="SimSun" w:hAnsi="Times New Roman" w:cs="Times New Roman"/>
          <w:sz w:val="24"/>
          <w:szCs w:val="24"/>
        </w:rPr>
        <w:t>if s == 1 the output is A + B</w:t>
      </w:r>
    </w:p>
    <w:p w14:paraId="78F0542E" w14:textId="04667FBA" w:rsidR="001359AD" w:rsidRPr="001359AD" w:rsidRDefault="001359AD" w:rsidP="001359AD">
      <w:pPr>
        <w:pStyle w:val="ListParagraph"/>
        <w:numPr>
          <w:ilvl w:val="0"/>
          <w:numId w:val="26"/>
        </w:numPr>
        <w:tabs>
          <w:tab w:val="left" w:pos="2979"/>
        </w:tabs>
        <w:spacing w:line="360" w:lineRule="auto"/>
        <w:rPr>
          <w:rFonts w:ascii="Times New Roman" w:eastAsia="SimSun" w:hAnsi="Times New Roman" w:cs="Times New Roman"/>
          <w:sz w:val="24"/>
          <w:szCs w:val="24"/>
        </w:rPr>
      </w:pPr>
      <w:r w:rsidRPr="001359AD">
        <w:rPr>
          <w:rFonts w:ascii="Times New Roman" w:eastAsia="SimSun" w:hAnsi="Times New Roman" w:cs="Times New Roman"/>
          <w:sz w:val="24"/>
          <w:szCs w:val="24"/>
        </w:rPr>
        <w:t>if s == 2 the output is A - B</w:t>
      </w:r>
    </w:p>
    <w:p w14:paraId="36DA58E1" w14:textId="5AC5EC50" w:rsidR="001359AD" w:rsidRPr="001359AD" w:rsidRDefault="001359AD" w:rsidP="001359AD">
      <w:pPr>
        <w:pStyle w:val="ListParagraph"/>
        <w:numPr>
          <w:ilvl w:val="0"/>
          <w:numId w:val="26"/>
        </w:numPr>
        <w:tabs>
          <w:tab w:val="left" w:pos="2979"/>
        </w:tabs>
        <w:spacing w:line="360" w:lineRule="auto"/>
        <w:rPr>
          <w:rFonts w:ascii="Times New Roman" w:eastAsia="SimSun" w:hAnsi="Times New Roman" w:cs="Times New Roman"/>
          <w:sz w:val="24"/>
          <w:szCs w:val="24"/>
        </w:rPr>
      </w:pPr>
      <w:r w:rsidRPr="001359AD">
        <w:rPr>
          <w:rFonts w:ascii="Times New Roman" w:eastAsia="SimSun" w:hAnsi="Times New Roman" w:cs="Times New Roman"/>
          <w:sz w:val="24"/>
          <w:szCs w:val="24"/>
        </w:rPr>
        <w:t>if s == 3 the output is A (pass-through)</w:t>
      </w:r>
    </w:p>
    <w:p w14:paraId="7190866D" w14:textId="1C383C69" w:rsidR="001359AD" w:rsidRPr="001359AD" w:rsidRDefault="001359AD" w:rsidP="001359AD">
      <w:pPr>
        <w:pStyle w:val="ListParagraph"/>
        <w:numPr>
          <w:ilvl w:val="0"/>
          <w:numId w:val="26"/>
        </w:numPr>
        <w:tabs>
          <w:tab w:val="left" w:pos="2979"/>
        </w:tabs>
        <w:spacing w:line="360" w:lineRule="auto"/>
        <w:rPr>
          <w:rFonts w:ascii="Times New Roman" w:eastAsia="SimSun" w:hAnsi="Times New Roman" w:cs="Times New Roman"/>
          <w:sz w:val="24"/>
          <w:szCs w:val="24"/>
        </w:rPr>
      </w:pPr>
      <w:r w:rsidRPr="001359AD">
        <w:rPr>
          <w:rFonts w:ascii="Times New Roman" w:eastAsia="SimSun" w:hAnsi="Times New Roman" w:cs="Times New Roman"/>
          <w:sz w:val="24"/>
          <w:szCs w:val="24"/>
        </w:rPr>
        <w:t>if s == 4 the output is A ^ B</w:t>
      </w:r>
    </w:p>
    <w:p w14:paraId="508209DE" w14:textId="6EDB19B1" w:rsidR="001359AD" w:rsidRPr="001359AD" w:rsidRDefault="001359AD" w:rsidP="001359AD">
      <w:pPr>
        <w:pStyle w:val="ListParagraph"/>
        <w:numPr>
          <w:ilvl w:val="0"/>
          <w:numId w:val="26"/>
        </w:numPr>
        <w:tabs>
          <w:tab w:val="left" w:pos="2979"/>
        </w:tabs>
        <w:spacing w:line="360" w:lineRule="auto"/>
        <w:rPr>
          <w:rFonts w:ascii="Times New Roman" w:eastAsia="SimSun" w:hAnsi="Times New Roman" w:cs="Times New Roman"/>
          <w:sz w:val="24"/>
          <w:szCs w:val="24"/>
        </w:rPr>
      </w:pPr>
      <w:r w:rsidRPr="001359AD">
        <w:rPr>
          <w:rFonts w:ascii="Times New Roman" w:eastAsia="SimSun" w:hAnsi="Times New Roman" w:cs="Times New Roman"/>
          <w:sz w:val="24"/>
          <w:szCs w:val="24"/>
        </w:rPr>
        <w:t>if s == 5 the output is A | B</w:t>
      </w:r>
    </w:p>
    <w:p w14:paraId="27C176AC" w14:textId="132DE896" w:rsidR="001359AD" w:rsidRPr="001359AD" w:rsidRDefault="001359AD" w:rsidP="001359AD">
      <w:pPr>
        <w:pStyle w:val="ListParagraph"/>
        <w:numPr>
          <w:ilvl w:val="0"/>
          <w:numId w:val="26"/>
        </w:numPr>
        <w:tabs>
          <w:tab w:val="left" w:pos="2979"/>
        </w:tabs>
        <w:spacing w:line="360" w:lineRule="auto"/>
        <w:rPr>
          <w:rFonts w:ascii="Times New Roman" w:eastAsia="SimSun" w:hAnsi="Times New Roman" w:cs="Times New Roman"/>
          <w:sz w:val="24"/>
          <w:szCs w:val="24"/>
        </w:rPr>
      </w:pPr>
      <w:r w:rsidRPr="001359AD">
        <w:rPr>
          <w:rFonts w:ascii="Times New Roman" w:eastAsia="SimSun" w:hAnsi="Times New Roman" w:cs="Times New Roman"/>
          <w:sz w:val="24"/>
          <w:szCs w:val="24"/>
        </w:rPr>
        <w:t>if s == 6 the output is A &amp; B</w:t>
      </w:r>
    </w:p>
    <w:p w14:paraId="0E8E4A69" w14:textId="5B3F9602" w:rsidR="001359AD" w:rsidRPr="001359AD" w:rsidRDefault="001359AD" w:rsidP="001359AD">
      <w:pPr>
        <w:pStyle w:val="ListParagraph"/>
        <w:numPr>
          <w:ilvl w:val="0"/>
          <w:numId w:val="26"/>
        </w:numPr>
        <w:tabs>
          <w:tab w:val="left" w:pos="2979"/>
        </w:tabs>
        <w:spacing w:line="360" w:lineRule="auto"/>
        <w:rPr>
          <w:rFonts w:ascii="Times New Roman" w:eastAsia="SimSun" w:hAnsi="Times New Roman" w:cs="Times New Roman"/>
          <w:sz w:val="28"/>
          <w:szCs w:val="28"/>
        </w:rPr>
      </w:pPr>
      <w:r w:rsidRPr="001359AD">
        <w:rPr>
          <w:rFonts w:ascii="Times New Roman" w:eastAsia="SimSun" w:hAnsi="Times New Roman" w:cs="Times New Roman"/>
          <w:sz w:val="24"/>
          <w:szCs w:val="24"/>
        </w:rPr>
        <w:t>if s == 7 the output is A + 1</w:t>
      </w:r>
    </w:p>
    <w:p w14:paraId="74D9AE14" w14:textId="5B2745C7" w:rsidR="002F357F" w:rsidRDefault="001359AD" w:rsidP="00C23CD3">
      <w:pPr>
        <w:tabs>
          <w:tab w:val="left" w:pos="2979"/>
        </w:tabs>
        <w:spacing w:line="360" w:lineRule="auto"/>
        <w:ind w:firstLine="0"/>
        <w:rPr>
          <w:rFonts w:ascii="Times New Roman" w:eastAsia="SimSun" w:hAnsi="Times New Roman" w:cs="Times New Roman"/>
        </w:rPr>
      </w:pPr>
      <w:r>
        <w:rPr>
          <w:rFonts w:ascii="Times New Roman" w:eastAsia="SimSun" w:hAnsi="Times New Roman" w:cs="Times New Roman"/>
        </w:rPr>
        <w:lastRenderedPageBreak/>
        <w:t xml:space="preserve">The two </w:t>
      </w:r>
      <w:r w:rsidR="004B0A6E">
        <w:rPr>
          <w:rFonts w:ascii="Times New Roman" w:eastAsia="SimSun" w:hAnsi="Times New Roman" w:cs="Times New Roman"/>
        </w:rPr>
        <w:t xml:space="preserve">ALU inputs </w:t>
      </w:r>
      <w:r w:rsidR="00654E38" w:rsidRPr="00654E38">
        <w:rPr>
          <w:rFonts w:ascii="Times New Roman" w:eastAsia="SimSun" w:hAnsi="Times New Roman" w:cs="Times New Roman"/>
          <w:i/>
          <w:iCs/>
        </w:rPr>
        <w:t>RDataA</w:t>
      </w:r>
      <w:r w:rsidR="00654E38">
        <w:rPr>
          <w:rFonts w:ascii="Times New Roman" w:eastAsia="SimSun" w:hAnsi="Times New Roman" w:cs="Times New Roman"/>
        </w:rPr>
        <w:t xml:space="preserve"> and </w:t>
      </w:r>
      <w:r w:rsidR="00654E38" w:rsidRPr="00654E38">
        <w:rPr>
          <w:rFonts w:ascii="Times New Roman" w:eastAsia="SimSun" w:hAnsi="Times New Roman" w:cs="Times New Roman"/>
          <w:i/>
          <w:iCs/>
        </w:rPr>
        <w:t>RDataB</w:t>
      </w:r>
      <w:r w:rsidR="00654E38">
        <w:rPr>
          <w:rFonts w:ascii="Times New Roman" w:eastAsia="SimSun" w:hAnsi="Times New Roman" w:cs="Times New Roman"/>
        </w:rPr>
        <w:t xml:space="preserve"> </w:t>
      </w:r>
      <w:r w:rsidR="004B0A6E">
        <w:rPr>
          <w:rFonts w:ascii="Times New Roman" w:eastAsia="SimSun" w:hAnsi="Times New Roman" w:cs="Times New Roman"/>
        </w:rPr>
        <w:t>come from the register fil</w:t>
      </w:r>
      <w:r w:rsidR="00300767">
        <w:rPr>
          <w:rFonts w:ascii="Times New Roman" w:eastAsia="SimSun" w:hAnsi="Times New Roman" w:cs="Times New Roman"/>
        </w:rPr>
        <w:t xml:space="preserve">e. The output of the ALU is looped back to the 2-to-1 Mux </w:t>
      </w:r>
      <w:r w:rsidR="002F357F">
        <w:rPr>
          <w:rFonts w:ascii="Times New Roman" w:eastAsia="SimSun" w:hAnsi="Times New Roman" w:cs="Times New Roman"/>
        </w:rPr>
        <w:t xml:space="preserve">where it can be filtered into the register file. </w:t>
      </w:r>
      <w:r w:rsidR="00130A46">
        <w:rPr>
          <w:rFonts w:ascii="Times New Roman" w:eastAsia="SimSun" w:hAnsi="Times New Roman" w:cs="Times New Roman"/>
        </w:rPr>
        <w:t>The ALU</w:t>
      </w:r>
      <w:r w:rsidR="004A6EAF">
        <w:rPr>
          <w:rFonts w:ascii="Times New Roman" w:eastAsia="SimSun" w:hAnsi="Times New Roman" w:cs="Times New Roman"/>
        </w:rPr>
        <w:t xml:space="preserve"> operations</w:t>
      </w:r>
      <w:r w:rsidR="00130A46">
        <w:rPr>
          <w:rFonts w:ascii="Times New Roman" w:eastAsia="SimSun" w:hAnsi="Times New Roman" w:cs="Times New Roman"/>
        </w:rPr>
        <w:t xml:space="preserve"> are done using procedural assignment with a case statement</w:t>
      </w:r>
      <w:r w:rsidR="00EB1900">
        <w:rPr>
          <w:rFonts w:ascii="Times New Roman" w:eastAsia="SimSun" w:hAnsi="Times New Roman" w:cs="Times New Roman"/>
        </w:rPr>
        <w:t>,</w:t>
      </w:r>
      <w:r w:rsidR="004A6EAF">
        <w:rPr>
          <w:rFonts w:ascii="Times New Roman" w:eastAsia="SimSun" w:hAnsi="Times New Roman" w:cs="Times New Roman"/>
        </w:rPr>
        <w:t xml:space="preserve"> simil</w:t>
      </w:r>
      <w:r w:rsidR="00EB1900">
        <w:rPr>
          <w:rFonts w:ascii="Times New Roman" w:eastAsia="SimSun" w:hAnsi="Times New Roman" w:cs="Times New Roman"/>
        </w:rPr>
        <w:t>ar to</w:t>
      </w:r>
      <w:r w:rsidR="004A6EAF">
        <w:rPr>
          <w:rFonts w:ascii="Times New Roman" w:eastAsia="SimSun" w:hAnsi="Times New Roman" w:cs="Times New Roman"/>
        </w:rPr>
        <w:t xml:space="preserve"> the 2-to-1 Mux</w:t>
      </w:r>
      <w:r w:rsidR="00130A46">
        <w:rPr>
          <w:rFonts w:ascii="Times New Roman" w:eastAsia="SimSun" w:hAnsi="Times New Roman" w:cs="Times New Roman"/>
        </w:rPr>
        <w:t xml:space="preserve">. </w:t>
      </w:r>
    </w:p>
    <w:p w14:paraId="69F14C9C" w14:textId="77777777" w:rsidR="00002E97" w:rsidRPr="002F357F" w:rsidRDefault="00002E97" w:rsidP="00C23CD3">
      <w:pPr>
        <w:tabs>
          <w:tab w:val="left" w:pos="2979"/>
        </w:tabs>
        <w:spacing w:line="360" w:lineRule="auto"/>
        <w:ind w:firstLine="0"/>
        <w:rPr>
          <w:rFonts w:ascii="Times New Roman" w:eastAsia="SimSun" w:hAnsi="Times New Roman" w:cs="Times New Roman"/>
        </w:rPr>
      </w:pPr>
    </w:p>
    <w:p w14:paraId="25240B78" w14:textId="1211AB5E" w:rsidR="008E0512" w:rsidRDefault="008E0512" w:rsidP="00C23CD3">
      <w:pPr>
        <w:tabs>
          <w:tab w:val="left" w:pos="2979"/>
        </w:tabs>
        <w:spacing w:line="360" w:lineRule="auto"/>
        <w:ind w:firstLine="0"/>
        <w:rPr>
          <w:rFonts w:ascii="Times New Roman" w:eastAsia="SimSun" w:hAnsi="Times New Roman" w:cs="Times New Roman"/>
          <w:b/>
          <w:bCs/>
          <w:sz w:val="28"/>
          <w:szCs w:val="28"/>
        </w:rPr>
      </w:pPr>
      <w:r>
        <w:rPr>
          <w:rFonts w:ascii="Times New Roman" w:eastAsia="SimSun" w:hAnsi="Times New Roman" w:cs="Times New Roman"/>
          <w:b/>
          <w:bCs/>
          <w:sz w:val="28"/>
          <w:szCs w:val="28"/>
        </w:rPr>
        <w:t xml:space="preserve">2.8 </w:t>
      </w:r>
      <w:r w:rsidR="00734923">
        <w:rPr>
          <w:rFonts w:ascii="Times New Roman" w:eastAsia="SimSun" w:hAnsi="Times New Roman" w:cs="Times New Roman"/>
          <w:b/>
          <w:bCs/>
          <w:sz w:val="28"/>
          <w:szCs w:val="28"/>
        </w:rPr>
        <w:t>Datapath.sv</w:t>
      </w:r>
    </w:p>
    <w:p w14:paraId="6C095B55" w14:textId="48EE4279" w:rsidR="009E3885" w:rsidRDefault="00EA19B9" w:rsidP="00372FB3">
      <w:pPr>
        <w:tabs>
          <w:tab w:val="left" w:pos="2979"/>
        </w:tabs>
        <w:spacing w:line="360" w:lineRule="auto"/>
        <w:ind w:firstLine="0"/>
        <w:jc w:val="both"/>
        <w:rPr>
          <w:rFonts w:ascii="Times New Roman" w:eastAsia="SimSun" w:hAnsi="Times New Roman" w:cs="Times New Roman"/>
        </w:rPr>
      </w:pPr>
      <w:r>
        <w:rPr>
          <w:rFonts w:ascii="Times New Roman" w:eastAsia="SimSun" w:hAnsi="Times New Roman" w:cs="Times New Roman"/>
        </w:rPr>
        <w:t>The Datapath modul</w:t>
      </w:r>
      <w:r w:rsidR="009E3885">
        <w:rPr>
          <w:rFonts w:ascii="Times New Roman" w:eastAsia="SimSun" w:hAnsi="Times New Roman" w:cs="Times New Roman"/>
        </w:rPr>
        <w:t>e uses the following port list:</w:t>
      </w:r>
    </w:p>
    <w:p w14:paraId="07609EEB" w14:textId="7B3FA972" w:rsidR="00FB36E3" w:rsidRPr="00A9475F" w:rsidRDefault="00FB36E3" w:rsidP="00A9475F">
      <w:pPr>
        <w:pStyle w:val="ListParagraph"/>
        <w:numPr>
          <w:ilvl w:val="0"/>
          <w:numId w:val="27"/>
        </w:numPr>
        <w:tabs>
          <w:tab w:val="left" w:pos="2979"/>
        </w:tabs>
        <w:spacing w:line="360" w:lineRule="auto"/>
        <w:jc w:val="both"/>
        <w:rPr>
          <w:rFonts w:ascii="Times New Roman" w:eastAsia="SimSun" w:hAnsi="Times New Roman" w:cs="Times New Roman"/>
          <w:sz w:val="24"/>
          <w:szCs w:val="24"/>
        </w:rPr>
      </w:pPr>
      <w:r w:rsidRPr="00A9475F">
        <w:rPr>
          <w:rFonts w:ascii="Times New Roman" w:eastAsia="SimSun" w:hAnsi="Times New Roman" w:cs="Times New Roman"/>
          <w:sz w:val="24"/>
          <w:szCs w:val="24"/>
        </w:rPr>
        <w:t xml:space="preserve">Clk </w:t>
      </w:r>
      <w:r w:rsidR="00A9475F" w:rsidRPr="00A9475F">
        <w:rPr>
          <w:rFonts w:ascii="Times New Roman" w:eastAsia="SimSun" w:hAnsi="Times New Roman" w:cs="Times New Roman"/>
          <w:sz w:val="24"/>
          <w:szCs w:val="24"/>
        </w:rPr>
        <w:t xml:space="preserve">– </w:t>
      </w:r>
      <w:r w:rsidRPr="00A9475F">
        <w:rPr>
          <w:rFonts w:ascii="Times New Roman" w:eastAsia="SimSun" w:hAnsi="Times New Roman" w:cs="Times New Roman"/>
          <w:sz w:val="24"/>
          <w:szCs w:val="24"/>
        </w:rPr>
        <w:t>Clock Signal</w:t>
      </w:r>
      <w:r w:rsidR="00C63FCE">
        <w:rPr>
          <w:rFonts w:ascii="Times New Roman" w:eastAsia="SimSun" w:hAnsi="Times New Roman" w:cs="Times New Roman"/>
          <w:sz w:val="24"/>
          <w:szCs w:val="24"/>
        </w:rPr>
        <w:t xml:space="preserve"> (1-bit)</w:t>
      </w:r>
    </w:p>
    <w:p w14:paraId="20BD630F" w14:textId="5DE938C1" w:rsidR="00FB36E3" w:rsidRPr="00A9475F" w:rsidRDefault="00FB36E3" w:rsidP="00A9475F">
      <w:pPr>
        <w:pStyle w:val="ListParagraph"/>
        <w:numPr>
          <w:ilvl w:val="0"/>
          <w:numId w:val="27"/>
        </w:numPr>
        <w:tabs>
          <w:tab w:val="left" w:pos="2979"/>
        </w:tabs>
        <w:spacing w:line="360" w:lineRule="auto"/>
        <w:jc w:val="both"/>
        <w:rPr>
          <w:rFonts w:ascii="Times New Roman" w:eastAsia="SimSun" w:hAnsi="Times New Roman" w:cs="Times New Roman"/>
          <w:sz w:val="24"/>
          <w:szCs w:val="24"/>
        </w:rPr>
      </w:pPr>
      <w:r w:rsidRPr="00A9475F">
        <w:rPr>
          <w:rFonts w:ascii="Times New Roman" w:eastAsia="SimSun" w:hAnsi="Times New Roman" w:cs="Times New Roman"/>
          <w:sz w:val="24"/>
          <w:szCs w:val="24"/>
        </w:rPr>
        <w:t xml:space="preserve">DAddr </w:t>
      </w:r>
      <w:r w:rsidR="00A9475F" w:rsidRPr="00A9475F">
        <w:rPr>
          <w:rFonts w:ascii="Times New Roman" w:eastAsia="SimSun" w:hAnsi="Times New Roman" w:cs="Times New Roman"/>
          <w:sz w:val="24"/>
          <w:szCs w:val="24"/>
        </w:rPr>
        <w:t xml:space="preserve">– </w:t>
      </w:r>
      <w:r w:rsidRPr="00A9475F">
        <w:rPr>
          <w:rFonts w:ascii="Times New Roman" w:eastAsia="SimSun" w:hAnsi="Times New Roman" w:cs="Times New Roman"/>
          <w:sz w:val="24"/>
          <w:szCs w:val="24"/>
        </w:rPr>
        <w:t>Address of DRAM</w:t>
      </w:r>
      <w:r w:rsidR="00C63FCE">
        <w:rPr>
          <w:rFonts w:ascii="Times New Roman" w:eastAsia="SimSun" w:hAnsi="Times New Roman" w:cs="Times New Roman"/>
          <w:sz w:val="24"/>
          <w:szCs w:val="24"/>
        </w:rPr>
        <w:t xml:space="preserve"> (8-bit)</w:t>
      </w:r>
    </w:p>
    <w:p w14:paraId="5A443835" w14:textId="7CA398F9" w:rsidR="00FB36E3" w:rsidRPr="00A9475F" w:rsidRDefault="00FB36E3" w:rsidP="00A9475F">
      <w:pPr>
        <w:pStyle w:val="ListParagraph"/>
        <w:numPr>
          <w:ilvl w:val="0"/>
          <w:numId w:val="27"/>
        </w:numPr>
        <w:tabs>
          <w:tab w:val="left" w:pos="2979"/>
        </w:tabs>
        <w:spacing w:line="360" w:lineRule="auto"/>
        <w:jc w:val="both"/>
        <w:rPr>
          <w:rFonts w:ascii="Times New Roman" w:eastAsia="SimSun" w:hAnsi="Times New Roman" w:cs="Times New Roman"/>
          <w:sz w:val="24"/>
          <w:szCs w:val="24"/>
        </w:rPr>
      </w:pPr>
      <w:r w:rsidRPr="00A9475F">
        <w:rPr>
          <w:rFonts w:ascii="Times New Roman" w:eastAsia="SimSun" w:hAnsi="Times New Roman" w:cs="Times New Roman"/>
          <w:sz w:val="24"/>
          <w:szCs w:val="24"/>
        </w:rPr>
        <w:t>DWrite</w:t>
      </w:r>
      <w:r w:rsidR="00A9475F" w:rsidRPr="00A9475F">
        <w:rPr>
          <w:rFonts w:ascii="Times New Roman" w:eastAsia="SimSun" w:hAnsi="Times New Roman" w:cs="Times New Roman"/>
          <w:sz w:val="24"/>
          <w:szCs w:val="24"/>
        </w:rPr>
        <w:t xml:space="preserve"> – </w:t>
      </w:r>
      <w:r w:rsidRPr="00A9475F">
        <w:rPr>
          <w:rFonts w:ascii="Times New Roman" w:eastAsia="SimSun" w:hAnsi="Times New Roman" w:cs="Times New Roman"/>
          <w:sz w:val="24"/>
          <w:szCs w:val="24"/>
        </w:rPr>
        <w:t>Determines if the DRAM is writing or reading</w:t>
      </w:r>
      <w:r w:rsidR="00C63FCE">
        <w:rPr>
          <w:rFonts w:ascii="Times New Roman" w:eastAsia="SimSun" w:hAnsi="Times New Roman" w:cs="Times New Roman"/>
          <w:sz w:val="24"/>
          <w:szCs w:val="24"/>
        </w:rPr>
        <w:t xml:space="preserve"> (1-bit)</w:t>
      </w:r>
    </w:p>
    <w:p w14:paraId="0AE6BFB0" w14:textId="65593A71" w:rsidR="00FB36E3" w:rsidRPr="00A9475F" w:rsidRDefault="00FB36E3" w:rsidP="00A9475F">
      <w:pPr>
        <w:pStyle w:val="ListParagraph"/>
        <w:numPr>
          <w:ilvl w:val="0"/>
          <w:numId w:val="27"/>
        </w:numPr>
        <w:tabs>
          <w:tab w:val="left" w:pos="2979"/>
        </w:tabs>
        <w:spacing w:line="360" w:lineRule="auto"/>
        <w:jc w:val="both"/>
        <w:rPr>
          <w:rFonts w:ascii="Times New Roman" w:eastAsia="SimSun" w:hAnsi="Times New Roman" w:cs="Times New Roman"/>
          <w:sz w:val="24"/>
          <w:szCs w:val="24"/>
        </w:rPr>
      </w:pPr>
      <w:r w:rsidRPr="00A9475F">
        <w:rPr>
          <w:rFonts w:ascii="Times New Roman" w:eastAsia="SimSun" w:hAnsi="Times New Roman" w:cs="Times New Roman"/>
          <w:sz w:val="24"/>
          <w:szCs w:val="24"/>
        </w:rPr>
        <w:t xml:space="preserve">RFSelect </w:t>
      </w:r>
      <w:r w:rsidR="00A9475F" w:rsidRPr="00A9475F">
        <w:rPr>
          <w:rFonts w:ascii="Times New Roman" w:eastAsia="SimSun" w:hAnsi="Times New Roman" w:cs="Times New Roman"/>
          <w:sz w:val="24"/>
          <w:szCs w:val="24"/>
        </w:rPr>
        <w:t xml:space="preserve">– </w:t>
      </w:r>
      <w:r w:rsidRPr="00A9475F">
        <w:rPr>
          <w:rFonts w:ascii="Times New Roman" w:eastAsia="SimSun" w:hAnsi="Times New Roman" w:cs="Times New Roman"/>
          <w:sz w:val="24"/>
          <w:szCs w:val="24"/>
        </w:rPr>
        <w:t>Register file select bit</w:t>
      </w:r>
      <w:r w:rsidR="00C63FCE">
        <w:rPr>
          <w:rFonts w:ascii="Times New Roman" w:eastAsia="SimSun" w:hAnsi="Times New Roman" w:cs="Times New Roman"/>
          <w:sz w:val="24"/>
          <w:szCs w:val="24"/>
        </w:rPr>
        <w:t xml:space="preserve"> (1-bit)</w:t>
      </w:r>
    </w:p>
    <w:p w14:paraId="5154791C" w14:textId="58A72B0B" w:rsidR="00FB36E3" w:rsidRPr="00A9475F" w:rsidRDefault="00FB36E3" w:rsidP="00A9475F">
      <w:pPr>
        <w:pStyle w:val="ListParagraph"/>
        <w:numPr>
          <w:ilvl w:val="0"/>
          <w:numId w:val="27"/>
        </w:numPr>
        <w:tabs>
          <w:tab w:val="left" w:pos="2979"/>
        </w:tabs>
        <w:spacing w:line="360" w:lineRule="auto"/>
        <w:jc w:val="both"/>
        <w:rPr>
          <w:rFonts w:ascii="Times New Roman" w:eastAsia="SimSun" w:hAnsi="Times New Roman" w:cs="Times New Roman"/>
          <w:sz w:val="24"/>
          <w:szCs w:val="24"/>
        </w:rPr>
      </w:pPr>
      <w:r w:rsidRPr="00A9475F">
        <w:rPr>
          <w:rFonts w:ascii="Times New Roman" w:eastAsia="SimSun" w:hAnsi="Times New Roman" w:cs="Times New Roman"/>
          <w:sz w:val="24"/>
          <w:szCs w:val="24"/>
        </w:rPr>
        <w:t xml:space="preserve">WriteAddr </w:t>
      </w:r>
      <w:r w:rsidR="00A9475F" w:rsidRPr="00A9475F">
        <w:rPr>
          <w:rFonts w:ascii="Times New Roman" w:eastAsia="SimSun" w:hAnsi="Times New Roman" w:cs="Times New Roman"/>
          <w:sz w:val="24"/>
          <w:szCs w:val="24"/>
        </w:rPr>
        <w:t xml:space="preserve">– </w:t>
      </w:r>
      <w:r w:rsidRPr="00A9475F">
        <w:rPr>
          <w:rFonts w:ascii="Times New Roman" w:eastAsia="SimSun" w:hAnsi="Times New Roman" w:cs="Times New Roman"/>
          <w:sz w:val="24"/>
          <w:szCs w:val="24"/>
        </w:rPr>
        <w:t>Writing address of RF</w:t>
      </w:r>
      <w:r w:rsidR="00C63FCE">
        <w:rPr>
          <w:rFonts w:ascii="Times New Roman" w:eastAsia="SimSun" w:hAnsi="Times New Roman" w:cs="Times New Roman"/>
          <w:sz w:val="24"/>
          <w:szCs w:val="24"/>
        </w:rPr>
        <w:t xml:space="preserve"> (4-bit)</w:t>
      </w:r>
    </w:p>
    <w:p w14:paraId="30B70D86" w14:textId="318CE671" w:rsidR="00FB36E3" w:rsidRPr="00A9475F" w:rsidRDefault="00FB36E3" w:rsidP="00A9475F">
      <w:pPr>
        <w:pStyle w:val="ListParagraph"/>
        <w:numPr>
          <w:ilvl w:val="0"/>
          <w:numId w:val="27"/>
        </w:numPr>
        <w:tabs>
          <w:tab w:val="left" w:pos="2979"/>
        </w:tabs>
        <w:spacing w:line="360" w:lineRule="auto"/>
        <w:jc w:val="both"/>
        <w:rPr>
          <w:rFonts w:ascii="Times New Roman" w:eastAsia="SimSun" w:hAnsi="Times New Roman" w:cs="Times New Roman"/>
          <w:sz w:val="24"/>
          <w:szCs w:val="24"/>
        </w:rPr>
      </w:pPr>
      <w:r w:rsidRPr="00A9475F">
        <w:rPr>
          <w:rFonts w:ascii="Times New Roman" w:eastAsia="SimSun" w:hAnsi="Times New Roman" w:cs="Times New Roman"/>
          <w:sz w:val="24"/>
          <w:szCs w:val="24"/>
        </w:rPr>
        <w:t xml:space="preserve">RFWriteEnable </w:t>
      </w:r>
      <w:r w:rsidR="00A9475F" w:rsidRPr="00A9475F">
        <w:rPr>
          <w:rFonts w:ascii="Times New Roman" w:eastAsia="SimSun" w:hAnsi="Times New Roman" w:cs="Times New Roman"/>
          <w:sz w:val="24"/>
          <w:szCs w:val="24"/>
        </w:rPr>
        <w:t xml:space="preserve">– </w:t>
      </w:r>
      <w:r w:rsidRPr="00A9475F">
        <w:rPr>
          <w:rFonts w:ascii="Times New Roman" w:eastAsia="SimSun" w:hAnsi="Times New Roman" w:cs="Times New Roman"/>
          <w:sz w:val="24"/>
          <w:szCs w:val="24"/>
        </w:rPr>
        <w:t>Determines if RF is writing</w:t>
      </w:r>
      <w:r w:rsidR="00C63FCE">
        <w:rPr>
          <w:rFonts w:ascii="Times New Roman" w:eastAsia="SimSun" w:hAnsi="Times New Roman" w:cs="Times New Roman"/>
          <w:sz w:val="24"/>
          <w:szCs w:val="24"/>
        </w:rPr>
        <w:t xml:space="preserve"> (1-bit)</w:t>
      </w:r>
    </w:p>
    <w:p w14:paraId="798EAC29" w14:textId="35C3430A" w:rsidR="00FB36E3" w:rsidRPr="00A9475F" w:rsidRDefault="00FB36E3" w:rsidP="00A9475F">
      <w:pPr>
        <w:pStyle w:val="ListParagraph"/>
        <w:numPr>
          <w:ilvl w:val="0"/>
          <w:numId w:val="27"/>
        </w:numPr>
        <w:tabs>
          <w:tab w:val="left" w:pos="2979"/>
        </w:tabs>
        <w:spacing w:line="360" w:lineRule="auto"/>
        <w:jc w:val="both"/>
        <w:rPr>
          <w:rFonts w:ascii="Times New Roman" w:eastAsia="SimSun" w:hAnsi="Times New Roman" w:cs="Times New Roman"/>
          <w:sz w:val="24"/>
          <w:szCs w:val="24"/>
        </w:rPr>
      </w:pPr>
      <w:r w:rsidRPr="00A9475F">
        <w:rPr>
          <w:rFonts w:ascii="Times New Roman" w:eastAsia="SimSun" w:hAnsi="Times New Roman" w:cs="Times New Roman"/>
          <w:sz w:val="24"/>
          <w:szCs w:val="24"/>
        </w:rPr>
        <w:t xml:space="preserve">ReadAddrA </w:t>
      </w:r>
      <w:r w:rsidR="00A9475F" w:rsidRPr="00A9475F">
        <w:rPr>
          <w:rFonts w:ascii="Times New Roman" w:eastAsia="SimSun" w:hAnsi="Times New Roman" w:cs="Times New Roman"/>
          <w:sz w:val="24"/>
          <w:szCs w:val="24"/>
        </w:rPr>
        <w:t xml:space="preserve">– </w:t>
      </w:r>
      <w:r w:rsidRPr="00A9475F">
        <w:rPr>
          <w:rFonts w:ascii="Times New Roman" w:eastAsia="SimSun" w:hAnsi="Times New Roman" w:cs="Times New Roman"/>
          <w:sz w:val="24"/>
          <w:szCs w:val="24"/>
        </w:rPr>
        <w:t>Reading address of A</w:t>
      </w:r>
      <w:r w:rsidR="00C63FCE">
        <w:rPr>
          <w:rFonts w:ascii="Times New Roman" w:eastAsia="SimSun" w:hAnsi="Times New Roman" w:cs="Times New Roman"/>
          <w:sz w:val="24"/>
          <w:szCs w:val="24"/>
        </w:rPr>
        <w:t xml:space="preserve"> (4-bit)</w:t>
      </w:r>
    </w:p>
    <w:p w14:paraId="716FA2F8" w14:textId="68D10BFA" w:rsidR="00FB36E3" w:rsidRPr="00A9475F" w:rsidRDefault="00FB36E3" w:rsidP="00A9475F">
      <w:pPr>
        <w:pStyle w:val="ListParagraph"/>
        <w:numPr>
          <w:ilvl w:val="0"/>
          <w:numId w:val="27"/>
        </w:numPr>
        <w:tabs>
          <w:tab w:val="left" w:pos="2979"/>
        </w:tabs>
        <w:spacing w:line="360" w:lineRule="auto"/>
        <w:jc w:val="both"/>
        <w:rPr>
          <w:rFonts w:ascii="Times New Roman" w:eastAsia="SimSun" w:hAnsi="Times New Roman" w:cs="Times New Roman"/>
          <w:sz w:val="24"/>
          <w:szCs w:val="24"/>
        </w:rPr>
      </w:pPr>
      <w:r w:rsidRPr="00A9475F">
        <w:rPr>
          <w:rFonts w:ascii="Times New Roman" w:eastAsia="SimSun" w:hAnsi="Times New Roman" w:cs="Times New Roman"/>
          <w:sz w:val="24"/>
          <w:szCs w:val="24"/>
        </w:rPr>
        <w:t xml:space="preserve">ReadAddrB </w:t>
      </w:r>
      <w:r w:rsidR="00A9475F" w:rsidRPr="00A9475F">
        <w:rPr>
          <w:rFonts w:ascii="Times New Roman" w:eastAsia="SimSun" w:hAnsi="Times New Roman" w:cs="Times New Roman"/>
          <w:sz w:val="24"/>
          <w:szCs w:val="24"/>
        </w:rPr>
        <w:t xml:space="preserve">– </w:t>
      </w:r>
      <w:r w:rsidRPr="00A9475F">
        <w:rPr>
          <w:rFonts w:ascii="Times New Roman" w:eastAsia="SimSun" w:hAnsi="Times New Roman" w:cs="Times New Roman"/>
          <w:sz w:val="24"/>
          <w:szCs w:val="24"/>
        </w:rPr>
        <w:t>Reading address of B</w:t>
      </w:r>
      <w:r w:rsidR="00C63FCE">
        <w:rPr>
          <w:rFonts w:ascii="Times New Roman" w:eastAsia="SimSun" w:hAnsi="Times New Roman" w:cs="Times New Roman"/>
          <w:sz w:val="24"/>
          <w:szCs w:val="24"/>
        </w:rPr>
        <w:t xml:space="preserve"> (4-bit)</w:t>
      </w:r>
    </w:p>
    <w:p w14:paraId="62CBEA85" w14:textId="4D7376B3" w:rsidR="00FB36E3" w:rsidRPr="00A9475F" w:rsidRDefault="00FB36E3" w:rsidP="00A9475F">
      <w:pPr>
        <w:pStyle w:val="ListParagraph"/>
        <w:numPr>
          <w:ilvl w:val="0"/>
          <w:numId w:val="27"/>
        </w:numPr>
        <w:tabs>
          <w:tab w:val="left" w:pos="2979"/>
        </w:tabs>
        <w:spacing w:line="360" w:lineRule="auto"/>
        <w:jc w:val="both"/>
        <w:rPr>
          <w:rFonts w:ascii="Times New Roman" w:eastAsia="SimSun" w:hAnsi="Times New Roman" w:cs="Times New Roman"/>
          <w:sz w:val="24"/>
          <w:szCs w:val="24"/>
        </w:rPr>
      </w:pPr>
      <w:r w:rsidRPr="00A9475F">
        <w:rPr>
          <w:rFonts w:ascii="Times New Roman" w:eastAsia="SimSun" w:hAnsi="Times New Roman" w:cs="Times New Roman"/>
          <w:sz w:val="24"/>
          <w:szCs w:val="24"/>
        </w:rPr>
        <w:t xml:space="preserve">ALUSelect </w:t>
      </w:r>
      <w:r w:rsidR="00A9475F" w:rsidRPr="00A9475F">
        <w:rPr>
          <w:rFonts w:ascii="Times New Roman" w:eastAsia="SimSun" w:hAnsi="Times New Roman" w:cs="Times New Roman"/>
          <w:sz w:val="24"/>
          <w:szCs w:val="24"/>
        </w:rPr>
        <w:t xml:space="preserve">– </w:t>
      </w:r>
      <w:r w:rsidRPr="00A9475F">
        <w:rPr>
          <w:rFonts w:ascii="Times New Roman" w:eastAsia="SimSun" w:hAnsi="Times New Roman" w:cs="Times New Roman"/>
          <w:sz w:val="24"/>
          <w:szCs w:val="24"/>
        </w:rPr>
        <w:t>Select bit of ALU</w:t>
      </w:r>
      <w:r w:rsidR="00C63FCE">
        <w:rPr>
          <w:rFonts w:ascii="Times New Roman" w:eastAsia="SimSun" w:hAnsi="Times New Roman" w:cs="Times New Roman"/>
          <w:sz w:val="24"/>
          <w:szCs w:val="24"/>
        </w:rPr>
        <w:t xml:space="preserve"> (3-bit)</w:t>
      </w:r>
    </w:p>
    <w:p w14:paraId="43F0D5D8" w14:textId="0A3063E0" w:rsidR="00FB36E3" w:rsidRPr="00A9475F" w:rsidRDefault="00FB36E3" w:rsidP="00A9475F">
      <w:pPr>
        <w:pStyle w:val="ListParagraph"/>
        <w:numPr>
          <w:ilvl w:val="0"/>
          <w:numId w:val="27"/>
        </w:numPr>
        <w:tabs>
          <w:tab w:val="left" w:pos="2979"/>
        </w:tabs>
        <w:spacing w:line="360" w:lineRule="auto"/>
        <w:jc w:val="both"/>
        <w:rPr>
          <w:rFonts w:ascii="Times New Roman" w:eastAsia="SimSun" w:hAnsi="Times New Roman" w:cs="Times New Roman"/>
          <w:sz w:val="24"/>
          <w:szCs w:val="24"/>
        </w:rPr>
      </w:pPr>
      <w:r w:rsidRPr="00A9475F">
        <w:rPr>
          <w:rFonts w:ascii="Times New Roman" w:eastAsia="SimSun" w:hAnsi="Times New Roman" w:cs="Times New Roman"/>
          <w:sz w:val="24"/>
          <w:szCs w:val="24"/>
        </w:rPr>
        <w:t xml:space="preserve">ALUinA </w:t>
      </w:r>
      <w:r w:rsidR="00A9475F" w:rsidRPr="00A9475F">
        <w:rPr>
          <w:rFonts w:ascii="Times New Roman" w:eastAsia="SimSun" w:hAnsi="Times New Roman" w:cs="Times New Roman"/>
          <w:sz w:val="24"/>
          <w:szCs w:val="24"/>
        </w:rPr>
        <w:t xml:space="preserve">– </w:t>
      </w:r>
      <w:r w:rsidRPr="00A9475F">
        <w:rPr>
          <w:rFonts w:ascii="Times New Roman" w:eastAsia="SimSun" w:hAnsi="Times New Roman" w:cs="Times New Roman"/>
          <w:sz w:val="24"/>
          <w:szCs w:val="24"/>
        </w:rPr>
        <w:t>ALU A input</w:t>
      </w:r>
      <w:r w:rsidR="00C63FCE">
        <w:rPr>
          <w:rFonts w:ascii="Times New Roman" w:eastAsia="SimSun" w:hAnsi="Times New Roman" w:cs="Times New Roman"/>
          <w:sz w:val="24"/>
          <w:szCs w:val="24"/>
        </w:rPr>
        <w:t xml:space="preserve"> (16-bit)</w:t>
      </w:r>
    </w:p>
    <w:p w14:paraId="09489E08" w14:textId="35478D52" w:rsidR="00FB36E3" w:rsidRPr="00A9475F" w:rsidRDefault="00FB36E3" w:rsidP="00A9475F">
      <w:pPr>
        <w:pStyle w:val="ListParagraph"/>
        <w:numPr>
          <w:ilvl w:val="0"/>
          <w:numId w:val="27"/>
        </w:numPr>
        <w:tabs>
          <w:tab w:val="left" w:pos="2979"/>
        </w:tabs>
        <w:spacing w:line="360" w:lineRule="auto"/>
        <w:jc w:val="both"/>
        <w:rPr>
          <w:rFonts w:ascii="Times New Roman" w:eastAsia="SimSun" w:hAnsi="Times New Roman" w:cs="Times New Roman"/>
          <w:sz w:val="24"/>
          <w:szCs w:val="24"/>
        </w:rPr>
      </w:pPr>
      <w:r w:rsidRPr="00A9475F">
        <w:rPr>
          <w:rFonts w:ascii="Times New Roman" w:eastAsia="SimSun" w:hAnsi="Times New Roman" w:cs="Times New Roman"/>
          <w:sz w:val="24"/>
          <w:szCs w:val="24"/>
        </w:rPr>
        <w:t xml:space="preserve">ALUinB </w:t>
      </w:r>
      <w:r w:rsidR="00A9475F" w:rsidRPr="00A9475F">
        <w:rPr>
          <w:rFonts w:ascii="Times New Roman" w:eastAsia="SimSun" w:hAnsi="Times New Roman" w:cs="Times New Roman"/>
          <w:sz w:val="24"/>
          <w:szCs w:val="24"/>
        </w:rPr>
        <w:t xml:space="preserve">– </w:t>
      </w:r>
      <w:r w:rsidRPr="00A9475F">
        <w:rPr>
          <w:rFonts w:ascii="Times New Roman" w:eastAsia="SimSun" w:hAnsi="Times New Roman" w:cs="Times New Roman"/>
          <w:sz w:val="24"/>
          <w:szCs w:val="24"/>
        </w:rPr>
        <w:t>ALU B input</w:t>
      </w:r>
      <w:r w:rsidR="00C63FCE">
        <w:rPr>
          <w:rFonts w:ascii="Times New Roman" w:eastAsia="SimSun" w:hAnsi="Times New Roman" w:cs="Times New Roman"/>
          <w:sz w:val="24"/>
          <w:szCs w:val="24"/>
        </w:rPr>
        <w:t xml:space="preserve"> (16-bit)</w:t>
      </w:r>
    </w:p>
    <w:p w14:paraId="446DDDAC" w14:textId="75F4C604" w:rsidR="00F166D5" w:rsidRDefault="00FB36E3" w:rsidP="00A9475F">
      <w:pPr>
        <w:pStyle w:val="ListParagraph"/>
        <w:numPr>
          <w:ilvl w:val="0"/>
          <w:numId w:val="27"/>
        </w:numPr>
        <w:tabs>
          <w:tab w:val="left" w:pos="2979"/>
        </w:tabs>
        <w:spacing w:line="360" w:lineRule="auto"/>
        <w:jc w:val="both"/>
        <w:rPr>
          <w:rFonts w:ascii="Times New Roman" w:eastAsia="SimSun" w:hAnsi="Times New Roman" w:cs="Times New Roman"/>
          <w:sz w:val="24"/>
          <w:szCs w:val="24"/>
        </w:rPr>
      </w:pPr>
      <w:r w:rsidRPr="00A9475F">
        <w:rPr>
          <w:rFonts w:ascii="Times New Roman" w:eastAsia="SimSun" w:hAnsi="Times New Roman" w:cs="Times New Roman"/>
          <w:sz w:val="24"/>
          <w:szCs w:val="24"/>
        </w:rPr>
        <w:t>ALUout</w:t>
      </w:r>
      <w:r w:rsidR="00A9475F" w:rsidRPr="00A9475F">
        <w:rPr>
          <w:rFonts w:ascii="Times New Roman" w:eastAsia="SimSun" w:hAnsi="Times New Roman" w:cs="Times New Roman"/>
          <w:sz w:val="24"/>
          <w:szCs w:val="24"/>
        </w:rPr>
        <w:t xml:space="preserve"> – </w:t>
      </w:r>
      <w:r w:rsidRPr="00A9475F">
        <w:rPr>
          <w:rFonts w:ascii="Times New Roman" w:eastAsia="SimSun" w:hAnsi="Times New Roman" w:cs="Times New Roman"/>
          <w:sz w:val="24"/>
          <w:szCs w:val="24"/>
        </w:rPr>
        <w:t>ALU output</w:t>
      </w:r>
      <w:r w:rsidR="00C63FCE">
        <w:rPr>
          <w:rFonts w:ascii="Times New Roman" w:eastAsia="SimSun" w:hAnsi="Times New Roman" w:cs="Times New Roman"/>
          <w:sz w:val="24"/>
          <w:szCs w:val="24"/>
        </w:rPr>
        <w:t xml:space="preserve"> (16-bit)</w:t>
      </w:r>
    </w:p>
    <w:p w14:paraId="652A6F90" w14:textId="291D37A2" w:rsidR="00002E97" w:rsidRPr="00A9475F" w:rsidRDefault="00AD5FE9" w:rsidP="00A9475F">
      <w:pPr>
        <w:tabs>
          <w:tab w:val="left" w:pos="2979"/>
        </w:tabs>
        <w:spacing w:line="360" w:lineRule="auto"/>
        <w:ind w:firstLine="0"/>
        <w:jc w:val="both"/>
        <w:rPr>
          <w:rFonts w:ascii="Times New Roman" w:eastAsia="SimSun" w:hAnsi="Times New Roman" w:cs="Times New Roman"/>
        </w:rPr>
      </w:pPr>
      <w:r>
        <w:rPr>
          <w:noProof/>
        </w:rPr>
        <mc:AlternateContent>
          <mc:Choice Requires="wps">
            <w:drawing>
              <wp:anchor distT="0" distB="0" distL="114300" distR="114300" simplePos="0" relativeHeight="251658273" behindDoc="1" locked="0" layoutInCell="1" allowOverlap="1" wp14:anchorId="60EBF793" wp14:editId="07449B1A">
                <wp:simplePos x="0" y="0"/>
                <wp:positionH relativeFrom="margin">
                  <wp:align>right</wp:align>
                </wp:positionH>
                <wp:positionV relativeFrom="bottomMargin">
                  <wp:align>top</wp:align>
                </wp:positionV>
                <wp:extent cx="5943600" cy="333375"/>
                <wp:effectExtent l="0" t="0" r="0" b="9525"/>
                <wp:wrapTight wrapText="bothSides">
                  <wp:wrapPolygon edited="0">
                    <wp:start x="0" y="0"/>
                    <wp:lineTo x="0" y="20983"/>
                    <wp:lineTo x="21531" y="20983"/>
                    <wp:lineTo x="21531"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5943600" cy="333375"/>
                        </a:xfrm>
                        <a:prstGeom prst="rect">
                          <a:avLst/>
                        </a:prstGeom>
                        <a:solidFill>
                          <a:prstClr val="white"/>
                        </a:solidFill>
                        <a:ln>
                          <a:noFill/>
                        </a:ln>
                      </wps:spPr>
                      <wps:txbx>
                        <w:txbxContent>
                          <w:p w14:paraId="40EA4E34" w14:textId="65151242" w:rsidR="00AD5FE9" w:rsidRPr="00E73A92" w:rsidRDefault="00AD5FE9" w:rsidP="00AD5FE9">
                            <w:pPr>
                              <w:pStyle w:val="Caption"/>
                              <w:jc w:val="center"/>
                              <w:rPr>
                                <w:rFonts w:ascii="Times New Roman" w:eastAsia="SimSun" w:hAnsi="Times New Roman" w:cs="Times New Roman"/>
                                <w:i w:val="0"/>
                                <w:iCs w:val="0"/>
                                <w:sz w:val="28"/>
                                <w:szCs w:val="28"/>
                              </w:rPr>
                            </w:pPr>
                            <w:r w:rsidRPr="00E20DB8">
                              <w:rPr>
                                <w:b/>
                                <w:bCs/>
                                <w:i w:val="0"/>
                                <w:iCs w:val="0"/>
                                <w:sz w:val="24"/>
                                <w:szCs w:val="20"/>
                              </w:rPr>
                              <w:t xml:space="preserve">Figure </w:t>
                            </w:r>
                            <w:r w:rsidR="00510E3D">
                              <w:rPr>
                                <w:b/>
                                <w:bCs/>
                                <w:i w:val="0"/>
                                <w:iCs w:val="0"/>
                                <w:sz w:val="24"/>
                                <w:szCs w:val="20"/>
                              </w:rPr>
                              <w:t>9</w:t>
                            </w:r>
                            <w:r>
                              <w:rPr>
                                <w:b/>
                                <w:bCs/>
                                <w:i w:val="0"/>
                                <w:iCs w:val="0"/>
                                <w:sz w:val="24"/>
                                <w:szCs w:val="20"/>
                              </w:rPr>
                              <w:t xml:space="preserve">: </w:t>
                            </w:r>
                            <w:r w:rsidRPr="0012681D">
                              <w:rPr>
                                <w:i w:val="0"/>
                                <w:iCs w:val="0"/>
                                <w:sz w:val="24"/>
                                <w:szCs w:val="20"/>
                              </w:rPr>
                              <w:t xml:space="preserve">RTL view of </w:t>
                            </w:r>
                            <w:r>
                              <w:rPr>
                                <w:i w:val="0"/>
                                <w:iCs w:val="0"/>
                                <w:sz w:val="24"/>
                                <w:szCs w:val="20"/>
                              </w:rPr>
                              <w:t xml:space="preserve">Datapath </w:t>
                            </w:r>
                            <w:r w:rsidRPr="0012681D">
                              <w:rPr>
                                <w:i w:val="0"/>
                                <w:iCs w:val="0"/>
                                <w:sz w:val="24"/>
                                <w:szCs w:val="20"/>
                              </w:rPr>
                              <w:t>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BF793" id="Text Box 37" o:spid="_x0000_s1035" type="#_x0000_t202" style="position:absolute;left:0;text-align:left;margin-left:416.8pt;margin-top:0;width:468pt;height:26.25pt;z-index:-251658207;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" stroked="f">
                <v:textbox inset="0,0,0,0">
                  <w:txbxContent>
                    <w:p w14:paraId="40EA4E34" w14:textId="65151242" w:rsidR="00AD5FE9" w:rsidRPr="00E73A92" w:rsidRDefault="00AD5FE9" w:rsidP="00AD5FE9">
                      <w:pPr>
                        <w:pStyle w:val="Caption"/>
                        <w:jc w:val="center"/>
                        <w:rPr>
                          <w:rFonts w:ascii="Times New Roman" w:eastAsia="SimSun" w:hAnsi="Times New Roman" w:cs="Times New Roman"/>
                          <w:i w:val="0"/>
                          <w:iCs w:val="0"/>
                          <w:sz w:val="28"/>
                          <w:szCs w:val="28"/>
                        </w:rPr>
                      </w:pPr>
                      <w:r w:rsidRPr="00E20DB8">
                        <w:rPr>
                          <w:b/>
                          <w:bCs/>
                          <w:i w:val="0"/>
                          <w:iCs w:val="0"/>
                          <w:sz w:val="24"/>
                          <w:szCs w:val="20"/>
                        </w:rPr>
                        <w:t xml:space="preserve">Figure </w:t>
                      </w:r>
                      <w:r w:rsidR="00510E3D">
                        <w:rPr>
                          <w:b/>
                          <w:bCs/>
                          <w:i w:val="0"/>
                          <w:iCs w:val="0"/>
                          <w:sz w:val="24"/>
                          <w:szCs w:val="20"/>
                        </w:rPr>
                        <w:t>9</w:t>
                      </w:r>
                      <w:r>
                        <w:rPr>
                          <w:b/>
                          <w:bCs/>
                          <w:i w:val="0"/>
                          <w:iCs w:val="0"/>
                          <w:sz w:val="24"/>
                          <w:szCs w:val="20"/>
                        </w:rPr>
                        <w:t xml:space="preserve">: </w:t>
                      </w:r>
                      <w:r w:rsidRPr="0012681D">
                        <w:rPr>
                          <w:i w:val="0"/>
                          <w:iCs w:val="0"/>
                          <w:sz w:val="24"/>
                          <w:szCs w:val="20"/>
                        </w:rPr>
                        <w:t xml:space="preserve">RTL view of </w:t>
                      </w:r>
                      <w:r>
                        <w:rPr>
                          <w:i w:val="0"/>
                          <w:iCs w:val="0"/>
                          <w:sz w:val="24"/>
                          <w:szCs w:val="20"/>
                        </w:rPr>
                        <w:t xml:space="preserve">Datapath </w:t>
                      </w:r>
                      <w:r w:rsidRPr="0012681D">
                        <w:rPr>
                          <w:i w:val="0"/>
                          <w:iCs w:val="0"/>
                          <w:sz w:val="24"/>
                          <w:szCs w:val="20"/>
                        </w:rPr>
                        <w:t>module</w:t>
                      </w:r>
                    </w:p>
                  </w:txbxContent>
                </v:textbox>
                <w10:wrap type="tight" anchorx="margin" anchory="margin"/>
              </v:shape>
            </w:pict>
          </mc:Fallback>
        </mc:AlternateContent>
      </w:r>
      <w:r w:rsidRPr="00AD5FE9">
        <w:rPr>
          <w:rFonts w:ascii="Times New Roman" w:eastAsia="SimSun" w:hAnsi="Times New Roman" w:cs="Times New Roman"/>
          <w:noProof/>
        </w:rPr>
        <w:drawing>
          <wp:anchor distT="0" distB="0" distL="114300" distR="114300" simplePos="0" relativeHeight="251658272" behindDoc="1" locked="0" layoutInCell="1" allowOverlap="1" wp14:anchorId="4376C589" wp14:editId="6AEC8913">
            <wp:simplePos x="0" y="0"/>
            <wp:positionH relativeFrom="margin">
              <wp:align>right</wp:align>
            </wp:positionH>
            <wp:positionV relativeFrom="paragraph">
              <wp:posOffset>844716</wp:posOffset>
            </wp:positionV>
            <wp:extent cx="5943600" cy="2276475"/>
            <wp:effectExtent l="19050" t="19050" r="19050" b="28575"/>
            <wp:wrapTight wrapText="bothSides">
              <wp:wrapPolygon edited="0">
                <wp:start x="-69" y="-181"/>
                <wp:lineTo x="-69" y="21690"/>
                <wp:lineTo x="21600" y="21690"/>
                <wp:lineTo x="21600" y="-181"/>
                <wp:lineTo x="-69" y="-181"/>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276475"/>
                    </a:xfrm>
                    <a:prstGeom prst="rect">
                      <a:avLst/>
                    </a:prstGeom>
                    <a:ln>
                      <a:solidFill>
                        <a:schemeClr val="tx1"/>
                      </a:solidFill>
                    </a:ln>
                  </pic:spPr>
                </pic:pic>
              </a:graphicData>
            </a:graphic>
          </wp:anchor>
        </w:drawing>
      </w:r>
      <w:r w:rsidR="0008586A">
        <w:rPr>
          <w:rFonts w:ascii="Times New Roman" w:eastAsia="SimSun" w:hAnsi="Times New Roman" w:cs="Times New Roman"/>
        </w:rPr>
        <w:t xml:space="preserve">All the input signals </w:t>
      </w:r>
      <w:r w:rsidR="001742F8">
        <w:rPr>
          <w:rFonts w:ascii="Times New Roman" w:eastAsia="SimSun" w:hAnsi="Times New Roman" w:cs="Times New Roman"/>
        </w:rPr>
        <w:t xml:space="preserve">of the Datapath </w:t>
      </w:r>
      <w:r w:rsidR="0008586A">
        <w:rPr>
          <w:rFonts w:ascii="Times New Roman" w:eastAsia="SimSun" w:hAnsi="Times New Roman" w:cs="Times New Roman"/>
        </w:rPr>
        <w:t xml:space="preserve">come from the </w:t>
      </w:r>
      <w:r w:rsidR="00A95D5C">
        <w:rPr>
          <w:rFonts w:ascii="Times New Roman" w:eastAsia="SimSun" w:hAnsi="Times New Roman" w:cs="Times New Roman"/>
        </w:rPr>
        <w:t xml:space="preserve">Controller </w:t>
      </w:r>
      <w:r w:rsidR="0008586A">
        <w:rPr>
          <w:rFonts w:ascii="Times New Roman" w:eastAsia="SimSun" w:hAnsi="Times New Roman" w:cs="Times New Roman"/>
        </w:rPr>
        <w:t>module</w:t>
      </w:r>
      <w:r w:rsidR="001742F8">
        <w:rPr>
          <w:rFonts w:ascii="Times New Roman" w:eastAsia="SimSun" w:hAnsi="Times New Roman" w:cs="Times New Roman"/>
        </w:rPr>
        <w:t>, where the instruction</w:t>
      </w:r>
      <w:r w:rsidR="00D65992">
        <w:rPr>
          <w:rFonts w:ascii="Times New Roman" w:eastAsia="SimSun" w:hAnsi="Times New Roman" w:cs="Times New Roman"/>
        </w:rPr>
        <w:t>s are fed into the finite state machine</w:t>
      </w:r>
      <w:r w:rsidR="000871C7">
        <w:rPr>
          <w:rFonts w:ascii="Times New Roman" w:eastAsia="SimSun" w:hAnsi="Times New Roman" w:cs="Times New Roman"/>
        </w:rPr>
        <w:t xml:space="preserve"> which</w:t>
      </w:r>
      <w:r w:rsidR="00A95D5C">
        <w:rPr>
          <w:rFonts w:ascii="Times New Roman" w:eastAsia="SimSun" w:hAnsi="Times New Roman" w:cs="Times New Roman"/>
        </w:rPr>
        <w:t xml:space="preserve"> output</w:t>
      </w:r>
      <w:r w:rsidR="000871C7">
        <w:rPr>
          <w:rFonts w:ascii="Times New Roman" w:eastAsia="SimSun" w:hAnsi="Times New Roman" w:cs="Times New Roman"/>
        </w:rPr>
        <w:t>s</w:t>
      </w:r>
      <w:r w:rsidR="00A95D5C">
        <w:rPr>
          <w:rFonts w:ascii="Times New Roman" w:eastAsia="SimSun" w:hAnsi="Times New Roman" w:cs="Times New Roman"/>
        </w:rPr>
        <w:t xml:space="preserve"> the values needed by the Datapath</w:t>
      </w:r>
      <w:r w:rsidR="000871C7">
        <w:rPr>
          <w:rFonts w:ascii="Times New Roman" w:eastAsia="SimSun" w:hAnsi="Times New Roman" w:cs="Times New Roman"/>
        </w:rPr>
        <w:t>, depending on the current state</w:t>
      </w:r>
      <w:r w:rsidR="006F010E">
        <w:rPr>
          <w:rFonts w:ascii="Times New Roman" w:eastAsia="SimSun" w:hAnsi="Times New Roman" w:cs="Times New Roman"/>
        </w:rPr>
        <w:t>.</w:t>
      </w:r>
      <w:r w:rsidR="00A95D5C">
        <w:rPr>
          <w:rFonts w:ascii="Times New Roman" w:eastAsia="SimSun" w:hAnsi="Times New Roman" w:cs="Times New Roman"/>
        </w:rPr>
        <w:t xml:space="preserve"> </w:t>
      </w:r>
    </w:p>
    <w:p w14:paraId="4A23C219" w14:textId="7A79B7DA" w:rsidR="000923C0" w:rsidRPr="0012681D" w:rsidRDefault="000923C0" w:rsidP="0012681D">
      <w:pPr>
        <w:tabs>
          <w:tab w:val="left" w:pos="2979"/>
        </w:tabs>
        <w:spacing w:line="360" w:lineRule="auto"/>
        <w:ind w:firstLine="0"/>
        <w:rPr>
          <w:rFonts w:ascii="Times New Roman" w:eastAsia="SimSun" w:hAnsi="Times New Roman" w:cs="Times New Roman"/>
          <w:b/>
          <w:bCs/>
          <w:sz w:val="28"/>
          <w:szCs w:val="28"/>
        </w:rPr>
      </w:pPr>
      <w:r>
        <w:rPr>
          <w:rFonts w:ascii="Times New Roman" w:eastAsia="SimSun" w:hAnsi="Times New Roman" w:cs="Times New Roman"/>
          <w:b/>
          <w:bCs/>
          <w:sz w:val="28"/>
          <w:szCs w:val="28"/>
        </w:rPr>
        <w:lastRenderedPageBreak/>
        <w:t>2.9 Processor.sv</w:t>
      </w:r>
      <w:r w:rsidR="001A34DD">
        <w:rPr>
          <w:rFonts w:ascii="Times New Roman" w:eastAsia="SimSun" w:hAnsi="Times New Roman" w:cs="Times New Roman"/>
          <w:b/>
          <w:bCs/>
          <w:sz w:val="28"/>
          <w:szCs w:val="28"/>
        </w:rPr>
        <w:t xml:space="preserve"> </w:t>
      </w:r>
      <w:r w:rsidR="001A34DD">
        <w:rPr>
          <w:rFonts w:ascii="Times New Roman" w:eastAsia="SimSun" w:hAnsi="Times New Roman" w:cs="Times New Roman"/>
        </w:rPr>
        <w:t>(Kader)</w:t>
      </w:r>
    </w:p>
    <w:p w14:paraId="5435B418" w14:textId="5E1A5B7A" w:rsidR="006F4ED2" w:rsidRDefault="297E3356" w:rsidP="00C23CD3">
      <w:pPr>
        <w:tabs>
          <w:tab w:val="left" w:pos="2979"/>
        </w:tabs>
        <w:spacing w:line="360" w:lineRule="auto"/>
        <w:ind w:firstLine="0"/>
      </w:pPr>
      <w:r>
        <w:t>The Processor</w:t>
      </w:r>
      <w:r w:rsidR="59CCBA1F">
        <w:t xml:space="preserve">.sv is </w:t>
      </w:r>
      <w:r w:rsidR="6D373D75">
        <w:t xml:space="preserve">a </w:t>
      </w:r>
      <w:r w:rsidR="49C76C85">
        <w:t>higher</w:t>
      </w:r>
      <w:r w:rsidR="0FAD2550">
        <w:t>-</w:t>
      </w:r>
      <w:r w:rsidR="2A3D3E12">
        <w:t xml:space="preserve">level module </w:t>
      </w:r>
      <w:r w:rsidR="1FA49212">
        <w:t xml:space="preserve">that </w:t>
      </w:r>
      <w:r w:rsidR="191633E4">
        <w:t>instantiate</w:t>
      </w:r>
      <w:r w:rsidR="00206BE8">
        <w:t>s</w:t>
      </w:r>
      <w:r w:rsidR="191633E4">
        <w:t xml:space="preserve"> </w:t>
      </w:r>
      <w:r w:rsidR="1384E6F5">
        <w:t xml:space="preserve">the </w:t>
      </w:r>
      <w:r w:rsidR="00CC2719">
        <w:t>Control</w:t>
      </w:r>
      <w:r w:rsidR="06437F44">
        <w:t xml:space="preserve"> </w:t>
      </w:r>
      <w:r w:rsidR="4DBD808B">
        <w:t xml:space="preserve">Unit </w:t>
      </w:r>
      <w:r w:rsidR="55016858">
        <w:t xml:space="preserve">and the </w:t>
      </w:r>
      <w:r w:rsidR="0F3A01EF">
        <w:t>Datapath</w:t>
      </w:r>
      <w:r w:rsidR="3A60DE0D">
        <w:t>. Using Clock and Reset inputs in order to orchestr</w:t>
      </w:r>
      <w:r w:rsidR="28AC816A">
        <w:t>ate the</w:t>
      </w:r>
      <w:r w:rsidR="0BCB0EA8">
        <w:t xml:space="preserve"> </w:t>
      </w:r>
      <w:r w:rsidR="00CC2719">
        <w:t>Control</w:t>
      </w:r>
      <w:r w:rsidR="71BB62A6">
        <w:t xml:space="preserve"> Unit and Datapath, the Process</w:t>
      </w:r>
      <w:r w:rsidR="791E344C">
        <w:t>or output signals destined to</w:t>
      </w:r>
      <w:r w:rsidR="3415D89F">
        <w:t xml:space="preserve"> the 8</w:t>
      </w:r>
      <w:r w:rsidR="00AA5EDD">
        <w:t>-</w:t>
      </w:r>
      <w:r w:rsidR="3415D89F">
        <w:t>to</w:t>
      </w:r>
      <w:r w:rsidR="00AA5EDD">
        <w:t>-</w:t>
      </w:r>
      <w:r w:rsidR="3415D89F">
        <w:t>1 Multiplexer.</w:t>
      </w:r>
    </w:p>
    <w:p w14:paraId="60F29732" w14:textId="07DD18F4" w:rsidR="00002E97" w:rsidRDefault="447774C3" w:rsidP="6DA7D56E">
      <w:pPr>
        <w:tabs>
          <w:tab w:val="left" w:pos="2979"/>
        </w:tabs>
        <w:spacing w:line="360" w:lineRule="auto"/>
        <w:ind w:firstLine="0"/>
        <w:jc w:val="both"/>
        <w:rPr>
          <w:rFonts w:ascii="Times New Roman" w:eastAsia="SimSun" w:hAnsi="Times New Roman" w:cs="Times New Roman"/>
          <w:b/>
        </w:rPr>
      </w:pPr>
      <w:r w:rsidRPr="6DA7D56E">
        <w:rPr>
          <w:rFonts w:ascii="Times New Roman" w:eastAsia="SimSun" w:hAnsi="Times New Roman" w:cs="Times New Roman"/>
          <w:b/>
          <w:bCs/>
        </w:rPr>
        <w:t>The port list:</w:t>
      </w:r>
    </w:p>
    <w:p w14:paraId="71A3C578" w14:textId="26416BE5" w:rsidR="7A2E8787" w:rsidRDefault="7A2E8787" w:rsidP="5A5E2549">
      <w:pPr>
        <w:pStyle w:val="ListParagraph"/>
        <w:numPr>
          <w:ilvl w:val="0"/>
          <w:numId w:val="25"/>
        </w:numPr>
        <w:tabs>
          <w:tab w:val="left" w:pos="2979"/>
        </w:tabs>
        <w:spacing w:line="360" w:lineRule="auto"/>
        <w:jc w:val="both"/>
        <w:rPr>
          <w:rFonts w:ascii="Times New Roman" w:eastAsia="SimSun" w:hAnsi="Times New Roman" w:cs="Times New Roman"/>
          <w:sz w:val="24"/>
          <w:szCs w:val="24"/>
        </w:rPr>
      </w:pPr>
      <w:r w:rsidRPr="5A5E2549">
        <w:rPr>
          <w:rFonts w:ascii="Times New Roman" w:eastAsia="SimSun" w:hAnsi="Times New Roman" w:cs="Times New Roman"/>
          <w:sz w:val="24"/>
          <w:szCs w:val="24"/>
        </w:rPr>
        <w:t>clk – system clock input</w:t>
      </w:r>
    </w:p>
    <w:p w14:paraId="15714545" w14:textId="1707DE57" w:rsidR="5337F865" w:rsidRDefault="3D03E5E1" w:rsidP="5A5E2549">
      <w:pPr>
        <w:pStyle w:val="ListParagraph"/>
        <w:numPr>
          <w:ilvl w:val="0"/>
          <w:numId w:val="25"/>
        </w:numPr>
        <w:tabs>
          <w:tab w:val="left" w:pos="2979"/>
        </w:tabs>
        <w:spacing w:line="360" w:lineRule="auto"/>
        <w:jc w:val="both"/>
        <w:rPr>
          <w:rFonts w:ascii="Times New Roman" w:eastAsia="SimSun" w:hAnsi="Times New Roman" w:cs="Times New Roman"/>
          <w:sz w:val="24"/>
          <w:szCs w:val="24"/>
        </w:rPr>
      </w:pPr>
      <w:r w:rsidRPr="5A5E2549">
        <w:rPr>
          <w:rFonts w:ascii="Times New Roman" w:eastAsia="SimSun" w:hAnsi="Times New Roman" w:cs="Times New Roman"/>
          <w:sz w:val="24"/>
          <w:szCs w:val="24"/>
        </w:rPr>
        <w:t>Reset</w:t>
      </w:r>
      <w:r w:rsidR="7A2E8787" w:rsidRPr="5A5E2549">
        <w:rPr>
          <w:rFonts w:ascii="Times New Roman" w:eastAsia="SimSun" w:hAnsi="Times New Roman" w:cs="Times New Roman"/>
          <w:sz w:val="24"/>
          <w:szCs w:val="24"/>
        </w:rPr>
        <w:t xml:space="preserve"> – reset </w:t>
      </w:r>
      <w:r w:rsidR="7A2E8787" w:rsidRPr="33B4BA5E">
        <w:rPr>
          <w:rFonts w:ascii="Times New Roman" w:eastAsia="SimSun" w:hAnsi="Times New Roman" w:cs="Times New Roman"/>
          <w:sz w:val="24"/>
          <w:szCs w:val="24"/>
        </w:rPr>
        <w:t xml:space="preserve">for </w:t>
      </w:r>
      <w:r w:rsidR="7A2E8787" w:rsidRPr="5A5E2549">
        <w:rPr>
          <w:rFonts w:ascii="Times New Roman" w:eastAsia="SimSun" w:hAnsi="Times New Roman" w:cs="Times New Roman"/>
          <w:sz w:val="24"/>
          <w:szCs w:val="24"/>
        </w:rPr>
        <w:t>the FSM</w:t>
      </w:r>
    </w:p>
    <w:p w14:paraId="3697A643" w14:textId="6D9FD733" w:rsidR="00002E97" w:rsidRDefault="1E7CAF76" w:rsidP="4E2680BF">
      <w:pPr>
        <w:pStyle w:val="ListParagraph"/>
        <w:numPr>
          <w:ilvl w:val="0"/>
          <w:numId w:val="27"/>
        </w:numPr>
        <w:tabs>
          <w:tab w:val="left" w:pos="2979"/>
        </w:tabs>
        <w:spacing w:line="360" w:lineRule="auto"/>
        <w:jc w:val="both"/>
        <w:rPr>
          <w:rFonts w:ascii="Times New Roman" w:eastAsia="SimSun" w:hAnsi="Times New Roman" w:cs="Times New Roman"/>
          <w:sz w:val="24"/>
          <w:szCs w:val="24"/>
        </w:rPr>
      </w:pPr>
      <w:r w:rsidRPr="4E2680BF">
        <w:rPr>
          <w:rFonts w:ascii="Times New Roman" w:eastAsia="SimSun" w:hAnsi="Times New Roman" w:cs="Times New Roman"/>
          <w:sz w:val="24"/>
          <w:szCs w:val="24"/>
        </w:rPr>
        <w:t xml:space="preserve">ALUinA </w:t>
      </w:r>
      <w:r w:rsidR="72178CEF" w:rsidRPr="4E2680BF">
        <w:rPr>
          <w:rFonts w:ascii="Times New Roman" w:eastAsia="SimSun" w:hAnsi="Times New Roman" w:cs="Times New Roman"/>
          <w:sz w:val="24"/>
          <w:szCs w:val="24"/>
        </w:rPr>
        <w:t xml:space="preserve">– </w:t>
      </w:r>
      <w:r w:rsidRPr="4E2680BF">
        <w:rPr>
          <w:rFonts w:ascii="Times New Roman" w:eastAsia="SimSun" w:hAnsi="Times New Roman" w:cs="Times New Roman"/>
          <w:sz w:val="24"/>
          <w:szCs w:val="24"/>
        </w:rPr>
        <w:t>ALU A input</w:t>
      </w:r>
      <w:r w:rsidR="4109B7B8" w:rsidRPr="4E2680BF">
        <w:rPr>
          <w:rFonts w:ascii="Times New Roman" w:eastAsia="SimSun" w:hAnsi="Times New Roman" w:cs="Times New Roman"/>
          <w:sz w:val="24"/>
          <w:szCs w:val="24"/>
        </w:rPr>
        <w:t xml:space="preserve"> (16-bit)</w:t>
      </w:r>
    </w:p>
    <w:p w14:paraId="1F0F8EA3" w14:textId="0E266A04" w:rsidR="00002E97" w:rsidRDefault="1E7CAF76" w:rsidP="4E2680BF">
      <w:pPr>
        <w:pStyle w:val="ListParagraph"/>
        <w:numPr>
          <w:ilvl w:val="0"/>
          <w:numId w:val="27"/>
        </w:numPr>
        <w:tabs>
          <w:tab w:val="left" w:pos="2979"/>
        </w:tabs>
        <w:spacing w:line="360" w:lineRule="auto"/>
        <w:jc w:val="both"/>
        <w:rPr>
          <w:rFonts w:ascii="Times New Roman" w:eastAsia="SimSun" w:hAnsi="Times New Roman" w:cs="Times New Roman"/>
          <w:sz w:val="24"/>
          <w:szCs w:val="24"/>
        </w:rPr>
      </w:pPr>
      <w:r w:rsidRPr="4E2680BF">
        <w:rPr>
          <w:rFonts w:ascii="Times New Roman" w:eastAsia="SimSun" w:hAnsi="Times New Roman" w:cs="Times New Roman"/>
          <w:sz w:val="24"/>
          <w:szCs w:val="24"/>
        </w:rPr>
        <w:t xml:space="preserve">ALUinB </w:t>
      </w:r>
      <w:r w:rsidR="72178CEF" w:rsidRPr="4E2680BF">
        <w:rPr>
          <w:rFonts w:ascii="Times New Roman" w:eastAsia="SimSun" w:hAnsi="Times New Roman" w:cs="Times New Roman"/>
          <w:sz w:val="24"/>
          <w:szCs w:val="24"/>
        </w:rPr>
        <w:t xml:space="preserve">– </w:t>
      </w:r>
      <w:r w:rsidRPr="4E2680BF">
        <w:rPr>
          <w:rFonts w:ascii="Times New Roman" w:eastAsia="SimSun" w:hAnsi="Times New Roman" w:cs="Times New Roman"/>
          <w:sz w:val="24"/>
          <w:szCs w:val="24"/>
        </w:rPr>
        <w:t>ALU B input</w:t>
      </w:r>
      <w:r w:rsidR="4109B7B8" w:rsidRPr="4E2680BF">
        <w:rPr>
          <w:rFonts w:ascii="Times New Roman" w:eastAsia="SimSun" w:hAnsi="Times New Roman" w:cs="Times New Roman"/>
          <w:sz w:val="24"/>
          <w:szCs w:val="24"/>
        </w:rPr>
        <w:t xml:space="preserve"> (16-bit)</w:t>
      </w:r>
    </w:p>
    <w:p w14:paraId="0099FE14" w14:textId="6F7E8D06" w:rsidR="00002E97" w:rsidRDefault="1E7CAF76" w:rsidP="4E2680BF">
      <w:pPr>
        <w:pStyle w:val="ListParagraph"/>
        <w:numPr>
          <w:ilvl w:val="0"/>
          <w:numId w:val="27"/>
        </w:numPr>
        <w:tabs>
          <w:tab w:val="left" w:pos="2979"/>
        </w:tabs>
        <w:spacing w:line="360" w:lineRule="auto"/>
        <w:jc w:val="both"/>
        <w:rPr>
          <w:rFonts w:ascii="Times New Roman" w:eastAsia="SimSun" w:hAnsi="Times New Roman" w:cs="Times New Roman"/>
          <w:sz w:val="24"/>
          <w:szCs w:val="24"/>
        </w:rPr>
      </w:pPr>
      <w:r w:rsidRPr="4E2680BF">
        <w:rPr>
          <w:rFonts w:ascii="Times New Roman" w:eastAsia="SimSun" w:hAnsi="Times New Roman" w:cs="Times New Roman"/>
          <w:sz w:val="24"/>
          <w:szCs w:val="24"/>
        </w:rPr>
        <w:t>ALUout</w:t>
      </w:r>
      <w:r w:rsidR="72178CEF" w:rsidRPr="4E2680BF">
        <w:rPr>
          <w:rFonts w:ascii="Times New Roman" w:eastAsia="SimSun" w:hAnsi="Times New Roman" w:cs="Times New Roman"/>
          <w:sz w:val="24"/>
          <w:szCs w:val="24"/>
        </w:rPr>
        <w:t xml:space="preserve"> – </w:t>
      </w:r>
      <w:r w:rsidRPr="4E2680BF">
        <w:rPr>
          <w:rFonts w:ascii="Times New Roman" w:eastAsia="SimSun" w:hAnsi="Times New Roman" w:cs="Times New Roman"/>
          <w:sz w:val="24"/>
          <w:szCs w:val="24"/>
        </w:rPr>
        <w:t>ALU output</w:t>
      </w:r>
      <w:r w:rsidR="4109B7B8" w:rsidRPr="4E2680BF">
        <w:rPr>
          <w:rFonts w:ascii="Times New Roman" w:eastAsia="SimSun" w:hAnsi="Times New Roman" w:cs="Times New Roman"/>
          <w:sz w:val="24"/>
          <w:szCs w:val="24"/>
        </w:rPr>
        <w:t xml:space="preserve"> (16-bit)</w:t>
      </w:r>
    </w:p>
    <w:p w14:paraId="589C7C46" w14:textId="0CA7E7DB" w:rsidR="33F22969" w:rsidRDefault="13288379" w:rsidP="33F22969">
      <w:pPr>
        <w:pStyle w:val="ListParagraph"/>
        <w:numPr>
          <w:ilvl w:val="0"/>
          <w:numId w:val="27"/>
        </w:numPr>
        <w:tabs>
          <w:tab w:val="left" w:pos="2979"/>
        </w:tabs>
        <w:spacing w:line="360" w:lineRule="auto"/>
        <w:jc w:val="both"/>
        <w:rPr>
          <w:rFonts w:ascii="Times New Roman" w:eastAsia="SimSun" w:hAnsi="Times New Roman" w:cs="Times New Roman"/>
          <w:sz w:val="24"/>
          <w:szCs w:val="24"/>
        </w:rPr>
      </w:pPr>
      <w:r w:rsidRPr="13288379">
        <w:rPr>
          <w:rFonts w:ascii="Times New Roman" w:eastAsia="SimSun" w:hAnsi="Times New Roman" w:cs="Times New Roman"/>
          <w:sz w:val="24"/>
          <w:szCs w:val="24"/>
        </w:rPr>
        <w:t>IR</w:t>
      </w:r>
      <w:r w:rsidR="386F9A9C" w:rsidRPr="386F9A9C">
        <w:rPr>
          <w:rFonts w:ascii="Times New Roman" w:eastAsia="SimSun" w:hAnsi="Times New Roman" w:cs="Times New Roman"/>
          <w:sz w:val="24"/>
          <w:szCs w:val="24"/>
        </w:rPr>
        <w:t>_Out</w:t>
      </w:r>
      <w:r w:rsidR="72178CEF" w:rsidRPr="70131233">
        <w:rPr>
          <w:rFonts w:ascii="Times New Roman" w:eastAsia="SimSun" w:hAnsi="Times New Roman" w:cs="Times New Roman"/>
          <w:sz w:val="24"/>
          <w:szCs w:val="24"/>
        </w:rPr>
        <w:t xml:space="preserve"> –</w:t>
      </w:r>
      <w:r w:rsidR="72178CEF" w:rsidRPr="769886BC">
        <w:rPr>
          <w:rFonts w:ascii="Times New Roman" w:eastAsia="SimSun" w:hAnsi="Times New Roman" w:cs="Times New Roman"/>
          <w:sz w:val="24"/>
          <w:szCs w:val="24"/>
        </w:rPr>
        <w:t xml:space="preserve"> </w:t>
      </w:r>
      <w:r w:rsidR="72178CEF" w:rsidRPr="7E0A9AFB">
        <w:rPr>
          <w:rFonts w:ascii="Times New Roman" w:eastAsia="SimSun" w:hAnsi="Times New Roman" w:cs="Times New Roman"/>
          <w:sz w:val="24"/>
          <w:szCs w:val="24"/>
        </w:rPr>
        <w:t xml:space="preserve">Instruction in </w:t>
      </w:r>
      <w:r w:rsidR="662A3BE1" w:rsidRPr="6AAF276D">
        <w:rPr>
          <w:rFonts w:ascii="Times New Roman" w:eastAsia="SimSun" w:hAnsi="Times New Roman" w:cs="Times New Roman"/>
          <w:sz w:val="24"/>
          <w:szCs w:val="24"/>
        </w:rPr>
        <w:t>process</w:t>
      </w:r>
      <w:r w:rsidR="00736649">
        <w:rPr>
          <w:rFonts w:ascii="Times New Roman" w:eastAsia="SimSun" w:hAnsi="Times New Roman" w:cs="Times New Roman"/>
          <w:sz w:val="24"/>
          <w:szCs w:val="24"/>
        </w:rPr>
        <w:t xml:space="preserve"> (16-bit)</w:t>
      </w:r>
    </w:p>
    <w:p w14:paraId="2970DFDC" w14:textId="763BA2AA" w:rsidR="66EDCB9E" w:rsidRDefault="66EDCB9E" w:rsidP="66EDCB9E">
      <w:pPr>
        <w:pStyle w:val="ListParagraph"/>
        <w:numPr>
          <w:ilvl w:val="0"/>
          <w:numId w:val="27"/>
        </w:numPr>
        <w:tabs>
          <w:tab w:val="left" w:pos="2979"/>
        </w:tabs>
        <w:spacing w:line="360" w:lineRule="auto"/>
        <w:jc w:val="both"/>
        <w:rPr>
          <w:rFonts w:ascii="Times New Roman" w:eastAsia="SimSun" w:hAnsi="Times New Roman" w:cs="Times New Roman"/>
          <w:sz w:val="24"/>
          <w:szCs w:val="24"/>
        </w:rPr>
      </w:pPr>
      <w:r w:rsidRPr="7020F30B">
        <w:rPr>
          <w:rFonts w:ascii="Times New Roman" w:eastAsia="SimSun" w:hAnsi="Times New Roman" w:cs="Times New Roman"/>
          <w:sz w:val="24"/>
          <w:szCs w:val="24"/>
        </w:rPr>
        <w:t>P</w:t>
      </w:r>
      <w:r w:rsidR="6DA7C58D" w:rsidRPr="7020F30B">
        <w:rPr>
          <w:rFonts w:ascii="Times New Roman" w:eastAsia="SimSun" w:hAnsi="Times New Roman" w:cs="Times New Roman"/>
          <w:sz w:val="24"/>
          <w:szCs w:val="24"/>
        </w:rPr>
        <w:t>C_Out</w:t>
      </w:r>
      <w:r w:rsidR="72178CEF" w:rsidRPr="7020F30B">
        <w:rPr>
          <w:rFonts w:ascii="Times New Roman" w:eastAsia="SimSun" w:hAnsi="Times New Roman" w:cs="Times New Roman"/>
          <w:sz w:val="24"/>
          <w:szCs w:val="24"/>
        </w:rPr>
        <w:t xml:space="preserve"> – Instruction </w:t>
      </w:r>
      <w:r w:rsidR="72178CEF" w:rsidRPr="7A0D9689">
        <w:rPr>
          <w:rFonts w:ascii="Times New Roman" w:eastAsia="SimSun" w:hAnsi="Times New Roman" w:cs="Times New Roman"/>
          <w:sz w:val="24"/>
          <w:szCs w:val="24"/>
        </w:rPr>
        <w:t xml:space="preserve">memory </w:t>
      </w:r>
      <w:r w:rsidR="72178CEF" w:rsidRPr="68A1956C">
        <w:rPr>
          <w:rFonts w:ascii="Times New Roman" w:eastAsia="SimSun" w:hAnsi="Times New Roman" w:cs="Times New Roman"/>
          <w:sz w:val="24"/>
          <w:szCs w:val="24"/>
        </w:rPr>
        <w:t>addresses</w:t>
      </w:r>
      <w:r w:rsidR="00206BE8">
        <w:rPr>
          <w:rFonts w:ascii="Times New Roman" w:eastAsia="SimSun" w:hAnsi="Times New Roman" w:cs="Times New Roman"/>
          <w:sz w:val="24"/>
          <w:szCs w:val="24"/>
        </w:rPr>
        <w:t xml:space="preserve"> </w:t>
      </w:r>
      <w:r w:rsidR="00736649">
        <w:rPr>
          <w:rFonts w:ascii="Times New Roman" w:eastAsia="SimSun" w:hAnsi="Times New Roman" w:cs="Times New Roman"/>
          <w:sz w:val="24"/>
          <w:szCs w:val="24"/>
        </w:rPr>
        <w:t>(8-bit)</w:t>
      </w:r>
    </w:p>
    <w:p w14:paraId="0722DCC1" w14:textId="55E1B22D" w:rsidR="6DA7C58D" w:rsidRDefault="6DA7C58D" w:rsidP="6DA7C58D">
      <w:pPr>
        <w:pStyle w:val="ListParagraph"/>
        <w:numPr>
          <w:ilvl w:val="0"/>
          <w:numId w:val="27"/>
        </w:numPr>
        <w:tabs>
          <w:tab w:val="left" w:pos="2979"/>
        </w:tabs>
        <w:spacing w:line="360" w:lineRule="auto"/>
        <w:jc w:val="both"/>
        <w:rPr>
          <w:rFonts w:ascii="Times New Roman" w:eastAsia="SimSun" w:hAnsi="Times New Roman" w:cs="Times New Roman"/>
          <w:sz w:val="24"/>
          <w:szCs w:val="24"/>
        </w:rPr>
      </w:pPr>
      <w:r w:rsidRPr="70131233">
        <w:rPr>
          <w:rFonts w:ascii="Times New Roman" w:eastAsia="SimSun" w:hAnsi="Times New Roman" w:cs="Times New Roman"/>
          <w:sz w:val="24"/>
          <w:szCs w:val="24"/>
        </w:rPr>
        <w:t>State</w:t>
      </w:r>
      <w:r w:rsidR="72178CEF" w:rsidRPr="70131233">
        <w:rPr>
          <w:rFonts w:ascii="Times New Roman" w:eastAsia="SimSun" w:hAnsi="Times New Roman" w:cs="Times New Roman"/>
          <w:sz w:val="24"/>
          <w:szCs w:val="24"/>
        </w:rPr>
        <w:t xml:space="preserve"> – Current state</w:t>
      </w:r>
      <w:r w:rsidR="00736649">
        <w:rPr>
          <w:rFonts w:ascii="Times New Roman" w:eastAsia="SimSun" w:hAnsi="Times New Roman" w:cs="Times New Roman"/>
          <w:sz w:val="24"/>
          <w:szCs w:val="24"/>
        </w:rPr>
        <w:t xml:space="preserve"> (4-bit)</w:t>
      </w:r>
    </w:p>
    <w:p w14:paraId="0FC2E1D3" w14:textId="5D4DE251" w:rsidR="005E38EB" w:rsidRPr="0012681D" w:rsidRDefault="0E53B095" w:rsidP="0012681D">
      <w:pPr>
        <w:pStyle w:val="ListParagraph"/>
        <w:numPr>
          <w:ilvl w:val="0"/>
          <w:numId w:val="27"/>
        </w:numPr>
        <w:tabs>
          <w:tab w:val="left" w:pos="2979"/>
        </w:tabs>
        <w:spacing w:line="360" w:lineRule="auto"/>
        <w:jc w:val="both"/>
        <w:rPr>
          <w:rFonts w:ascii="Times New Roman" w:eastAsia="SimSun" w:hAnsi="Times New Roman" w:cs="Times New Roman"/>
          <w:sz w:val="24"/>
          <w:szCs w:val="24"/>
        </w:rPr>
      </w:pPr>
      <w:r w:rsidRPr="0E53B095">
        <w:rPr>
          <w:rFonts w:ascii="Times New Roman" w:eastAsia="SimSun" w:hAnsi="Times New Roman" w:cs="Times New Roman"/>
          <w:sz w:val="24"/>
          <w:szCs w:val="24"/>
        </w:rPr>
        <w:t>NextState</w:t>
      </w:r>
      <w:r w:rsidR="72178CEF" w:rsidRPr="70131233">
        <w:rPr>
          <w:rFonts w:ascii="Times New Roman" w:eastAsia="SimSun" w:hAnsi="Times New Roman" w:cs="Times New Roman"/>
          <w:sz w:val="24"/>
          <w:szCs w:val="24"/>
        </w:rPr>
        <w:t xml:space="preserve"> –</w:t>
      </w:r>
      <w:r w:rsidR="72178CEF" w:rsidRPr="42B69DC5">
        <w:rPr>
          <w:rFonts w:ascii="Times New Roman" w:eastAsia="SimSun" w:hAnsi="Times New Roman" w:cs="Times New Roman"/>
          <w:sz w:val="24"/>
          <w:szCs w:val="24"/>
        </w:rPr>
        <w:t xml:space="preserve"> </w:t>
      </w:r>
      <w:r w:rsidR="72178CEF" w:rsidRPr="5AC16E99">
        <w:rPr>
          <w:rFonts w:ascii="Times New Roman" w:eastAsia="SimSun" w:hAnsi="Times New Roman" w:cs="Times New Roman"/>
          <w:sz w:val="24"/>
          <w:szCs w:val="24"/>
        </w:rPr>
        <w:t>Next</w:t>
      </w:r>
      <w:r w:rsidR="72178CEF" w:rsidRPr="3435BE97">
        <w:rPr>
          <w:rFonts w:ascii="Times New Roman" w:eastAsia="SimSun" w:hAnsi="Times New Roman" w:cs="Times New Roman"/>
          <w:sz w:val="24"/>
          <w:szCs w:val="24"/>
        </w:rPr>
        <w:t xml:space="preserve"> state</w:t>
      </w:r>
      <w:r w:rsidR="00736649">
        <w:rPr>
          <w:rFonts w:ascii="Times New Roman" w:eastAsia="SimSun" w:hAnsi="Times New Roman" w:cs="Times New Roman"/>
          <w:sz w:val="24"/>
          <w:szCs w:val="24"/>
        </w:rPr>
        <w:t xml:space="preserve"> (4-bit)</w:t>
      </w:r>
    </w:p>
    <w:p w14:paraId="69C9F3BC" w14:textId="58B9B632" w:rsidR="00393FAC" w:rsidRPr="001A798A" w:rsidRDefault="001A798A" w:rsidP="00131707">
      <w:pPr>
        <w:tabs>
          <w:tab w:val="left" w:pos="2979"/>
        </w:tabs>
        <w:spacing w:line="360" w:lineRule="auto"/>
        <w:ind w:firstLine="0"/>
        <w:rPr>
          <w:rFonts w:ascii="Times New Roman" w:eastAsia="SimSun" w:hAnsi="Times New Roman" w:cs="Times New Roman"/>
        </w:rPr>
      </w:pPr>
      <w:r>
        <w:rPr>
          <w:noProof/>
        </w:rPr>
        <mc:AlternateContent>
          <mc:Choice Requires="wps">
            <w:drawing>
              <wp:anchor distT="0" distB="0" distL="114300" distR="114300" simplePos="0" relativeHeight="251658271" behindDoc="0" locked="0" layoutInCell="1" allowOverlap="1" wp14:anchorId="01469760" wp14:editId="1B4047EE">
                <wp:simplePos x="0" y="0"/>
                <wp:positionH relativeFrom="margin">
                  <wp:align>right</wp:align>
                </wp:positionH>
                <wp:positionV relativeFrom="bottomMargin">
                  <wp:align>top</wp:align>
                </wp:positionV>
                <wp:extent cx="5943600" cy="266700"/>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wps:spPr>
                      <wps:txbx>
                        <w:txbxContent>
                          <w:p w14:paraId="131B338E" w14:textId="31EC4E11" w:rsidR="0012681D" w:rsidRPr="00E73A92" w:rsidRDefault="0012681D" w:rsidP="0012681D">
                            <w:pPr>
                              <w:pStyle w:val="Caption"/>
                              <w:jc w:val="center"/>
                              <w:rPr>
                                <w:rFonts w:ascii="Times New Roman" w:eastAsia="SimSun" w:hAnsi="Times New Roman" w:cs="Times New Roman"/>
                                <w:i w:val="0"/>
                                <w:iCs w:val="0"/>
                                <w:sz w:val="28"/>
                                <w:szCs w:val="28"/>
                              </w:rPr>
                            </w:pPr>
                            <w:r w:rsidRPr="00E20DB8">
                              <w:rPr>
                                <w:b/>
                                <w:bCs/>
                                <w:i w:val="0"/>
                                <w:iCs w:val="0"/>
                                <w:sz w:val="24"/>
                                <w:szCs w:val="20"/>
                              </w:rPr>
                              <w:t xml:space="preserve">Figure </w:t>
                            </w:r>
                            <w:r w:rsidR="00510E3D">
                              <w:rPr>
                                <w:b/>
                                <w:bCs/>
                                <w:i w:val="0"/>
                                <w:iCs w:val="0"/>
                                <w:sz w:val="24"/>
                                <w:szCs w:val="20"/>
                              </w:rPr>
                              <w:t>10</w:t>
                            </w:r>
                            <w:r>
                              <w:rPr>
                                <w:b/>
                                <w:bCs/>
                                <w:i w:val="0"/>
                                <w:iCs w:val="0"/>
                                <w:sz w:val="24"/>
                                <w:szCs w:val="20"/>
                              </w:rPr>
                              <w:t xml:space="preserve">: </w:t>
                            </w:r>
                            <w:r w:rsidRPr="0012681D">
                              <w:rPr>
                                <w:i w:val="0"/>
                                <w:iCs w:val="0"/>
                                <w:sz w:val="24"/>
                                <w:szCs w:val="20"/>
                              </w:rPr>
                              <w:t>RTL view of Processor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69760" id="Text Box 35" o:spid="_x0000_s1036" type="#_x0000_t202" style="position:absolute;margin-left:416.8pt;margin-top:0;width:468pt;height:21pt;z-index:251658271;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" stroked="f">
                <v:textbox inset="0,0,0,0">
                  <w:txbxContent>
                    <w:p w14:paraId="131B338E" w14:textId="31EC4E11" w:rsidR="0012681D" w:rsidRPr="00E73A92" w:rsidRDefault="0012681D" w:rsidP="0012681D">
                      <w:pPr>
                        <w:pStyle w:val="Caption"/>
                        <w:jc w:val="center"/>
                        <w:rPr>
                          <w:rFonts w:ascii="Times New Roman" w:eastAsia="SimSun" w:hAnsi="Times New Roman" w:cs="Times New Roman"/>
                          <w:i w:val="0"/>
                          <w:iCs w:val="0"/>
                          <w:sz w:val="28"/>
                          <w:szCs w:val="28"/>
                        </w:rPr>
                      </w:pPr>
                      <w:r w:rsidRPr="00E20DB8">
                        <w:rPr>
                          <w:b/>
                          <w:bCs/>
                          <w:i w:val="0"/>
                          <w:iCs w:val="0"/>
                          <w:sz w:val="24"/>
                          <w:szCs w:val="20"/>
                        </w:rPr>
                        <w:t xml:space="preserve">Figure </w:t>
                      </w:r>
                      <w:r w:rsidR="00510E3D">
                        <w:rPr>
                          <w:b/>
                          <w:bCs/>
                          <w:i w:val="0"/>
                          <w:iCs w:val="0"/>
                          <w:sz w:val="24"/>
                          <w:szCs w:val="20"/>
                        </w:rPr>
                        <w:t>10</w:t>
                      </w:r>
                      <w:r>
                        <w:rPr>
                          <w:b/>
                          <w:bCs/>
                          <w:i w:val="0"/>
                          <w:iCs w:val="0"/>
                          <w:sz w:val="24"/>
                          <w:szCs w:val="20"/>
                        </w:rPr>
                        <w:t xml:space="preserve">: </w:t>
                      </w:r>
                      <w:r w:rsidRPr="0012681D">
                        <w:rPr>
                          <w:i w:val="0"/>
                          <w:iCs w:val="0"/>
                          <w:sz w:val="24"/>
                          <w:szCs w:val="20"/>
                        </w:rPr>
                        <w:t>RTL view of Processor module</w:t>
                      </w:r>
                    </w:p>
                  </w:txbxContent>
                </v:textbox>
                <w10:wrap type="square" anchorx="margin" anchory="margin"/>
              </v:shape>
            </w:pict>
          </mc:Fallback>
        </mc:AlternateContent>
      </w:r>
      <w:r w:rsidRPr="0012681D">
        <w:rPr>
          <w:b/>
          <w:bCs/>
          <w:noProof/>
          <w:sz w:val="28"/>
          <w:szCs w:val="28"/>
        </w:rPr>
        <w:drawing>
          <wp:anchor distT="0" distB="0" distL="114300" distR="114300" simplePos="0" relativeHeight="251658270" behindDoc="1" locked="0" layoutInCell="1" allowOverlap="1" wp14:anchorId="1C22BDFE" wp14:editId="0CC133CA">
            <wp:simplePos x="0" y="0"/>
            <wp:positionH relativeFrom="margin">
              <wp:align>right</wp:align>
            </wp:positionH>
            <wp:positionV relativeFrom="paragraph">
              <wp:posOffset>1349375</wp:posOffset>
            </wp:positionV>
            <wp:extent cx="5943600" cy="2873375"/>
            <wp:effectExtent l="19050" t="19050" r="19050" b="22225"/>
            <wp:wrapTight wrapText="bothSides">
              <wp:wrapPolygon edited="0">
                <wp:start x="-69" y="-143"/>
                <wp:lineTo x="-69" y="21624"/>
                <wp:lineTo x="21600" y="21624"/>
                <wp:lineTo x="21600" y="-143"/>
                <wp:lineTo x="-69" y="-143"/>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73375"/>
                    </a:xfrm>
                    <a:prstGeom prst="rect">
                      <a:avLst/>
                    </a:prstGeom>
                    <a:ln>
                      <a:solidFill>
                        <a:schemeClr val="tx1"/>
                      </a:solidFill>
                    </a:ln>
                  </pic:spPr>
                </pic:pic>
              </a:graphicData>
            </a:graphic>
          </wp:anchor>
        </w:drawing>
      </w:r>
      <w:r w:rsidR="00EB74B6" w:rsidRPr="00F615E1">
        <w:rPr>
          <w:noProof/>
        </w:rPr>
        <w:t>To match the output of the Processor</w:t>
      </w:r>
      <w:r w:rsidR="00F615E1">
        <w:rPr>
          <w:noProof/>
        </w:rPr>
        <w:t xml:space="preserve">, </w:t>
      </w:r>
      <w:r w:rsidR="00F615E1" w:rsidRPr="00F615E1">
        <w:rPr>
          <w:i/>
          <w:iCs/>
          <w:noProof/>
        </w:rPr>
        <w:t>PC_Out</w:t>
      </w:r>
      <w:r w:rsidR="008802A3">
        <w:rPr>
          <w:i/>
          <w:iCs/>
          <w:noProof/>
        </w:rPr>
        <w:t xml:space="preserve"> </w:t>
      </w:r>
      <w:r w:rsidR="008802A3">
        <w:rPr>
          <w:noProof/>
        </w:rPr>
        <w:t>(8-bits)</w:t>
      </w:r>
      <w:r w:rsidR="00F615E1">
        <w:rPr>
          <w:noProof/>
        </w:rPr>
        <w:t xml:space="preserve">, </w:t>
      </w:r>
      <w:r w:rsidR="00EB74B6" w:rsidRPr="00F615E1">
        <w:rPr>
          <w:noProof/>
        </w:rPr>
        <w:t xml:space="preserve">defined by </w:t>
      </w:r>
      <w:r w:rsidR="005E55E7" w:rsidRPr="00F615E1">
        <w:rPr>
          <w:noProof/>
        </w:rPr>
        <w:t xml:space="preserve">the skeleton given in the </w:t>
      </w:r>
      <w:r w:rsidR="005E55E7" w:rsidRPr="00F615E1">
        <w:rPr>
          <w:rFonts w:ascii="Times New Roman" w:eastAsia="SimSun" w:hAnsi="Times New Roman" w:cs="Times New Roman"/>
        </w:rPr>
        <w:t>Project_SimpleProcessor.pdf</w:t>
      </w:r>
      <w:r w:rsidR="00F615E1">
        <w:rPr>
          <w:rFonts w:ascii="Times New Roman" w:eastAsia="SimSun" w:hAnsi="Times New Roman" w:cs="Times New Roman"/>
        </w:rPr>
        <w:t>,</w:t>
      </w:r>
      <w:r w:rsidR="008802A3">
        <w:rPr>
          <w:rFonts w:ascii="Times New Roman" w:eastAsia="SimSun" w:hAnsi="Times New Roman" w:cs="Times New Roman"/>
        </w:rPr>
        <w:t xml:space="preserve"> to the </w:t>
      </w:r>
      <w:r w:rsidR="008802A3" w:rsidRPr="00F615E1">
        <w:rPr>
          <w:i/>
          <w:iCs/>
          <w:noProof/>
        </w:rPr>
        <w:t>PC_Out</w:t>
      </w:r>
      <w:r w:rsidR="008802A3">
        <w:rPr>
          <w:i/>
          <w:iCs/>
          <w:noProof/>
        </w:rPr>
        <w:t xml:space="preserve"> </w:t>
      </w:r>
      <w:r w:rsidR="008802A3">
        <w:rPr>
          <w:noProof/>
        </w:rPr>
        <w:t xml:space="preserve">(7-bits) of the Control Unit, we </w:t>
      </w:r>
      <w:r w:rsidR="00946E76">
        <w:rPr>
          <w:noProof/>
        </w:rPr>
        <w:t xml:space="preserve">created an additional wire called </w:t>
      </w:r>
      <w:r w:rsidR="00946E76" w:rsidRPr="00F615E1">
        <w:rPr>
          <w:i/>
          <w:iCs/>
          <w:noProof/>
        </w:rPr>
        <w:t>PC_Out</w:t>
      </w:r>
      <w:r w:rsidR="00946E76" w:rsidRPr="00946E76">
        <w:rPr>
          <w:i/>
          <w:iCs/>
          <w:noProof/>
          <w:u w:val="single"/>
        </w:rPr>
        <w:t>7</w:t>
      </w:r>
      <w:r w:rsidR="00946E76">
        <w:rPr>
          <w:i/>
          <w:iCs/>
          <w:noProof/>
        </w:rPr>
        <w:t xml:space="preserve"> </w:t>
      </w:r>
      <w:r w:rsidR="00946E76">
        <w:rPr>
          <w:noProof/>
        </w:rPr>
        <w:t xml:space="preserve">(7-bits) to act as the output of the Control Unit </w:t>
      </w:r>
      <w:r w:rsidR="0021109A">
        <w:rPr>
          <w:noProof/>
        </w:rPr>
        <w:t xml:space="preserve">and then concatenated that wire with a 1-bit 0. This allowed us to assign the 8-bit </w:t>
      </w:r>
      <w:r w:rsidR="0021109A" w:rsidRPr="001A798A">
        <w:rPr>
          <w:i/>
          <w:iCs/>
          <w:noProof/>
        </w:rPr>
        <w:t>PC_Out</w:t>
      </w:r>
      <w:r w:rsidR="0021109A">
        <w:rPr>
          <w:noProof/>
        </w:rPr>
        <w:t xml:space="preserve"> of the Processor to the concatenated wire</w:t>
      </w:r>
      <w:r>
        <w:rPr>
          <w:noProof/>
        </w:rPr>
        <w:t xml:space="preserve">. </w:t>
      </w:r>
      <w:r w:rsidR="00222930">
        <w:rPr>
          <w:noProof/>
        </w:rPr>
        <w:t>Other than that, connecting this module was straightforward.</w:t>
      </w:r>
    </w:p>
    <w:p w14:paraId="6A4BC4E9" w14:textId="30137100" w:rsidR="00111897" w:rsidRPr="00131707" w:rsidRDefault="005E7F71" w:rsidP="00131707">
      <w:pPr>
        <w:tabs>
          <w:tab w:val="left" w:pos="2979"/>
        </w:tabs>
        <w:spacing w:line="360" w:lineRule="auto"/>
        <w:ind w:firstLine="0"/>
        <w:rPr>
          <w:b/>
          <w:bCs/>
          <w:noProof/>
          <w:sz w:val="28"/>
          <w:szCs w:val="28"/>
        </w:rPr>
      </w:pPr>
      <w:r w:rsidRPr="005E7F71">
        <w:rPr>
          <w:b/>
          <w:bCs/>
          <w:noProof/>
          <w:sz w:val="28"/>
          <w:szCs w:val="28"/>
        </w:rPr>
        <w:lastRenderedPageBreak/>
        <w:t>2.</w:t>
      </w:r>
      <w:r w:rsidR="00FB3178">
        <w:rPr>
          <w:b/>
          <w:bCs/>
          <w:noProof/>
          <w:sz w:val="28"/>
          <w:szCs w:val="28"/>
        </w:rPr>
        <w:t>10</w:t>
      </w:r>
      <w:r w:rsidRPr="005E7F71">
        <w:rPr>
          <w:b/>
          <w:bCs/>
          <w:noProof/>
          <w:sz w:val="28"/>
          <w:szCs w:val="28"/>
        </w:rPr>
        <w:t xml:space="preserve"> </w:t>
      </w:r>
      <w:r w:rsidR="007E538F">
        <w:rPr>
          <w:b/>
          <w:bCs/>
          <w:noProof/>
          <w:sz w:val="28"/>
          <w:szCs w:val="28"/>
        </w:rPr>
        <w:t>Pr</w:t>
      </w:r>
      <w:r w:rsidR="00372FB3">
        <w:rPr>
          <w:b/>
          <w:bCs/>
          <w:noProof/>
          <w:sz w:val="28"/>
          <w:szCs w:val="28"/>
        </w:rPr>
        <w:t>oject</w:t>
      </w:r>
      <w:r w:rsidR="00C50848">
        <w:rPr>
          <w:b/>
          <w:bCs/>
          <w:noProof/>
          <w:sz w:val="28"/>
          <w:szCs w:val="28"/>
        </w:rPr>
        <w:t>.sv</w:t>
      </w:r>
    </w:p>
    <w:p w14:paraId="43892820" w14:textId="59DF184F" w:rsidR="00921ED9" w:rsidRPr="00111897" w:rsidRDefault="00111897" w:rsidP="00C02958">
      <w:pPr>
        <w:tabs>
          <w:tab w:val="left" w:pos="2979"/>
        </w:tabs>
        <w:spacing w:line="360" w:lineRule="auto"/>
        <w:ind w:firstLine="0"/>
        <w:jc w:val="both"/>
        <w:rPr>
          <w:rFonts w:ascii="Times New Roman" w:eastAsia="SimSun" w:hAnsi="Times New Roman" w:cs="Times New Roman"/>
          <w:b/>
          <w:bCs/>
          <w:sz w:val="28"/>
          <w:szCs w:val="28"/>
        </w:rPr>
      </w:pPr>
      <w:r w:rsidRPr="00111897">
        <w:rPr>
          <w:rFonts w:ascii="Times New Roman" w:eastAsia="SimSun" w:hAnsi="Times New Roman" w:cs="Times New Roman"/>
          <w:b/>
          <w:bCs/>
        </w:rPr>
        <w:t>The port list:</w:t>
      </w:r>
      <w:r w:rsidR="00C02958" w:rsidRPr="00111897">
        <w:rPr>
          <w:rFonts w:ascii="Times New Roman" w:eastAsia="SimSun" w:hAnsi="Times New Roman" w:cs="Times New Roman"/>
          <w:b/>
          <w:bCs/>
        </w:rPr>
        <w:t xml:space="preserve"> </w:t>
      </w:r>
    </w:p>
    <w:p w14:paraId="271B9028" w14:textId="46A6ABCB" w:rsidR="006C114C" w:rsidRPr="006C114C" w:rsidRDefault="006C114C" w:rsidP="006C114C">
      <w:pPr>
        <w:pStyle w:val="ListParagraph"/>
        <w:numPr>
          <w:ilvl w:val="0"/>
          <w:numId w:val="34"/>
        </w:numPr>
        <w:tabs>
          <w:tab w:val="left" w:pos="2979"/>
        </w:tabs>
        <w:spacing w:line="360" w:lineRule="auto"/>
        <w:rPr>
          <w:rFonts w:ascii="Times New Roman" w:eastAsia="SimSun" w:hAnsi="Times New Roman" w:cs="Times New Roman"/>
          <w:sz w:val="24"/>
          <w:szCs w:val="24"/>
        </w:rPr>
      </w:pPr>
      <w:r w:rsidRPr="006C114C">
        <w:rPr>
          <w:rFonts w:ascii="Times New Roman" w:eastAsia="SimSun" w:hAnsi="Times New Roman" w:cs="Times New Roman"/>
          <w:sz w:val="24"/>
          <w:szCs w:val="24"/>
        </w:rPr>
        <w:t>SW</w:t>
      </w:r>
      <w:r>
        <w:rPr>
          <w:rFonts w:ascii="Times New Roman" w:eastAsia="SimSun" w:hAnsi="Times New Roman" w:cs="Times New Roman"/>
          <w:sz w:val="24"/>
          <w:szCs w:val="24"/>
        </w:rPr>
        <w:t xml:space="preserve"> – Main board switches (SW[17:15] controls what is displayed on the board</w:t>
      </w:r>
      <w:r w:rsidR="0013786E">
        <w:rPr>
          <w:rFonts w:ascii="Times New Roman" w:eastAsia="SimSun" w:hAnsi="Times New Roman" w:cs="Times New Roman"/>
          <w:sz w:val="24"/>
          <w:szCs w:val="24"/>
        </w:rPr>
        <w:t>)</w:t>
      </w:r>
    </w:p>
    <w:p w14:paraId="38CCCF25" w14:textId="3CF3F846" w:rsidR="006C114C" w:rsidRPr="006C114C" w:rsidRDefault="006C114C" w:rsidP="006C114C">
      <w:pPr>
        <w:pStyle w:val="ListParagraph"/>
        <w:numPr>
          <w:ilvl w:val="0"/>
          <w:numId w:val="34"/>
        </w:numPr>
        <w:tabs>
          <w:tab w:val="left" w:pos="2979"/>
        </w:tabs>
        <w:spacing w:line="360" w:lineRule="auto"/>
        <w:rPr>
          <w:rFonts w:ascii="Times New Roman" w:eastAsia="SimSun" w:hAnsi="Times New Roman" w:cs="Times New Roman"/>
          <w:sz w:val="24"/>
          <w:szCs w:val="24"/>
        </w:rPr>
      </w:pPr>
      <w:r w:rsidRPr="006C114C">
        <w:rPr>
          <w:rFonts w:ascii="Times New Roman" w:eastAsia="SimSun" w:hAnsi="Times New Roman" w:cs="Times New Roman"/>
          <w:sz w:val="24"/>
          <w:szCs w:val="24"/>
        </w:rPr>
        <w:t>KEY</w:t>
      </w:r>
      <w:r>
        <w:rPr>
          <w:rFonts w:ascii="Times New Roman" w:eastAsia="SimSun" w:hAnsi="Times New Roman" w:cs="Times New Roman"/>
          <w:sz w:val="24"/>
          <w:szCs w:val="24"/>
        </w:rPr>
        <w:t xml:space="preserve"> – Button Keys (KEY[2] used for clock cycling, KEY[1] used as the reset)</w:t>
      </w:r>
    </w:p>
    <w:p w14:paraId="2CBA4912" w14:textId="2BC1B677" w:rsidR="006C114C" w:rsidRPr="006C114C" w:rsidRDefault="006C114C" w:rsidP="006C114C">
      <w:pPr>
        <w:pStyle w:val="ListParagraph"/>
        <w:numPr>
          <w:ilvl w:val="0"/>
          <w:numId w:val="34"/>
        </w:numPr>
        <w:tabs>
          <w:tab w:val="left" w:pos="2979"/>
        </w:tabs>
        <w:spacing w:line="360" w:lineRule="auto"/>
        <w:rPr>
          <w:rFonts w:ascii="Times New Roman" w:eastAsia="SimSun" w:hAnsi="Times New Roman" w:cs="Times New Roman"/>
          <w:sz w:val="24"/>
          <w:szCs w:val="24"/>
        </w:rPr>
      </w:pPr>
      <w:r w:rsidRPr="006C114C">
        <w:rPr>
          <w:rFonts w:ascii="Times New Roman" w:eastAsia="SimSun" w:hAnsi="Times New Roman" w:cs="Times New Roman"/>
          <w:sz w:val="24"/>
          <w:szCs w:val="24"/>
        </w:rPr>
        <w:t xml:space="preserve">HEX0, HEX1, HEX2, HEX3, HEX4, HEX5, HEX6, HEX7 </w:t>
      </w:r>
    </w:p>
    <w:p w14:paraId="5A4A3813" w14:textId="2159B39A" w:rsidR="006C114C" w:rsidRPr="006C114C" w:rsidRDefault="006C114C" w:rsidP="006C114C">
      <w:pPr>
        <w:pStyle w:val="ListParagraph"/>
        <w:numPr>
          <w:ilvl w:val="0"/>
          <w:numId w:val="34"/>
        </w:numPr>
        <w:tabs>
          <w:tab w:val="left" w:pos="2979"/>
        </w:tabs>
        <w:spacing w:line="360" w:lineRule="auto"/>
        <w:rPr>
          <w:rFonts w:ascii="Times New Roman" w:eastAsia="SimSun" w:hAnsi="Times New Roman" w:cs="Times New Roman"/>
          <w:sz w:val="24"/>
          <w:szCs w:val="24"/>
        </w:rPr>
      </w:pPr>
      <w:r w:rsidRPr="006C114C">
        <w:rPr>
          <w:rFonts w:ascii="Times New Roman" w:eastAsia="SimSun" w:hAnsi="Times New Roman" w:cs="Times New Roman"/>
          <w:sz w:val="24"/>
          <w:szCs w:val="24"/>
        </w:rPr>
        <w:t>CLOCK_50</w:t>
      </w:r>
      <w:r w:rsidR="0013786E">
        <w:rPr>
          <w:rFonts w:ascii="Times New Roman" w:eastAsia="SimSun" w:hAnsi="Times New Roman" w:cs="Times New Roman"/>
          <w:sz w:val="24"/>
          <w:szCs w:val="24"/>
        </w:rPr>
        <w:t xml:space="preserve"> – 50 MHz clock signal</w:t>
      </w:r>
    </w:p>
    <w:p w14:paraId="3E4B3C9D" w14:textId="5E21AA45" w:rsidR="006C114C" w:rsidRPr="006C114C" w:rsidRDefault="006C114C" w:rsidP="006C114C">
      <w:pPr>
        <w:pStyle w:val="ListParagraph"/>
        <w:numPr>
          <w:ilvl w:val="0"/>
          <w:numId w:val="34"/>
        </w:numPr>
        <w:tabs>
          <w:tab w:val="left" w:pos="2979"/>
        </w:tabs>
        <w:spacing w:line="360" w:lineRule="auto"/>
        <w:rPr>
          <w:rFonts w:ascii="Times New Roman" w:eastAsia="SimSun" w:hAnsi="Times New Roman" w:cs="Times New Roman"/>
          <w:sz w:val="24"/>
          <w:szCs w:val="24"/>
        </w:rPr>
      </w:pPr>
      <w:r w:rsidRPr="006C114C">
        <w:rPr>
          <w:rFonts w:ascii="Times New Roman" w:eastAsia="SimSun" w:hAnsi="Times New Roman" w:cs="Times New Roman"/>
          <w:sz w:val="24"/>
          <w:szCs w:val="24"/>
        </w:rPr>
        <w:t>LEDG</w:t>
      </w:r>
      <w:r w:rsidR="0013786E">
        <w:rPr>
          <w:rFonts w:ascii="Times New Roman" w:eastAsia="SimSun" w:hAnsi="Times New Roman" w:cs="Times New Roman"/>
          <w:sz w:val="24"/>
          <w:szCs w:val="24"/>
        </w:rPr>
        <w:t xml:space="preserve"> – Green LEDs</w:t>
      </w:r>
      <w:r w:rsidR="004671EE">
        <w:rPr>
          <w:rFonts w:ascii="Times New Roman" w:eastAsia="SimSun" w:hAnsi="Times New Roman" w:cs="Times New Roman"/>
          <w:sz w:val="24"/>
          <w:szCs w:val="24"/>
        </w:rPr>
        <w:t xml:space="preserve"> (Used to indicate when a button key is pressed)</w:t>
      </w:r>
    </w:p>
    <w:p w14:paraId="3F472BD6" w14:textId="3DD6E065" w:rsidR="00002E97" w:rsidRPr="006C114C" w:rsidRDefault="006C114C" w:rsidP="006C114C">
      <w:pPr>
        <w:pStyle w:val="ListParagraph"/>
        <w:numPr>
          <w:ilvl w:val="0"/>
          <w:numId w:val="34"/>
        </w:numPr>
        <w:tabs>
          <w:tab w:val="left" w:pos="2979"/>
        </w:tabs>
        <w:spacing w:line="360" w:lineRule="auto"/>
        <w:rPr>
          <w:rFonts w:ascii="Times New Roman" w:eastAsia="SimSun" w:hAnsi="Times New Roman" w:cs="Times New Roman"/>
          <w:sz w:val="24"/>
          <w:szCs w:val="24"/>
        </w:rPr>
      </w:pPr>
      <w:r w:rsidRPr="006C114C">
        <w:rPr>
          <w:rFonts w:ascii="Times New Roman" w:eastAsia="SimSun" w:hAnsi="Times New Roman" w:cs="Times New Roman"/>
          <w:sz w:val="24"/>
          <w:szCs w:val="24"/>
        </w:rPr>
        <w:t>LEDR</w:t>
      </w:r>
      <w:r w:rsidR="004671EE">
        <w:rPr>
          <w:rFonts w:ascii="Times New Roman" w:eastAsia="SimSun" w:hAnsi="Times New Roman" w:cs="Times New Roman"/>
          <w:sz w:val="24"/>
          <w:szCs w:val="24"/>
        </w:rPr>
        <w:t xml:space="preserve"> – Red LEDs (Used to indicate when a main board switch is turned on)</w:t>
      </w:r>
    </w:p>
    <w:p w14:paraId="6978692A" w14:textId="4E303F24" w:rsidR="002F3398" w:rsidRDefault="00256425" w:rsidP="00C23CD3">
      <w:pPr>
        <w:tabs>
          <w:tab w:val="left" w:pos="2979"/>
        </w:tabs>
        <w:spacing w:line="360" w:lineRule="auto"/>
        <w:ind w:firstLine="0"/>
        <w:rPr>
          <w:rFonts w:ascii="Times New Roman" w:eastAsia="SimSun" w:hAnsi="Times New Roman" w:cs="Times New Roman"/>
        </w:rPr>
      </w:pPr>
      <w:r>
        <w:rPr>
          <w:rFonts w:ascii="Times New Roman" w:eastAsia="SimSun" w:hAnsi="Times New Roman" w:cs="Times New Roman"/>
        </w:rPr>
        <w:t xml:space="preserve">The </w:t>
      </w:r>
      <w:r w:rsidR="006F010E">
        <w:rPr>
          <w:rFonts w:ascii="Times New Roman" w:eastAsia="SimSun" w:hAnsi="Times New Roman" w:cs="Times New Roman"/>
        </w:rPr>
        <w:t xml:space="preserve">first module in the line is the </w:t>
      </w:r>
      <w:r w:rsidR="005D28A2">
        <w:rPr>
          <w:rFonts w:ascii="Times New Roman" w:eastAsia="SimSun" w:hAnsi="Times New Roman" w:cs="Times New Roman"/>
        </w:rPr>
        <w:t xml:space="preserve">ButtonSync module, which is designed </w:t>
      </w:r>
      <w:r w:rsidR="00016079">
        <w:rPr>
          <w:rFonts w:ascii="Times New Roman" w:eastAsia="SimSun" w:hAnsi="Times New Roman" w:cs="Times New Roman"/>
        </w:rPr>
        <w:t xml:space="preserve">so that a button press is only one clock period long. </w:t>
      </w:r>
      <w:r w:rsidR="003810E1">
        <w:rPr>
          <w:rFonts w:ascii="Times New Roman" w:eastAsia="SimSun" w:hAnsi="Times New Roman" w:cs="Times New Roman"/>
        </w:rPr>
        <w:t xml:space="preserve">This means that no matter how short or long you hold the button down while pressing it, </w:t>
      </w:r>
      <w:r w:rsidR="009F54B4">
        <w:rPr>
          <w:rFonts w:ascii="Times New Roman" w:eastAsia="SimSun" w:hAnsi="Times New Roman" w:cs="Times New Roman"/>
        </w:rPr>
        <w:t xml:space="preserve">the clock will only cycle once. </w:t>
      </w:r>
      <w:r w:rsidR="0083494F">
        <w:rPr>
          <w:rFonts w:ascii="Times New Roman" w:eastAsia="SimSun" w:hAnsi="Times New Roman" w:cs="Times New Roman"/>
        </w:rPr>
        <w:t>The output of the ButtonSync module then feeds into</w:t>
      </w:r>
      <w:r w:rsidR="00950726">
        <w:rPr>
          <w:rFonts w:ascii="Times New Roman" w:eastAsia="SimSun" w:hAnsi="Times New Roman" w:cs="Times New Roman"/>
        </w:rPr>
        <w:t xml:space="preserve"> t</w:t>
      </w:r>
      <w:r w:rsidR="0093576B">
        <w:rPr>
          <w:rFonts w:ascii="Times New Roman" w:eastAsia="SimSun" w:hAnsi="Times New Roman" w:cs="Times New Roman"/>
        </w:rPr>
        <w:t>he KeyFilter module</w:t>
      </w:r>
      <w:r w:rsidR="0083494F">
        <w:rPr>
          <w:rFonts w:ascii="Times New Roman" w:eastAsia="SimSun" w:hAnsi="Times New Roman" w:cs="Times New Roman"/>
        </w:rPr>
        <w:t>, which</w:t>
      </w:r>
      <w:r w:rsidR="0093576B">
        <w:rPr>
          <w:rFonts w:ascii="Times New Roman" w:eastAsia="SimSun" w:hAnsi="Times New Roman" w:cs="Times New Roman"/>
        </w:rPr>
        <w:t xml:space="preserve"> is </w:t>
      </w:r>
      <w:r w:rsidR="00950726">
        <w:rPr>
          <w:rFonts w:ascii="Times New Roman" w:eastAsia="SimSun" w:hAnsi="Times New Roman" w:cs="Times New Roman"/>
        </w:rPr>
        <w:t>used to combat pushbutton debouncing</w:t>
      </w:r>
      <w:r w:rsidR="00692A6D">
        <w:rPr>
          <w:rFonts w:ascii="Times New Roman" w:eastAsia="SimSun" w:hAnsi="Times New Roman" w:cs="Times New Roman"/>
        </w:rPr>
        <w:t xml:space="preserve">. </w:t>
      </w:r>
      <w:r w:rsidR="008156A1">
        <w:rPr>
          <w:rFonts w:ascii="Times New Roman" w:eastAsia="SimSun" w:hAnsi="Times New Roman" w:cs="Times New Roman"/>
        </w:rPr>
        <w:t>Pushbutton debouncing is when t</w:t>
      </w:r>
      <w:r w:rsidR="004A0685">
        <w:rPr>
          <w:rFonts w:ascii="Times New Roman" w:eastAsia="SimSun" w:hAnsi="Times New Roman" w:cs="Times New Roman"/>
        </w:rPr>
        <w:t>he metal contacts</w:t>
      </w:r>
      <w:r w:rsidR="000033EA">
        <w:rPr>
          <w:rFonts w:ascii="Times New Roman" w:eastAsia="SimSun" w:hAnsi="Times New Roman" w:cs="Times New Roman"/>
        </w:rPr>
        <w:t xml:space="preserve"> of </w:t>
      </w:r>
      <w:r w:rsidR="008156A1">
        <w:rPr>
          <w:rFonts w:ascii="Times New Roman" w:eastAsia="SimSun" w:hAnsi="Times New Roman" w:cs="Times New Roman"/>
        </w:rPr>
        <w:t>a</w:t>
      </w:r>
      <w:r w:rsidR="000033EA">
        <w:rPr>
          <w:rFonts w:ascii="Times New Roman" w:eastAsia="SimSun" w:hAnsi="Times New Roman" w:cs="Times New Roman"/>
        </w:rPr>
        <w:t xml:space="preserve"> switch will bounce from in-contact to not</w:t>
      </w:r>
      <w:r w:rsidR="00665461">
        <w:rPr>
          <w:rFonts w:ascii="Times New Roman" w:eastAsia="SimSun" w:hAnsi="Times New Roman" w:cs="Times New Roman"/>
        </w:rPr>
        <w:t xml:space="preserve"> in-contact </w:t>
      </w:r>
      <w:r w:rsidR="008156A1">
        <w:rPr>
          <w:rFonts w:ascii="Times New Roman" w:eastAsia="SimSun" w:hAnsi="Times New Roman" w:cs="Times New Roman"/>
        </w:rPr>
        <w:t xml:space="preserve">several times </w:t>
      </w:r>
      <w:r w:rsidR="00665461">
        <w:rPr>
          <w:rFonts w:ascii="Times New Roman" w:eastAsia="SimSun" w:hAnsi="Times New Roman" w:cs="Times New Roman"/>
        </w:rPr>
        <w:t>for a brief time</w:t>
      </w:r>
      <w:r w:rsidR="00257C5F">
        <w:rPr>
          <w:rFonts w:ascii="Times New Roman" w:eastAsia="SimSun" w:hAnsi="Times New Roman" w:cs="Times New Roman"/>
        </w:rPr>
        <w:t xml:space="preserve"> when the button is initially pressed</w:t>
      </w:r>
      <w:r w:rsidR="00665461">
        <w:rPr>
          <w:rFonts w:ascii="Times New Roman" w:eastAsia="SimSun" w:hAnsi="Times New Roman" w:cs="Times New Roman"/>
        </w:rPr>
        <w:t>. This</w:t>
      </w:r>
      <w:r w:rsidR="00257C5F">
        <w:rPr>
          <w:rFonts w:ascii="Times New Roman" w:eastAsia="SimSun" w:hAnsi="Times New Roman" w:cs="Times New Roman"/>
        </w:rPr>
        <w:t xml:space="preserve"> </w:t>
      </w:r>
      <w:r w:rsidR="00665461">
        <w:rPr>
          <w:rFonts w:ascii="Times New Roman" w:eastAsia="SimSun" w:hAnsi="Times New Roman" w:cs="Times New Roman"/>
        </w:rPr>
        <w:t>can cau</w:t>
      </w:r>
      <w:r w:rsidR="00257C5F">
        <w:rPr>
          <w:rFonts w:ascii="Times New Roman" w:eastAsia="SimSun" w:hAnsi="Times New Roman" w:cs="Times New Roman"/>
        </w:rPr>
        <w:t>se inaccuracies in the</w:t>
      </w:r>
      <w:r w:rsidR="00010ED4">
        <w:rPr>
          <w:rFonts w:ascii="Times New Roman" w:eastAsia="SimSun" w:hAnsi="Times New Roman" w:cs="Times New Roman"/>
        </w:rPr>
        <w:t xml:space="preserve"> button pressing. </w:t>
      </w:r>
      <w:r w:rsidR="00176556">
        <w:rPr>
          <w:rFonts w:ascii="Times New Roman" w:eastAsia="SimSun" w:hAnsi="Times New Roman" w:cs="Times New Roman"/>
        </w:rPr>
        <w:t xml:space="preserve">The output of the </w:t>
      </w:r>
      <w:r w:rsidR="0083494F">
        <w:rPr>
          <w:rFonts w:ascii="Times New Roman" w:eastAsia="SimSun" w:hAnsi="Times New Roman" w:cs="Times New Roman"/>
        </w:rPr>
        <w:t xml:space="preserve">KeyFilter is then fed into the </w:t>
      </w:r>
      <w:r w:rsidR="00AA2B2B">
        <w:rPr>
          <w:rFonts w:ascii="Times New Roman" w:eastAsia="SimSun" w:hAnsi="Times New Roman" w:cs="Times New Roman"/>
        </w:rPr>
        <w:t xml:space="preserve">clock input of the Processor. The Processor module </w:t>
      </w:r>
      <w:r w:rsidR="00377A69">
        <w:rPr>
          <w:rFonts w:ascii="Times New Roman" w:eastAsia="SimSun" w:hAnsi="Times New Roman" w:cs="Times New Roman"/>
        </w:rPr>
        <w:t>will cycle through the states in the state machine, reading instructions from the instruction memory and</w:t>
      </w:r>
      <w:r w:rsidR="005B3F6D">
        <w:rPr>
          <w:rFonts w:ascii="Times New Roman" w:eastAsia="SimSun" w:hAnsi="Times New Roman" w:cs="Times New Roman"/>
        </w:rPr>
        <w:t xml:space="preserve"> then</w:t>
      </w:r>
      <w:r w:rsidR="00377A69">
        <w:rPr>
          <w:rFonts w:ascii="Times New Roman" w:eastAsia="SimSun" w:hAnsi="Times New Roman" w:cs="Times New Roman"/>
        </w:rPr>
        <w:t xml:space="preserve"> </w:t>
      </w:r>
      <w:r w:rsidR="005B3F6D">
        <w:rPr>
          <w:rFonts w:ascii="Times New Roman" w:eastAsia="SimSun" w:hAnsi="Times New Roman" w:cs="Times New Roman"/>
        </w:rPr>
        <w:t>enacting the instructions with the help of the Datapath. The output</w:t>
      </w:r>
      <w:r w:rsidR="002B6F17">
        <w:rPr>
          <w:rFonts w:ascii="Times New Roman" w:eastAsia="SimSun" w:hAnsi="Times New Roman" w:cs="Times New Roman"/>
        </w:rPr>
        <w:t xml:space="preserve">s of the processor </w:t>
      </w:r>
      <w:r w:rsidR="00231983">
        <w:rPr>
          <w:rFonts w:ascii="Times New Roman" w:eastAsia="SimSun" w:hAnsi="Times New Roman" w:cs="Times New Roman"/>
        </w:rPr>
        <w:t>feed in</w:t>
      </w:r>
      <w:r w:rsidR="002B6F17">
        <w:rPr>
          <w:rFonts w:ascii="Times New Roman" w:eastAsia="SimSun" w:hAnsi="Times New Roman" w:cs="Times New Roman"/>
        </w:rPr>
        <w:t>to an 8-to-1 multiplexer, where a 3-bit select input</w:t>
      </w:r>
      <w:r w:rsidR="00231983">
        <w:rPr>
          <w:rFonts w:ascii="Times New Roman" w:eastAsia="SimSun" w:hAnsi="Times New Roman" w:cs="Times New Roman"/>
        </w:rPr>
        <w:t>,</w:t>
      </w:r>
      <w:r w:rsidR="002B6F17">
        <w:rPr>
          <w:rFonts w:ascii="Times New Roman" w:eastAsia="SimSun" w:hAnsi="Times New Roman" w:cs="Times New Roman"/>
        </w:rPr>
        <w:t xml:space="preserve"> controlled by the main board switches</w:t>
      </w:r>
      <w:r w:rsidR="00231983">
        <w:rPr>
          <w:rFonts w:ascii="Times New Roman" w:eastAsia="SimSun" w:hAnsi="Times New Roman" w:cs="Times New Roman"/>
        </w:rPr>
        <w:t xml:space="preserve">, is </w:t>
      </w:r>
      <w:r w:rsidR="00EB0A08">
        <w:rPr>
          <w:rFonts w:ascii="Times New Roman" w:eastAsia="SimSun" w:hAnsi="Times New Roman" w:cs="Times New Roman"/>
        </w:rPr>
        <w:t xml:space="preserve">used to display different output values from the Processor. </w:t>
      </w:r>
      <w:r w:rsidR="00B276B7">
        <w:rPr>
          <w:rFonts w:ascii="Times New Roman" w:eastAsia="SimSun" w:hAnsi="Times New Roman" w:cs="Times New Roman"/>
        </w:rPr>
        <w:t>Next, t</w:t>
      </w:r>
      <w:r w:rsidR="00EB0A08">
        <w:rPr>
          <w:rFonts w:ascii="Times New Roman" w:eastAsia="SimSun" w:hAnsi="Times New Roman" w:cs="Times New Roman"/>
        </w:rPr>
        <w:t>he</w:t>
      </w:r>
      <w:r w:rsidR="00083C2A">
        <w:rPr>
          <w:rFonts w:ascii="Times New Roman" w:eastAsia="SimSun" w:hAnsi="Times New Roman" w:cs="Times New Roman"/>
        </w:rPr>
        <w:t xml:space="preserve"> outputs of the</w:t>
      </w:r>
      <w:r w:rsidR="00EB0A08">
        <w:rPr>
          <w:rFonts w:ascii="Times New Roman" w:eastAsia="SimSun" w:hAnsi="Times New Roman" w:cs="Times New Roman"/>
        </w:rPr>
        <w:t xml:space="preserve"> Mux </w:t>
      </w:r>
      <w:r w:rsidR="00895628">
        <w:rPr>
          <w:rFonts w:ascii="Times New Roman" w:eastAsia="SimSun" w:hAnsi="Times New Roman" w:cs="Times New Roman"/>
        </w:rPr>
        <w:t>feed into 8 different decoder modules</w:t>
      </w:r>
      <w:r w:rsidR="00083C2A">
        <w:rPr>
          <w:rFonts w:ascii="Times New Roman" w:eastAsia="SimSun" w:hAnsi="Times New Roman" w:cs="Times New Roman"/>
        </w:rPr>
        <w:t xml:space="preserve"> that interact with the 7-segment displays. </w:t>
      </w:r>
      <w:r w:rsidR="00F67438">
        <w:rPr>
          <w:rFonts w:ascii="Times New Roman" w:eastAsia="SimSun" w:hAnsi="Times New Roman" w:cs="Times New Roman"/>
        </w:rPr>
        <w:t>HEX0</w:t>
      </w:r>
      <w:r w:rsidR="00CF7D6F">
        <w:rPr>
          <w:rFonts w:ascii="Times New Roman" w:eastAsia="SimSun" w:hAnsi="Times New Roman" w:cs="Times New Roman"/>
        </w:rPr>
        <w:t xml:space="preserve"> through HEX3 always show the contents of the IR.</w:t>
      </w:r>
    </w:p>
    <w:p w14:paraId="788BD0AA" w14:textId="77777777" w:rsidR="00F67438" w:rsidRDefault="00F67438" w:rsidP="00C23CD3">
      <w:pPr>
        <w:tabs>
          <w:tab w:val="left" w:pos="2979"/>
        </w:tabs>
        <w:spacing w:line="360" w:lineRule="auto"/>
        <w:ind w:firstLine="0"/>
      </w:pPr>
      <w:r>
        <w:t xml:space="preserve">SW[17:15] determines what HEX 7, 6, 5, and 4 display as follows: </w:t>
      </w:r>
    </w:p>
    <w:p w14:paraId="3ADFC67B" w14:textId="59213096" w:rsidR="00F67438" w:rsidRDefault="00F67438" w:rsidP="00CF7D6F">
      <w:pPr>
        <w:pStyle w:val="ListParagraph"/>
        <w:numPr>
          <w:ilvl w:val="0"/>
          <w:numId w:val="35"/>
        </w:numPr>
        <w:tabs>
          <w:tab w:val="left" w:pos="2979"/>
        </w:tabs>
        <w:spacing w:line="360" w:lineRule="auto"/>
      </w:pPr>
      <w:r>
        <w:t>0 =&gt; HEX7, HEX6 = PC; HEX5, HEX4 = Current State</w:t>
      </w:r>
    </w:p>
    <w:p w14:paraId="3FBE8A81" w14:textId="46D6F95D" w:rsidR="00F67438" w:rsidRDefault="00F67438" w:rsidP="00CF7D6F">
      <w:pPr>
        <w:pStyle w:val="ListParagraph"/>
        <w:numPr>
          <w:ilvl w:val="0"/>
          <w:numId w:val="35"/>
        </w:numPr>
        <w:tabs>
          <w:tab w:val="left" w:pos="2979"/>
        </w:tabs>
        <w:spacing w:line="360" w:lineRule="auto"/>
      </w:pPr>
      <w:r>
        <w:t xml:space="preserve">1 =&gt; HEX7, 6, 5, 4 = ALU_A (A-side input to ALU) </w:t>
      </w:r>
    </w:p>
    <w:p w14:paraId="694E9066" w14:textId="38219761" w:rsidR="00F67438" w:rsidRDefault="00CF7D6F" w:rsidP="00CF7D6F">
      <w:pPr>
        <w:pStyle w:val="ListParagraph"/>
        <w:numPr>
          <w:ilvl w:val="0"/>
          <w:numId w:val="35"/>
        </w:numPr>
        <w:tabs>
          <w:tab w:val="left" w:pos="2979"/>
        </w:tabs>
        <w:spacing w:line="360" w:lineRule="auto"/>
      </w:pPr>
      <w:r>
        <w:t xml:space="preserve">2 </w:t>
      </w:r>
      <w:r w:rsidR="00F67438">
        <w:t xml:space="preserve">=&gt; HEX7, 6, 5, 4 = ALU_B (B-side input to ALU) </w:t>
      </w:r>
    </w:p>
    <w:p w14:paraId="448BBDA9" w14:textId="1EBD4F3C" w:rsidR="00F67438" w:rsidRDefault="00CF7D6F" w:rsidP="00CF7D6F">
      <w:pPr>
        <w:pStyle w:val="ListParagraph"/>
        <w:numPr>
          <w:ilvl w:val="0"/>
          <w:numId w:val="35"/>
        </w:numPr>
        <w:tabs>
          <w:tab w:val="left" w:pos="2979"/>
        </w:tabs>
        <w:spacing w:line="360" w:lineRule="auto"/>
      </w:pPr>
      <w:r>
        <w:t xml:space="preserve">3 </w:t>
      </w:r>
      <w:r w:rsidR="00F67438">
        <w:t xml:space="preserve">=&gt; HEX7, 6, 5, 4 = ALU_Out (ALU output) </w:t>
      </w:r>
    </w:p>
    <w:p w14:paraId="209DBC16" w14:textId="4A1CFE2E" w:rsidR="00F67438" w:rsidRDefault="00CF7D6F" w:rsidP="00CF7D6F">
      <w:pPr>
        <w:pStyle w:val="ListParagraph"/>
        <w:numPr>
          <w:ilvl w:val="0"/>
          <w:numId w:val="35"/>
        </w:numPr>
        <w:tabs>
          <w:tab w:val="left" w:pos="2979"/>
        </w:tabs>
        <w:spacing w:line="360" w:lineRule="auto"/>
      </w:pPr>
      <w:r>
        <w:t xml:space="preserve">4 </w:t>
      </w:r>
      <w:r w:rsidR="00F67438">
        <w:t xml:space="preserve">=&gt; Next State (FSM next state variable, if you use one) </w:t>
      </w:r>
    </w:p>
    <w:p w14:paraId="2427E3DD" w14:textId="1908B214" w:rsidR="00F67438" w:rsidRDefault="00CF7D6F" w:rsidP="00CF7D6F">
      <w:pPr>
        <w:pStyle w:val="ListParagraph"/>
        <w:numPr>
          <w:ilvl w:val="0"/>
          <w:numId w:val="35"/>
        </w:numPr>
        <w:tabs>
          <w:tab w:val="left" w:pos="2979"/>
        </w:tabs>
        <w:spacing w:line="360" w:lineRule="auto"/>
      </w:pPr>
      <w:r>
        <w:t xml:space="preserve">5 =&gt; </w:t>
      </w:r>
      <w:r w:rsidR="00F67438">
        <w:t xml:space="preserve">Unused </w:t>
      </w:r>
    </w:p>
    <w:p w14:paraId="7AC5D21F" w14:textId="4B67587C" w:rsidR="00393FAC" w:rsidRDefault="00CF7D6F" w:rsidP="002F3398">
      <w:pPr>
        <w:pStyle w:val="ListParagraph"/>
        <w:numPr>
          <w:ilvl w:val="0"/>
          <w:numId w:val="35"/>
        </w:numPr>
        <w:tabs>
          <w:tab w:val="left" w:pos="2979"/>
        </w:tabs>
        <w:spacing w:after="0" w:line="360" w:lineRule="auto"/>
      </w:pPr>
      <w:r>
        <w:t xml:space="preserve">6 =&gt; </w:t>
      </w:r>
      <w:r w:rsidR="00F67438">
        <w:t>Unused</w:t>
      </w:r>
    </w:p>
    <w:p w14:paraId="0B38B62A" w14:textId="0D12DDD7" w:rsidR="002F3398" w:rsidRDefault="002F3398" w:rsidP="002F3398">
      <w:pPr>
        <w:pStyle w:val="ListParagraph"/>
        <w:numPr>
          <w:ilvl w:val="0"/>
          <w:numId w:val="35"/>
        </w:numPr>
        <w:tabs>
          <w:tab w:val="left" w:pos="2979"/>
        </w:tabs>
        <w:spacing w:after="0" w:line="360" w:lineRule="auto"/>
      </w:pPr>
      <w:r>
        <w:t>7 =&gt; Unused</w:t>
      </w:r>
    </w:p>
    <w:p w14:paraId="4C4C23A1" w14:textId="2AA3714D" w:rsidR="006F010E" w:rsidRPr="00393FAC" w:rsidRDefault="002F3398" w:rsidP="002F3398">
      <w:pPr>
        <w:tabs>
          <w:tab w:val="left" w:pos="2979"/>
        </w:tabs>
        <w:spacing w:line="360" w:lineRule="auto"/>
        <w:ind w:firstLine="0"/>
        <w:rPr>
          <w:rFonts w:eastAsiaTheme="minorHAnsi"/>
        </w:rPr>
      </w:pPr>
      <w:r>
        <w:rPr>
          <w:noProof/>
        </w:rPr>
        <w:lastRenderedPageBreak/>
        <mc:AlternateContent>
          <mc:Choice Requires="wps">
            <w:drawing>
              <wp:anchor distT="0" distB="0" distL="114300" distR="114300" simplePos="0" relativeHeight="251658250" behindDoc="0" locked="0" layoutInCell="1" allowOverlap="1" wp14:anchorId="29868889" wp14:editId="09753519">
                <wp:simplePos x="0" y="0"/>
                <wp:positionH relativeFrom="margin">
                  <wp:align>right</wp:align>
                </wp:positionH>
                <wp:positionV relativeFrom="margin">
                  <wp:posOffset>3357880</wp:posOffset>
                </wp:positionV>
                <wp:extent cx="5943600" cy="230588"/>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943600" cy="230588"/>
                        </a:xfrm>
                        <a:prstGeom prst="rect">
                          <a:avLst/>
                        </a:prstGeom>
                        <a:solidFill>
                          <a:prstClr val="white"/>
                        </a:solidFill>
                        <a:ln>
                          <a:noFill/>
                        </a:ln>
                      </wps:spPr>
                      <wps:txbx>
                        <w:txbxContent>
                          <w:p w14:paraId="4BAC68C0" w14:textId="104BF424" w:rsidR="00CF7D6F" w:rsidRPr="004D7430" w:rsidRDefault="00CF7D6F" w:rsidP="00CF7D6F">
                            <w:pPr>
                              <w:pStyle w:val="Caption"/>
                              <w:jc w:val="center"/>
                              <w:rPr>
                                <w:rFonts w:ascii="Times New Roman" w:eastAsia="SimSun" w:hAnsi="Times New Roman" w:cs="Times New Roman"/>
                                <w:i w:val="0"/>
                                <w:iCs w:val="0"/>
                                <w:sz w:val="28"/>
                                <w:szCs w:val="28"/>
                              </w:rPr>
                            </w:pPr>
                            <w:r w:rsidRPr="00E20DB8">
                              <w:rPr>
                                <w:b/>
                                <w:bCs/>
                                <w:i w:val="0"/>
                                <w:iCs w:val="0"/>
                                <w:sz w:val="24"/>
                                <w:szCs w:val="20"/>
                              </w:rPr>
                              <w:t xml:space="preserve">Figure </w:t>
                            </w:r>
                            <w:r w:rsidR="00510E3D">
                              <w:rPr>
                                <w:b/>
                                <w:bCs/>
                                <w:i w:val="0"/>
                                <w:iCs w:val="0"/>
                                <w:sz w:val="24"/>
                                <w:szCs w:val="20"/>
                              </w:rPr>
                              <w:t>11</w:t>
                            </w:r>
                            <w:r>
                              <w:rPr>
                                <w:b/>
                                <w:bCs/>
                                <w:i w:val="0"/>
                                <w:iCs w:val="0"/>
                                <w:sz w:val="24"/>
                                <w:szCs w:val="20"/>
                              </w:rPr>
                              <w:t>:</w:t>
                            </w:r>
                            <w:r>
                              <w:rPr>
                                <w:i w:val="0"/>
                                <w:iCs w:val="0"/>
                                <w:sz w:val="24"/>
                                <w:szCs w:val="20"/>
                              </w:rPr>
                              <w:t xml:space="preserve"> RTL view of Quartus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868889" id="Text Box 12" o:spid="_x0000_s1037" type="#_x0000_t202" style="position:absolute;margin-left:416.8pt;margin-top:264.4pt;width:468pt;height:18.15pt;z-index:251658250;visibility:visible;mso-wrap-style:square;mso-height-percent:0;mso-wrap-distance-left:9pt;mso-wrap-distance-top:0;mso-wrap-distance-right:9pt;mso-wrap-distance-bottom:0;mso-position-horizontal:right;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" stroked="f">
                <v:textbox inset="0,0,0,0">
                  <w:txbxContent>
                    <w:p w14:paraId="4BAC68C0" w14:textId="104BF424" w:rsidR="00CF7D6F" w:rsidRPr="004D7430" w:rsidRDefault="00CF7D6F" w:rsidP="00CF7D6F">
                      <w:pPr>
                        <w:pStyle w:val="Caption"/>
                        <w:jc w:val="center"/>
                        <w:rPr>
                          <w:rFonts w:ascii="Times New Roman" w:eastAsia="SimSun" w:hAnsi="Times New Roman" w:cs="Times New Roman"/>
                          <w:i w:val="0"/>
                          <w:iCs w:val="0"/>
                          <w:sz w:val="28"/>
                          <w:szCs w:val="28"/>
                        </w:rPr>
                      </w:pPr>
                      <w:r w:rsidRPr="00E20DB8">
                        <w:rPr>
                          <w:b/>
                          <w:bCs/>
                          <w:i w:val="0"/>
                          <w:iCs w:val="0"/>
                          <w:sz w:val="24"/>
                          <w:szCs w:val="20"/>
                        </w:rPr>
                        <w:t xml:space="preserve">Figure </w:t>
                      </w:r>
                      <w:r w:rsidR="00510E3D">
                        <w:rPr>
                          <w:b/>
                          <w:bCs/>
                          <w:i w:val="0"/>
                          <w:iCs w:val="0"/>
                          <w:sz w:val="24"/>
                          <w:szCs w:val="20"/>
                        </w:rPr>
                        <w:t>11</w:t>
                      </w:r>
                      <w:r>
                        <w:rPr>
                          <w:b/>
                          <w:bCs/>
                          <w:i w:val="0"/>
                          <w:iCs w:val="0"/>
                          <w:sz w:val="24"/>
                          <w:szCs w:val="20"/>
                        </w:rPr>
                        <w:t>:</w:t>
                      </w:r>
                      <w:r>
                        <w:rPr>
                          <w:i w:val="0"/>
                          <w:iCs w:val="0"/>
                          <w:sz w:val="24"/>
                          <w:szCs w:val="20"/>
                        </w:rPr>
                        <w:t xml:space="preserve"> RTL view of Quartus Project</w:t>
                      </w:r>
                    </w:p>
                  </w:txbxContent>
                </v:textbox>
                <w10:wrap anchorx="margin" anchory="margin"/>
              </v:shape>
            </w:pict>
          </mc:Fallback>
        </mc:AlternateContent>
      </w:r>
      <w:r w:rsidR="00CF7D6F" w:rsidRPr="004D7430">
        <w:rPr>
          <w:noProof/>
        </w:rPr>
        <w:drawing>
          <wp:anchor distT="0" distB="0" distL="114300" distR="114300" simplePos="0" relativeHeight="251658249" behindDoc="0" locked="0" layoutInCell="1" allowOverlap="1" wp14:anchorId="23340AC4" wp14:editId="64F4572D">
            <wp:simplePos x="0" y="0"/>
            <wp:positionH relativeFrom="margin">
              <wp:align>right</wp:align>
            </wp:positionH>
            <wp:positionV relativeFrom="paragraph">
              <wp:posOffset>19050</wp:posOffset>
            </wp:positionV>
            <wp:extent cx="5943600" cy="3259455"/>
            <wp:effectExtent l="19050" t="19050" r="19050" b="171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59455"/>
                    </a:xfrm>
                    <a:prstGeom prst="rect">
                      <a:avLst/>
                    </a:prstGeom>
                    <a:ln>
                      <a:solidFill>
                        <a:schemeClr val="tx1"/>
                      </a:solidFill>
                    </a:ln>
                  </pic:spPr>
                </pic:pic>
              </a:graphicData>
            </a:graphic>
          </wp:anchor>
        </w:drawing>
      </w:r>
    </w:p>
    <w:p w14:paraId="1BF7F803" w14:textId="64FC073E" w:rsidR="00D76933" w:rsidRPr="004671EE" w:rsidRDefault="00D76933" w:rsidP="00C23CD3">
      <w:pPr>
        <w:tabs>
          <w:tab w:val="left" w:pos="2979"/>
        </w:tabs>
        <w:spacing w:line="360" w:lineRule="auto"/>
        <w:ind w:firstLine="0"/>
        <w:rPr>
          <w:rFonts w:ascii="Times New Roman" w:eastAsia="SimSun" w:hAnsi="Times New Roman" w:cs="Times New Roman"/>
        </w:rPr>
      </w:pPr>
    </w:p>
    <w:p w14:paraId="01969B57" w14:textId="665BC857" w:rsidR="00D95CE1" w:rsidRPr="002F3398" w:rsidRDefault="00C23CD3" w:rsidP="00684987">
      <w:pPr>
        <w:tabs>
          <w:tab w:val="left" w:pos="2979"/>
        </w:tabs>
        <w:spacing w:line="360" w:lineRule="auto"/>
        <w:ind w:firstLine="0"/>
        <w:rPr>
          <w:rFonts w:ascii="Times New Roman" w:eastAsia="SimSun" w:hAnsi="Times New Roman" w:cs="Times New Roman"/>
          <w:b/>
          <w:bCs/>
          <w:sz w:val="32"/>
          <w:szCs w:val="32"/>
          <w:u w:val="single"/>
        </w:rPr>
      </w:pPr>
      <w:r w:rsidRPr="002F3398">
        <w:rPr>
          <w:rFonts w:ascii="Times New Roman" w:eastAsia="SimSun" w:hAnsi="Times New Roman" w:cs="Times New Roman"/>
          <w:b/>
          <w:bCs/>
          <w:sz w:val="32"/>
          <w:szCs w:val="32"/>
          <w:u w:val="single"/>
        </w:rPr>
        <w:t>3. Test Procedures</w:t>
      </w:r>
    </w:p>
    <w:p w14:paraId="6EEDE10F" w14:textId="737856B9" w:rsidR="006F4ED2" w:rsidRDefault="00D76933" w:rsidP="002F3398">
      <w:pPr>
        <w:tabs>
          <w:tab w:val="left" w:pos="2979"/>
        </w:tabs>
        <w:spacing w:line="360" w:lineRule="auto"/>
        <w:ind w:firstLine="0"/>
        <w:rPr>
          <w:rFonts w:ascii="Times New Roman" w:eastAsia="SimSun" w:hAnsi="Times New Roman" w:cs="Times New Roman"/>
        </w:rPr>
      </w:pPr>
      <w:r>
        <w:rPr>
          <w:rFonts w:ascii="Times New Roman" w:eastAsia="SimSun" w:hAnsi="Times New Roman" w:cs="Times New Roman"/>
        </w:rPr>
        <w:t xml:space="preserve">In the following sections, we will discuss the </w:t>
      </w:r>
      <w:r w:rsidR="00684987">
        <w:rPr>
          <w:rFonts w:ascii="Times New Roman" w:eastAsia="SimSun" w:hAnsi="Times New Roman" w:cs="Times New Roman"/>
        </w:rPr>
        <w:t>testing details</w:t>
      </w:r>
      <w:r>
        <w:rPr>
          <w:rFonts w:ascii="Times New Roman" w:eastAsia="SimSun" w:hAnsi="Times New Roman" w:cs="Times New Roman"/>
        </w:rPr>
        <w:t xml:space="preserve"> </w:t>
      </w:r>
      <w:r w:rsidR="00684987">
        <w:rPr>
          <w:rFonts w:ascii="Times New Roman" w:eastAsia="SimSun" w:hAnsi="Times New Roman" w:cs="Times New Roman"/>
        </w:rPr>
        <w:t>of the FSM, the Control Unit, and the Datapath.</w:t>
      </w:r>
    </w:p>
    <w:p w14:paraId="7B4C9B49" w14:textId="5102A087" w:rsidR="00684987" w:rsidRPr="00372FB3" w:rsidRDefault="00684987" w:rsidP="00684987">
      <w:pPr>
        <w:tabs>
          <w:tab w:val="left" w:pos="2979"/>
        </w:tabs>
        <w:spacing w:line="240" w:lineRule="auto"/>
        <w:ind w:firstLine="0"/>
        <w:rPr>
          <w:rFonts w:ascii="Times New Roman" w:eastAsia="SimSun" w:hAnsi="Times New Roman" w:cs="Times New Roman"/>
        </w:rPr>
      </w:pPr>
    </w:p>
    <w:p w14:paraId="4B7CA1E3" w14:textId="7F3BEC99" w:rsidR="00684987" w:rsidRPr="00131707" w:rsidRDefault="0034775C" w:rsidP="00A74615">
      <w:pPr>
        <w:tabs>
          <w:tab w:val="left" w:pos="2979"/>
        </w:tabs>
        <w:spacing w:line="360" w:lineRule="auto"/>
        <w:ind w:firstLine="0"/>
        <w:jc w:val="both"/>
        <w:rPr>
          <w:rFonts w:ascii="Times New Roman" w:eastAsia="SimSun" w:hAnsi="Times New Roman" w:cs="Times New Roman"/>
        </w:rPr>
      </w:pPr>
      <w:r>
        <w:rPr>
          <w:noProof/>
        </w:rPr>
        <w:drawing>
          <wp:anchor distT="0" distB="0" distL="114300" distR="114300" simplePos="0" relativeHeight="251658278" behindDoc="1" locked="0" layoutInCell="1" allowOverlap="1" wp14:anchorId="73061FDF" wp14:editId="08E4A9A8">
            <wp:simplePos x="0" y="0"/>
            <wp:positionH relativeFrom="margin">
              <wp:align>right</wp:align>
            </wp:positionH>
            <wp:positionV relativeFrom="paragraph">
              <wp:posOffset>36830</wp:posOffset>
            </wp:positionV>
            <wp:extent cx="3581400" cy="2402523"/>
            <wp:effectExtent l="19050" t="19050" r="19050" b="17145"/>
            <wp:wrapTight wrapText="bothSides">
              <wp:wrapPolygon edited="0">
                <wp:start x="-115" y="-171"/>
                <wp:lineTo x="-115" y="21583"/>
                <wp:lineTo x="21600" y="21583"/>
                <wp:lineTo x="21600" y="-171"/>
                <wp:lineTo x="-115" y="-171"/>
              </wp:wrapPolygon>
            </wp:wrapTight>
            <wp:docPr id="992266643" name="Picture 992266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581400" cy="2402523"/>
                    </a:xfrm>
                    <a:prstGeom prst="rect">
                      <a:avLst/>
                    </a:prstGeom>
                    <a:ln>
                      <a:solidFill>
                        <a:schemeClr val="tx1"/>
                      </a:solidFill>
                    </a:ln>
                  </pic:spPr>
                </pic:pic>
              </a:graphicData>
            </a:graphic>
          </wp:anchor>
        </w:drawing>
      </w:r>
      <w:r w:rsidR="00C23CD3" w:rsidRPr="002F357F">
        <w:rPr>
          <w:rFonts w:ascii="Times New Roman" w:eastAsia="SimSun" w:hAnsi="Times New Roman" w:cs="Times New Roman"/>
          <w:b/>
          <w:bCs/>
          <w:sz w:val="28"/>
          <w:szCs w:val="28"/>
        </w:rPr>
        <w:t>3.1  FSM_tb</w:t>
      </w:r>
    </w:p>
    <w:p w14:paraId="0F2AAFBC" w14:textId="180133EA" w:rsidR="0785AEB0" w:rsidRDefault="0034775C" w:rsidP="0034775C">
      <w:pPr>
        <w:tabs>
          <w:tab w:val="left" w:pos="2979"/>
        </w:tabs>
        <w:spacing w:line="360" w:lineRule="auto"/>
        <w:ind w:firstLine="0"/>
        <w:rPr>
          <w:rFonts w:ascii="Times New Roman" w:eastAsia="SimSun" w:hAnsi="Times New Roman" w:cs="Times New Roman"/>
          <w:highlight w:val="yellow"/>
        </w:rPr>
      </w:pPr>
      <w:r>
        <w:rPr>
          <w:noProof/>
        </w:rPr>
        <mc:AlternateContent>
          <mc:Choice Requires="wps">
            <w:drawing>
              <wp:anchor distT="0" distB="0" distL="114300" distR="114300" simplePos="0" relativeHeight="251658279" behindDoc="1" locked="0" layoutInCell="1" allowOverlap="1" wp14:anchorId="6D0EEA79" wp14:editId="2726F77E">
                <wp:simplePos x="0" y="0"/>
                <wp:positionH relativeFrom="margin">
                  <wp:align>right</wp:align>
                </wp:positionH>
                <wp:positionV relativeFrom="page">
                  <wp:posOffset>8324850</wp:posOffset>
                </wp:positionV>
                <wp:extent cx="3583940" cy="419100"/>
                <wp:effectExtent l="0" t="0" r="0" b="0"/>
                <wp:wrapTight wrapText="bothSides">
                  <wp:wrapPolygon edited="0">
                    <wp:start x="0" y="0"/>
                    <wp:lineTo x="0" y="20618"/>
                    <wp:lineTo x="21470" y="20618"/>
                    <wp:lineTo x="21470"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3583940" cy="419100"/>
                        </a:xfrm>
                        <a:prstGeom prst="rect">
                          <a:avLst/>
                        </a:prstGeom>
                        <a:solidFill>
                          <a:prstClr val="white"/>
                        </a:solidFill>
                        <a:ln>
                          <a:noFill/>
                        </a:ln>
                      </wps:spPr>
                      <wps:txbx>
                        <w:txbxContent>
                          <w:p w14:paraId="0E979F66" w14:textId="2B6F580C" w:rsidR="0034775C" w:rsidRPr="0034775C" w:rsidRDefault="0034775C" w:rsidP="0034775C">
                            <w:pPr>
                              <w:tabs>
                                <w:tab w:val="left" w:pos="2979"/>
                              </w:tabs>
                              <w:spacing w:line="360" w:lineRule="auto"/>
                              <w:ind w:firstLine="0"/>
                              <w:jc w:val="center"/>
                              <w:rPr>
                                <w:rFonts w:ascii="Times New Roman" w:eastAsia="SimSun" w:hAnsi="Times New Roman" w:cs="Times New Roman"/>
                              </w:rPr>
                            </w:pPr>
                            <w:r w:rsidRPr="0034775C">
                              <w:rPr>
                                <w:b/>
                                <w:bCs/>
                                <w:szCs w:val="20"/>
                              </w:rPr>
                              <w:t>Figure 12:</w:t>
                            </w:r>
                            <w:r>
                              <w:rPr>
                                <w:i/>
                                <w:iCs/>
                                <w:szCs w:val="20"/>
                              </w:rPr>
                              <w:t xml:space="preserve"> </w:t>
                            </w:r>
                            <w:r w:rsidRPr="6E6E9D0C">
                              <w:rPr>
                                <w:rFonts w:ascii="Times New Roman" w:eastAsia="SimSun" w:hAnsi="Times New Roman" w:cs="Times New Roman"/>
                              </w:rPr>
                              <w:t>FSM’s Testbench preview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EEA79" id="Text Box 9" o:spid="_x0000_s1038" type="#_x0000_t202" style="position:absolute;margin-left:231pt;margin-top:655.5pt;width:282.2pt;height:33pt;z-index:-251658201;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" stroked="f">
                <v:textbox inset="0,0,0,0">
                  <w:txbxContent>
                    <w:p w14:paraId="0E979F66" w14:textId="2B6F580C" w:rsidR="0034775C" w:rsidRPr="0034775C" w:rsidRDefault="0034775C" w:rsidP="0034775C">
                      <w:pPr>
                        <w:tabs>
                          <w:tab w:val="left" w:pos="2979"/>
                        </w:tabs>
                        <w:spacing w:line="360" w:lineRule="auto"/>
                        <w:ind w:firstLine="0"/>
                        <w:jc w:val="center"/>
                        <w:rPr>
                          <w:rFonts w:ascii="Times New Roman" w:eastAsia="SimSun" w:hAnsi="Times New Roman" w:cs="Times New Roman"/>
                        </w:rPr>
                      </w:pPr>
                      <w:r w:rsidRPr="0034775C">
                        <w:rPr>
                          <w:b/>
                          <w:bCs/>
                          <w:szCs w:val="20"/>
                        </w:rPr>
                        <w:t>Figure 12:</w:t>
                      </w:r>
                      <w:r>
                        <w:rPr>
                          <w:i/>
                          <w:iCs/>
                          <w:szCs w:val="20"/>
                        </w:rPr>
                        <w:t xml:space="preserve"> </w:t>
                      </w:r>
                      <w:r w:rsidRPr="6E6E9D0C">
                        <w:rPr>
                          <w:rFonts w:ascii="Times New Roman" w:eastAsia="SimSun" w:hAnsi="Times New Roman" w:cs="Times New Roman"/>
                        </w:rPr>
                        <w:t>FSM’s Testbench preview</w:t>
                      </w:r>
                    </w:p>
                  </w:txbxContent>
                </v:textbox>
                <w10:wrap type="tight" anchorx="margin" anchory="page"/>
              </v:shape>
            </w:pict>
          </mc:Fallback>
        </mc:AlternateContent>
      </w:r>
      <w:r w:rsidR="2D84E023" w:rsidRPr="6E6E9D0C">
        <w:rPr>
          <w:rFonts w:ascii="Times New Roman" w:eastAsia="SimSun" w:hAnsi="Times New Roman" w:cs="Times New Roman"/>
        </w:rPr>
        <w:t>In order to test the FSM module, we built the FSM testbench that simulated the pseudo code provided in the programmable processor guide. At the time of the FSM’s testing, we had not yet built the Control Unit. After translating the ps</w:t>
      </w:r>
      <w:r w:rsidR="6E6E9D0C" w:rsidRPr="6E6E9D0C">
        <w:rPr>
          <w:rFonts w:ascii="Times New Roman" w:eastAsia="SimSun" w:hAnsi="Times New Roman" w:cs="Times New Roman"/>
        </w:rPr>
        <w:t>eudo</w:t>
      </w:r>
      <w:r w:rsidR="009949E3">
        <w:rPr>
          <w:rFonts w:ascii="Times New Roman" w:eastAsia="SimSun" w:hAnsi="Times New Roman" w:cs="Times New Roman"/>
        </w:rPr>
        <w:t>-</w:t>
      </w:r>
      <w:r w:rsidR="6E6E9D0C" w:rsidRPr="6E6E9D0C">
        <w:rPr>
          <w:rFonts w:ascii="Times New Roman" w:eastAsia="SimSun" w:hAnsi="Times New Roman" w:cs="Times New Roman"/>
        </w:rPr>
        <w:t xml:space="preserve">code into Instruction format, we instantiated the FSM module using the instructions as </w:t>
      </w:r>
      <w:r w:rsidR="6E6E9D0C" w:rsidRPr="6E6E9D0C">
        <w:rPr>
          <w:rFonts w:ascii="Times New Roman" w:eastAsia="SimSun" w:hAnsi="Times New Roman" w:cs="Times New Roman"/>
        </w:rPr>
        <w:lastRenderedPageBreak/>
        <w:t>show</w:t>
      </w:r>
      <w:r>
        <w:rPr>
          <w:rFonts w:ascii="Times New Roman" w:eastAsia="SimSun" w:hAnsi="Times New Roman" w:cs="Times New Roman"/>
        </w:rPr>
        <w:t>n</w:t>
      </w:r>
      <w:r w:rsidR="6E6E9D0C" w:rsidRPr="6E6E9D0C">
        <w:rPr>
          <w:rFonts w:ascii="Times New Roman" w:eastAsia="SimSun" w:hAnsi="Times New Roman" w:cs="Times New Roman"/>
        </w:rPr>
        <w:t xml:space="preserve"> in Figur</w:t>
      </w:r>
      <w:r>
        <w:rPr>
          <w:rFonts w:ascii="Times New Roman" w:eastAsia="SimSun" w:hAnsi="Times New Roman" w:cs="Times New Roman"/>
        </w:rPr>
        <w:t>e 12</w:t>
      </w:r>
      <w:r w:rsidR="6E6E9D0C" w:rsidRPr="6E6E9D0C">
        <w:rPr>
          <w:rFonts w:ascii="Times New Roman" w:eastAsia="SimSun" w:hAnsi="Times New Roman" w:cs="Times New Roman"/>
        </w:rPr>
        <w:t>, see transcript in Figure</w:t>
      </w:r>
      <w:r w:rsidR="00224840">
        <w:rPr>
          <w:rFonts w:ascii="Times New Roman" w:eastAsia="SimSun" w:hAnsi="Times New Roman" w:cs="Times New Roman"/>
        </w:rPr>
        <w:t xml:space="preserve"> 18</w:t>
      </w:r>
      <w:r w:rsidR="6E6E9D0C" w:rsidRPr="6E6E9D0C">
        <w:rPr>
          <w:rFonts w:ascii="Times New Roman" w:eastAsia="SimSun" w:hAnsi="Times New Roman" w:cs="Times New Roman"/>
        </w:rPr>
        <w:t xml:space="preserve"> in</w:t>
      </w:r>
      <w:r w:rsidR="005F0501">
        <w:rPr>
          <w:rFonts w:ascii="Times New Roman" w:eastAsia="SimSun" w:hAnsi="Times New Roman" w:cs="Times New Roman"/>
        </w:rPr>
        <w:t xml:space="preserve"> Section</w:t>
      </w:r>
      <w:r w:rsidR="6E6E9D0C" w:rsidRPr="6E6E9D0C">
        <w:rPr>
          <w:rFonts w:ascii="Times New Roman" w:eastAsia="SimSun" w:hAnsi="Times New Roman" w:cs="Times New Roman"/>
        </w:rPr>
        <w:t xml:space="preserve"> 4.1 of the report.</w:t>
      </w:r>
    </w:p>
    <w:p w14:paraId="552CA3A1" w14:textId="03DF22C3" w:rsidR="00684987" w:rsidRDefault="6E6E9D0C" w:rsidP="00C23CD3">
      <w:pPr>
        <w:tabs>
          <w:tab w:val="left" w:pos="2979"/>
        </w:tabs>
        <w:spacing w:line="360" w:lineRule="auto"/>
        <w:ind w:firstLine="0"/>
      </w:pPr>
      <w:r>
        <w:t>Noted that for the simulation of the FSM we need to use the runrtl.do file, which is different from the usual runlab.do. Also, we had to manually impose a time interval for each instruction allowing them to be completed.</w:t>
      </w:r>
    </w:p>
    <w:p w14:paraId="4BA6F736" w14:textId="77777777" w:rsidR="00224840" w:rsidRDefault="00224840" w:rsidP="00C23CD3">
      <w:pPr>
        <w:tabs>
          <w:tab w:val="left" w:pos="2979"/>
        </w:tabs>
        <w:spacing w:line="360" w:lineRule="auto"/>
        <w:ind w:firstLine="0"/>
      </w:pPr>
    </w:p>
    <w:p w14:paraId="68A7D6EC" w14:textId="055AA26D" w:rsidR="00684987" w:rsidRPr="00224840" w:rsidRDefault="00C23CD3" w:rsidP="00224840">
      <w:pPr>
        <w:tabs>
          <w:tab w:val="left" w:pos="2979"/>
        </w:tabs>
        <w:spacing w:line="360" w:lineRule="auto"/>
        <w:ind w:firstLine="0"/>
        <w:rPr>
          <w:rFonts w:ascii="Times New Roman" w:eastAsia="SimSun" w:hAnsi="Times New Roman" w:cs="Times New Roman"/>
          <w:b/>
          <w:bCs/>
          <w:sz w:val="28"/>
          <w:szCs w:val="28"/>
        </w:rPr>
      </w:pPr>
      <w:r w:rsidRPr="002F357F">
        <w:rPr>
          <w:rFonts w:ascii="Times New Roman" w:eastAsia="SimSun" w:hAnsi="Times New Roman" w:cs="Times New Roman"/>
          <w:b/>
          <w:bCs/>
          <w:sz w:val="28"/>
          <w:szCs w:val="28"/>
        </w:rPr>
        <w:t xml:space="preserve">3.2 </w:t>
      </w:r>
      <w:r w:rsidR="00D93603" w:rsidRPr="002F357F">
        <w:rPr>
          <w:rFonts w:ascii="Times New Roman" w:eastAsia="SimSun" w:hAnsi="Times New Roman" w:cs="Times New Roman"/>
          <w:b/>
          <w:bCs/>
          <w:sz w:val="28"/>
          <w:szCs w:val="28"/>
        </w:rPr>
        <w:t>C</w:t>
      </w:r>
      <w:r w:rsidR="00CA3AEF">
        <w:rPr>
          <w:rFonts w:ascii="Times New Roman" w:eastAsia="SimSun" w:hAnsi="Times New Roman" w:cs="Times New Roman"/>
          <w:b/>
          <w:bCs/>
          <w:sz w:val="28"/>
          <w:szCs w:val="28"/>
        </w:rPr>
        <w:t>U</w:t>
      </w:r>
      <w:r w:rsidR="00D93603" w:rsidRPr="002F357F">
        <w:rPr>
          <w:rFonts w:ascii="Times New Roman" w:eastAsia="SimSun" w:hAnsi="Times New Roman" w:cs="Times New Roman"/>
          <w:b/>
          <w:bCs/>
          <w:sz w:val="28"/>
          <w:szCs w:val="28"/>
        </w:rPr>
        <w:t>_</w:t>
      </w:r>
      <w:r w:rsidRPr="002F357F">
        <w:rPr>
          <w:rFonts w:ascii="Times New Roman" w:eastAsia="SimSun" w:hAnsi="Times New Roman" w:cs="Times New Roman"/>
          <w:b/>
          <w:bCs/>
          <w:sz w:val="28"/>
          <w:szCs w:val="28"/>
        </w:rPr>
        <w:t>tb</w:t>
      </w:r>
    </w:p>
    <w:p w14:paraId="3E1BFD9E" w14:textId="0A80E474" w:rsidR="6E6E9D0C" w:rsidRPr="0034775C" w:rsidRDefault="6E6E9D0C" w:rsidP="6E6E9D0C">
      <w:pPr>
        <w:tabs>
          <w:tab w:val="left" w:pos="2979"/>
        </w:tabs>
        <w:spacing w:line="360" w:lineRule="auto"/>
        <w:ind w:firstLine="0"/>
        <w:jc w:val="both"/>
        <w:rPr>
          <w:rFonts w:ascii="Times New Roman" w:eastAsia="SimSun" w:hAnsi="Times New Roman" w:cs="Times New Roman"/>
        </w:rPr>
      </w:pPr>
      <w:r w:rsidRPr="6E6E9D0C">
        <w:rPr>
          <w:rFonts w:ascii="Times New Roman" w:eastAsia="SimSun" w:hAnsi="Times New Roman" w:cs="Times New Roman"/>
        </w:rPr>
        <w:t xml:space="preserve">The CU test bench like the FSM test bench will simulate the provided pseudo code. Because the CU instantiates the FSM, PC, IR, and the instruction memory, we only needed to simulate a clock and reset signal as input to the CU module. In </w:t>
      </w:r>
      <w:r w:rsidRPr="005F0501">
        <w:rPr>
          <w:rFonts w:ascii="Times New Roman" w:eastAsia="SimSun" w:hAnsi="Times New Roman" w:cs="Times New Roman"/>
        </w:rPr>
        <w:t>Figure</w:t>
      </w:r>
      <w:r w:rsidR="00AC7C93" w:rsidRPr="005F0501">
        <w:rPr>
          <w:rFonts w:ascii="Times New Roman" w:eastAsia="SimSun" w:hAnsi="Times New Roman" w:cs="Times New Roman"/>
        </w:rPr>
        <w:t xml:space="preserve"> 13</w:t>
      </w:r>
      <w:r w:rsidRPr="005F0501">
        <w:rPr>
          <w:rFonts w:ascii="Times New Roman" w:eastAsia="SimSun" w:hAnsi="Times New Roman" w:cs="Times New Roman"/>
        </w:rPr>
        <w:t>, we</w:t>
      </w:r>
      <w:r w:rsidRPr="6E6E9D0C">
        <w:rPr>
          <w:rFonts w:ascii="Times New Roman" w:eastAsia="SimSun" w:hAnsi="Times New Roman" w:cs="Times New Roman"/>
        </w:rPr>
        <w:t xml:space="preserve"> created a 50 MHz clock using an always block, while setting the reset signal to 1 to clear any unexpected current state and then to 0 for 800 ns, time necessary to run the 8 instructions contain in the Instruction memory file. The test bench ends with the reset signal to 1, in order to clear the FSM state. See transcript of the CU’s testbench in Figure</w:t>
      </w:r>
      <w:r w:rsidR="00224840">
        <w:rPr>
          <w:rFonts w:ascii="Times New Roman" w:eastAsia="SimSun" w:hAnsi="Times New Roman" w:cs="Times New Roman"/>
        </w:rPr>
        <w:t xml:space="preserve"> 19</w:t>
      </w:r>
      <w:r w:rsidRPr="6E6E9D0C">
        <w:rPr>
          <w:rFonts w:ascii="Times New Roman" w:eastAsia="SimSun" w:hAnsi="Times New Roman" w:cs="Times New Roman"/>
        </w:rPr>
        <w:t xml:space="preserve"> in Part 4.2 of the report.</w:t>
      </w:r>
    </w:p>
    <w:p w14:paraId="72240E9B" w14:textId="6141B0D4" w:rsidR="0034775C" w:rsidRDefault="0034775C" w:rsidP="00C23CD3">
      <w:pPr>
        <w:tabs>
          <w:tab w:val="left" w:pos="2979"/>
        </w:tabs>
        <w:spacing w:line="360" w:lineRule="auto"/>
        <w:ind w:firstLine="0"/>
        <w:rPr>
          <w:rFonts w:ascii="Times New Roman" w:eastAsia="SimSun" w:hAnsi="Times New Roman" w:cs="Times New Roman"/>
          <w:b/>
          <w:bCs/>
          <w:sz w:val="28"/>
          <w:szCs w:val="28"/>
        </w:rPr>
      </w:pPr>
      <w:r>
        <w:rPr>
          <w:noProof/>
        </w:rPr>
        <w:drawing>
          <wp:anchor distT="0" distB="0" distL="114300" distR="114300" simplePos="0" relativeHeight="251658280" behindDoc="1" locked="0" layoutInCell="1" allowOverlap="1" wp14:anchorId="5A7C0504" wp14:editId="415348C6">
            <wp:simplePos x="0" y="0"/>
            <wp:positionH relativeFrom="margin">
              <wp:align>center</wp:align>
            </wp:positionH>
            <wp:positionV relativeFrom="paragraph">
              <wp:posOffset>9525</wp:posOffset>
            </wp:positionV>
            <wp:extent cx="4572000" cy="2552700"/>
            <wp:effectExtent l="19050" t="19050" r="19050" b="19050"/>
            <wp:wrapTight wrapText="bothSides">
              <wp:wrapPolygon edited="0">
                <wp:start x="-90" y="-161"/>
                <wp:lineTo x="-90" y="21600"/>
                <wp:lineTo x="21600" y="21600"/>
                <wp:lineTo x="21600" y="-161"/>
                <wp:lineTo x="-90" y="-161"/>
              </wp:wrapPolygon>
            </wp:wrapTight>
            <wp:docPr id="2066641493" name="Picture 206664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2552700"/>
                    </a:xfrm>
                    <a:prstGeom prst="rect">
                      <a:avLst/>
                    </a:prstGeom>
                    <a:ln>
                      <a:solidFill>
                        <a:schemeClr val="tx1"/>
                      </a:solidFill>
                    </a:ln>
                  </pic:spPr>
                </pic:pic>
              </a:graphicData>
            </a:graphic>
          </wp:anchor>
        </w:drawing>
      </w:r>
    </w:p>
    <w:p w14:paraId="022975C7" w14:textId="3C5E766A" w:rsidR="0034775C" w:rsidRDefault="0034775C" w:rsidP="00C23CD3">
      <w:pPr>
        <w:tabs>
          <w:tab w:val="left" w:pos="2979"/>
        </w:tabs>
        <w:spacing w:line="360" w:lineRule="auto"/>
        <w:ind w:firstLine="0"/>
        <w:rPr>
          <w:rFonts w:ascii="Times New Roman" w:eastAsia="SimSun" w:hAnsi="Times New Roman" w:cs="Times New Roman"/>
          <w:b/>
          <w:bCs/>
          <w:sz w:val="28"/>
          <w:szCs w:val="28"/>
        </w:rPr>
      </w:pPr>
    </w:p>
    <w:p w14:paraId="62AA40D7" w14:textId="77777777" w:rsidR="0034775C" w:rsidRDefault="0034775C" w:rsidP="00C23CD3">
      <w:pPr>
        <w:tabs>
          <w:tab w:val="left" w:pos="2979"/>
        </w:tabs>
        <w:spacing w:line="360" w:lineRule="auto"/>
        <w:ind w:firstLine="0"/>
        <w:rPr>
          <w:rFonts w:ascii="Times New Roman" w:eastAsia="SimSun" w:hAnsi="Times New Roman" w:cs="Times New Roman"/>
          <w:b/>
          <w:bCs/>
          <w:sz w:val="28"/>
          <w:szCs w:val="28"/>
        </w:rPr>
      </w:pPr>
    </w:p>
    <w:p w14:paraId="196308A1" w14:textId="77777777" w:rsidR="0034775C" w:rsidRDefault="0034775C" w:rsidP="00C23CD3">
      <w:pPr>
        <w:tabs>
          <w:tab w:val="left" w:pos="2979"/>
        </w:tabs>
        <w:spacing w:line="360" w:lineRule="auto"/>
        <w:ind w:firstLine="0"/>
        <w:rPr>
          <w:rFonts w:ascii="Times New Roman" w:eastAsia="SimSun" w:hAnsi="Times New Roman" w:cs="Times New Roman"/>
          <w:b/>
          <w:bCs/>
          <w:sz w:val="28"/>
          <w:szCs w:val="28"/>
        </w:rPr>
      </w:pPr>
    </w:p>
    <w:p w14:paraId="754E04B7" w14:textId="77777777" w:rsidR="0034775C" w:rsidRDefault="0034775C" w:rsidP="00C23CD3">
      <w:pPr>
        <w:tabs>
          <w:tab w:val="left" w:pos="2979"/>
        </w:tabs>
        <w:spacing w:line="360" w:lineRule="auto"/>
        <w:ind w:firstLine="0"/>
        <w:rPr>
          <w:rFonts w:ascii="Times New Roman" w:eastAsia="SimSun" w:hAnsi="Times New Roman" w:cs="Times New Roman"/>
          <w:b/>
          <w:bCs/>
          <w:sz w:val="28"/>
          <w:szCs w:val="28"/>
        </w:rPr>
      </w:pPr>
    </w:p>
    <w:p w14:paraId="262DA141" w14:textId="77777777" w:rsidR="0034775C" w:rsidRDefault="0034775C" w:rsidP="00C23CD3">
      <w:pPr>
        <w:tabs>
          <w:tab w:val="left" w:pos="2979"/>
        </w:tabs>
        <w:spacing w:line="360" w:lineRule="auto"/>
        <w:ind w:firstLine="0"/>
        <w:rPr>
          <w:rFonts w:ascii="Times New Roman" w:eastAsia="SimSun" w:hAnsi="Times New Roman" w:cs="Times New Roman"/>
          <w:b/>
          <w:bCs/>
          <w:sz w:val="28"/>
          <w:szCs w:val="28"/>
        </w:rPr>
      </w:pPr>
    </w:p>
    <w:p w14:paraId="3C9CA11A" w14:textId="77777777" w:rsidR="0034775C" w:rsidRDefault="0034775C" w:rsidP="00C23CD3">
      <w:pPr>
        <w:tabs>
          <w:tab w:val="left" w:pos="2979"/>
        </w:tabs>
        <w:spacing w:line="360" w:lineRule="auto"/>
        <w:ind w:firstLine="0"/>
        <w:rPr>
          <w:rFonts w:ascii="Times New Roman" w:eastAsia="SimSun" w:hAnsi="Times New Roman" w:cs="Times New Roman"/>
          <w:b/>
          <w:bCs/>
          <w:sz w:val="28"/>
          <w:szCs w:val="28"/>
        </w:rPr>
      </w:pPr>
    </w:p>
    <w:p w14:paraId="4228732E" w14:textId="77777777" w:rsidR="0034775C" w:rsidRDefault="0034775C" w:rsidP="00C23CD3">
      <w:pPr>
        <w:tabs>
          <w:tab w:val="left" w:pos="2979"/>
        </w:tabs>
        <w:spacing w:line="360" w:lineRule="auto"/>
        <w:ind w:firstLine="0"/>
        <w:rPr>
          <w:rFonts w:ascii="Times New Roman" w:eastAsia="SimSun" w:hAnsi="Times New Roman" w:cs="Times New Roman"/>
          <w:b/>
          <w:bCs/>
          <w:sz w:val="28"/>
          <w:szCs w:val="28"/>
        </w:rPr>
      </w:pPr>
    </w:p>
    <w:p w14:paraId="7981D708" w14:textId="4C8D08DE" w:rsidR="0034775C" w:rsidRDefault="0034775C" w:rsidP="00C23CD3">
      <w:pPr>
        <w:tabs>
          <w:tab w:val="left" w:pos="2979"/>
        </w:tabs>
        <w:spacing w:line="360" w:lineRule="auto"/>
        <w:ind w:firstLine="0"/>
        <w:rPr>
          <w:rFonts w:ascii="Times New Roman" w:eastAsia="SimSun" w:hAnsi="Times New Roman" w:cs="Times New Roman"/>
          <w:b/>
          <w:bCs/>
          <w:sz w:val="28"/>
          <w:szCs w:val="28"/>
        </w:rPr>
      </w:pPr>
      <w:r>
        <w:rPr>
          <w:noProof/>
        </w:rPr>
        <mc:AlternateContent>
          <mc:Choice Requires="wps">
            <w:drawing>
              <wp:anchor distT="0" distB="0" distL="114300" distR="114300" simplePos="0" relativeHeight="251658281" behindDoc="1" locked="0" layoutInCell="1" allowOverlap="1" wp14:anchorId="3DFADFAD" wp14:editId="6D197C51">
                <wp:simplePos x="0" y="0"/>
                <wp:positionH relativeFrom="margin">
                  <wp:align>center</wp:align>
                </wp:positionH>
                <wp:positionV relativeFrom="page">
                  <wp:posOffset>7030720</wp:posOffset>
                </wp:positionV>
                <wp:extent cx="4572000" cy="214630"/>
                <wp:effectExtent l="0" t="0" r="0" b="0"/>
                <wp:wrapTight wrapText="bothSides">
                  <wp:wrapPolygon edited="0">
                    <wp:start x="0" y="0"/>
                    <wp:lineTo x="0" y="19172"/>
                    <wp:lineTo x="21510" y="19172"/>
                    <wp:lineTo x="21510"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4572000" cy="214630"/>
                        </a:xfrm>
                        <a:prstGeom prst="rect">
                          <a:avLst/>
                        </a:prstGeom>
                        <a:solidFill>
                          <a:prstClr val="white"/>
                        </a:solidFill>
                        <a:ln>
                          <a:noFill/>
                        </a:ln>
                      </wps:spPr>
                      <wps:txbx>
                        <w:txbxContent>
                          <w:p w14:paraId="24E2857D" w14:textId="05F6A101" w:rsidR="0034775C" w:rsidRPr="00FC3278" w:rsidRDefault="0034775C" w:rsidP="0034775C">
                            <w:pPr>
                              <w:pStyle w:val="Caption"/>
                              <w:jc w:val="center"/>
                              <w:rPr>
                                <w:rFonts w:ascii="Times New Roman" w:eastAsia="SimSun" w:hAnsi="Times New Roman" w:cs="Times New Roman"/>
                                <w:i w:val="0"/>
                                <w:iCs w:val="0"/>
                                <w:sz w:val="28"/>
                                <w:szCs w:val="28"/>
                              </w:rPr>
                            </w:pPr>
                            <w:r w:rsidRPr="00E20DB8">
                              <w:rPr>
                                <w:b/>
                                <w:bCs/>
                                <w:i w:val="0"/>
                                <w:iCs w:val="0"/>
                                <w:sz w:val="24"/>
                                <w:szCs w:val="20"/>
                              </w:rPr>
                              <w:t xml:space="preserve">Figure </w:t>
                            </w:r>
                            <w:r>
                              <w:rPr>
                                <w:b/>
                                <w:bCs/>
                                <w:i w:val="0"/>
                                <w:iCs w:val="0"/>
                                <w:sz w:val="24"/>
                                <w:szCs w:val="20"/>
                              </w:rPr>
                              <w:t>1</w:t>
                            </w:r>
                            <w:r w:rsidR="00AC7C93">
                              <w:rPr>
                                <w:b/>
                                <w:bCs/>
                                <w:i w:val="0"/>
                                <w:iCs w:val="0"/>
                                <w:sz w:val="24"/>
                                <w:szCs w:val="20"/>
                              </w:rPr>
                              <w:t>3</w:t>
                            </w:r>
                            <w:r>
                              <w:rPr>
                                <w:b/>
                                <w:bCs/>
                                <w:i w:val="0"/>
                                <w:iCs w:val="0"/>
                                <w:sz w:val="24"/>
                                <w:szCs w:val="20"/>
                              </w:rPr>
                              <w:t>:</w:t>
                            </w:r>
                            <w:r>
                              <w:rPr>
                                <w:i w:val="0"/>
                                <w:iCs w:val="0"/>
                                <w:sz w:val="24"/>
                                <w:szCs w:val="20"/>
                              </w:rPr>
                              <w:t xml:space="preserve"> CU’s testbench preview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ADFAD" id="Text Box 10" o:spid="_x0000_s1039" type="#_x0000_t202" style="position:absolute;margin-left:0;margin-top:553.6pt;width:5in;height:16.9pt;z-index:-251658199;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" stroked="f">
                <v:textbox inset="0,0,0,0">
                  <w:txbxContent>
                    <w:p w14:paraId="24E2857D" w14:textId="05F6A101" w:rsidR="0034775C" w:rsidRPr="00FC3278" w:rsidRDefault="0034775C" w:rsidP="0034775C">
                      <w:pPr>
                        <w:pStyle w:val="Caption"/>
                        <w:jc w:val="center"/>
                        <w:rPr>
                          <w:rFonts w:ascii="Times New Roman" w:eastAsia="SimSun" w:hAnsi="Times New Roman" w:cs="Times New Roman"/>
                          <w:i w:val="0"/>
                          <w:iCs w:val="0"/>
                          <w:sz w:val="28"/>
                          <w:szCs w:val="28"/>
                        </w:rPr>
                      </w:pPr>
                      <w:r w:rsidRPr="00E20DB8">
                        <w:rPr>
                          <w:b/>
                          <w:bCs/>
                          <w:i w:val="0"/>
                          <w:iCs w:val="0"/>
                          <w:sz w:val="24"/>
                          <w:szCs w:val="20"/>
                        </w:rPr>
                        <w:t xml:space="preserve">Figure </w:t>
                      </w:r>
                      <w:r>
                        <w:rPr>
                          <w:b/>
                          <w:bCs/>
                          <w:i w:val="0"/>
                          <w:iCs w:val="0"/>
                          <w:sz w:val="24"/>
                          <w:szCs w:val="20"/>
                        </w:rPr>
                        <w:t>1</w:t>
                      </w:r>
                      <w:r w:rsidR="00AC7C93">
                        <w:rPr>
                          <w:b/>
                          <w:bCs/>
                          <w:i w:val="0"/>
                          <w:iCs w:val="0"/>
                          <w:sz w:val="24"/>
                          <w:szCs w:val="20"/>
                        </w:rPr>
                        <w:t>3</w:t>
                      </w:r>
                      <w:r>
                        <w:rPr>
                          <w:b/>
                          <w:bCs/>
                          <w:i w:val="0"/>
                          <w:iCs w:val="0"/>
                          <w:sz w:val="24"/>
                          <w:szCs w:val="20"/>
                        </w:rPr>
                        <w:t>:</w:t>
                      </w:r>
                      <w:r>
                        <w:rPr>
                          <w:i w:val="0"/>
                          <w:iCs w:val="0"/>
                          <w:sz w:val="24"/>
                          <w:szCs w:val="20"/>
                        </w:rPr>
                        <w:t xml:space="preserve"> CU’s testbench preview</w:t>
                      </w:r>
                    </w:p>
                  </w:txbxContent>
                </v:textbox>
                <w10:wrap type="tight" anchorx="margin" anchory="page"/>
              </v:shape>
            </w:pict>
          </mc:Fallback>
        </mc:AlternateContent>
      </w:r>
    </w:p>
    <w:p w14:paraId="35D1A16C" w14:textId="4B31B22B" w:rsidR="0034775C" w:rsidRDefault="0034775C" w:rsidP="00C23CD3">
      <w:pPr>
        <w:tabs>
          <w:tab w:val="left" w:pos="2979"/>
        </w:tabs>
        <w:spacing w:line="360" w:lineRule="auto"/>
        <w:ind w:firstLine="0"/>
        <w:rPr>
          <w:rFonts w:ascii="Times New Roman" w:eastAsia="SimSun" w:hAnsi="Times New Roman" w:cs="Times New Roman"/>
          <w:b/>
          <w:bCs/>
          <w:sz w:val="28"/>
          <w:szCs w:val="28"/>
        </w:rPr>
      </w:pPr>
    </w:p>
    <w:p w14:paraId="301EDF36" w14:textId="052349C4" w:rsidR="00D93603" w:rsidRPr="002F357F" w:rsidRDefault="00D93603" w:rsidP="00C23CD3">
      <w:pPr>
        <w:tabs>
          <w:tab w:val="left" w:pos="2979"/>
        </w:tabs>
        <w:spacing w:line="360" w:lineRule="auto"/>
        <w:ind w:firstLine="0"/>
        <w:rPr>
          <w:rFonts w:ascii="Times New Roman" w:eastAsia="SimSun" w:hAnsi="Times New Roman" w:cs="Times New Roman"/>
          <w:b/>
          <w:bCs/>
          <w:sz w:val="28"/>
          <w:szCs w:val="28"/>
        </w:rPr>
      </w:pPr>
      <w:r w:rsidRPr="002F357F">
        <w:rPr>
          <w:rFonts w:ascii="Times New Roman" w:eastAsia="SimSun" w:hAnsi="Times New Roman" w:cs="Times New Roman"/>
          <w:b/>
          <w:bCs/>
          <w:sz w:val="28"/>
          <w:szCs w:val="28"/>
        </w:rPr>
        <w:t>3.3 Datapath_tb</w:t>
      </w:r>
    </w:p>
    <w:p w14:paraId="6E6BB4C4" w14:textId="093A86DA" w:rsidR="00487535" w:rsidRPr="00487535" w:rsidRDefault="00684987" w:rsidP="00487535">
      <w:pPr>
        <w:tabs>
          <w:tab w:val="left" w:pos="2979"/>
        </w:tabs>
        <w:spacing w:line="360" w:lineRule="auto"/>
        <w:ind w:firstLine="0"/>
        <w:jc w:val="both"/>
        <w:rPr>
          <w:rFonts w:ascii="Times New Roman" w:eastAsia="SimSun" w:hAnsi="Times New Roman" w:cs="Times New Roman"/>
        </w:rPr>
      </w:pPr>
      <w:r>
        <w:rPr>
          <w:rFonts w:ascii="Times New Roman" w:eastAsia="SimSun" w:hAnsi="Times New Roman" w:cs="Times New Roman"/>
        </w:rPr>
        <w:t xml:space="preserve">The Datapath testbench was </w:t>
      </w:r>
      <w:r w:rsidR="00B55581">
        <w:rPr>
          <w:rFonts w:ascii="Times New Roman" w:eastAsia="SimSun" w:hAnsi="Times New Roman" w:cs="Times New Roman"/>
        </w:rPr>
        <w:t>designed to</w:t>
      </w:r>
      <w:r w:rsidR="00D57B72">
        <w:rPr>
          <w:rFonts w:ascii="Times New Roman" w:eastAsia="SimSun" w:hAnsi="Times New Roman" w:cs="Times New Roman"/>
        </w:rPr>
        <w:t xml:space="preserve"> test</w:t>
      </w:r>
      <w:r w:rsidR="00B55581">
        <w:rPr>
          <w:rFonts w:ascii="Times New Roman" w:eastAsia="SimSun" w:hAnsi="Times New Roman" w:cs="Times New Roman"/>
        </w:rPr>
        <w:t xml:space="preserve"> the following set of instructions:</w:t>
      </w:r>
    </w:p>
    <w:p w14:paraId="68D18A2E" w14:textId="7914563F" w:rsidR="00B55581" w:rsidRPr="006A44D2" w:rsidRDefault="00B55581" w:rsidP="006A44D2">
      <w:pPr>
        <w:pStyle w:val="ListParagraph"/>
        <w:numPr>
          <w:ilvl w:val="0"/>
          <w:numId w:val="36"/>
        </w:numPr>
        <w:tabs>
          <w:tab w:val="left" w:pos="2979"/>
        </w:tabs>
        <w:spacing w:line="360" w:lineRule="auto"/>
        <w:jc w:val="both"/>
        <w:rPr>
          <w:rFonts w:ascii="Times New Roman" w:eastAsia="SimSun" w:hAnsi="Times New Roman" w:cs="Times New Roman"/>
          <w:sz w:val="24"/>
          <w:szCs w:val="24"/>
        </w:rPr>
      </w:pPr>
      <w:r w:rsidRPr="006A44D2">
        <w:rPr>
          <w:rFonts w:ascii="Times New Roman" w:eastAsia="SimSun" w:hAnsi="Times New Roman" w:cs="Times New Roman"/>
          <w:sz w:val="24"/>
          <w:szCs w:val="24"/>
        </w:rPr>
        <w:t>Load : RF[0] = D[0]</w:t>
      </w:r>
    </w:p>
    <w:p w14:paraId="49AF032B" w14:textId="4F98F585" w:rsidR="00B55581" w:rsidRPr="006A44D2" w:rsidRDefault="00B55581" w:rsidP="006A44D2">
      <w:pPr>
        <w:pStyle w:val="ListParagraph"/>
        <w:numPr>
          <w:ilvl w:val="0"/>
          <w:numId w:val="36"/>
        </w:numPr>
        <w:tabs>
          <w:tab w:val="left" w:pos="2979"/>
        </w:tabs>
        <w:spacing w:line="360" w:lineRule="auto"/>
        <w:jc w:val="both"/>
        <w:rPr>
          <w:rFonts w:ascii="Times New Roman" w:eastAsia="SimSun" w:hAnsi="Times New Roman" w:cs="Times New Roman"/>
          <w:sz w:val="24"/>
          <w:szCs w:val="24"/>
        </w:rPr>
      </w:pPr>
      <w:r w:rsidRPr="006A44D2">
        <w:rPr>
          <w:rFonts w:ascii="Times New Roman" w:eastAsia="SimSun" w:hAnsi="Times New Roman" w:cs="Times New Roman"/>
          <w:sz w:val="24"/>
          <w:szCs w:val="24"/>
        </w:rPr>
        <w:t>Load : RF[1] = D[1]</w:t>
      </w:r>
    </w:p>
    <w:p w14:paraId="5A195725" w14:textId="3A0FC410" w:rsidR="00B55581" w:rsidRPr="006A44D2" w:rsidRDefault="00B55581" w:rsidP="006A44D2">
      <w:pPr>
        <w:pStyle w:val="ListParagraph"/>
        <w:numPr>
          <w:ilvl w:val="0"/>
          <w:numId w:val="36"/>
        </w:numPr>
        <w:tabs>
          <w:tab w:val="left" w:pos="2979"/>
        </w:tabs>
        <w:spacing w:line="360" w:lineRule="auto"/>
        <w:jc w:val="both"/>
        <w:rPr>
          <w:rFonts w:ascii="Times New Roman" w:eastAsia="SimSun" w:hAnsi="Times New Roman" w:cs="Times New Roman"/>
          <w:sz w:val="24"/>
          <w:szCs w:val="24"/>
        </w:rPr>
      </w:pPr>
      <w:r w:rsidRPr="006A44D2">
        <w:rPr>
          <w:rFonts w:ascii="Times New Roman" w:eastAsia="SimSun" w:hAnsi="Times New Roman" w:cs="Times New Roman"/>
          <w:sz w:val="24"/>
          <w:szCs w:val="24"/>
        </w:rPr>
        <w:t>Add : RF[2] = RF[0] + RF[1]</w:t>
      </w:r>
    </w:p>
    <w:p w14:paraId="66407654" w14:textId="09E15E00" w:rsidR="00487535" w:rsidRPr="006A44D2" w:rsidRDefault="00487535" w:rsidP="006A44D2">
      <w:pPr>
        <w:pStyle w:val="ListParagraph"/>
        <w:numPr>
          <w:ilvl w:val="0"/>
          <w:numId w:val="36"/>
        </w:numPr>
        <w:tabs>
          <w:tab w:val="left" w:pos="2979"/>
        </w:tabs>
        <w:spacing w:line="360" w:lineRule="auto"/>
        <w:jc w:val="both"/>
        <w:rPr>
          <w:rFonts w:ascii="Times New Roman" w:eastAsia="SimSun" w:hAnsi="Times New Roman" w:cs="Times New Roman"/>
          <w:sz w:val="24"/>
          <w:szCs w:val="24"/>
        </w:rPr>
      </w:pPr>
      <w:r w:rsidRPr="006A44D2">
        <w:rPr>
          <w:rFonts w:ascii="Times New Roman" w:eastAsia="SimSun" w:hAnsi="Times New Roman" w:cs="Times New Roman"/>
          <w:sz w:val="24"/>
          <w:szCs w:val="24"/>
        </w:rPr>
        <w:t>Sub : RF[3] = RF[0] - RF[1]</w:t>
      </w:r>
    </w:p>
    <w:p w14:paraId="57E6E7E0" w14:textId="1EC45150" w:rsidR="00B55581" w:rsidRPr="006A44D2" w:rsidRDefault="00B55581" w:rsidP="006A44D2">
      <w:pPr>
        <w:pStyle w:val="ListParagraph"/>
        <w:numPr>
          <w:ilvl w:val="0"/>
          <w:numId w:val="36"/>
        </w:numPr>
        <w:tabs>
          <w:tab w:val="left" w:pos="2979"/>
        </w:tabs>
        <w:spacing w:line="360" w:lineRule="auto"/>
        <w:jc w:val="both"/>
        <w:rPr>
          <w:rFonts w:ascii="Times New Roman" w:eastAsia="SimSun" w:hAnsi="Times New Roman" w:cs="Times New Roman"/>
          <w:sz w:val="24"/>
          <w:szCs w:val="24"/>
        </w:rPr>
      </w:pPr>
      <w:r w:rsidRPr="006A44D2">
        <w:rPr>
          <w:rFonts w:ascii="Times New Roman" w:eastAsia="SimSun" w:hAnsi="Times New Roman" w:cs="Times New Roman"/>
          <w:sz w:val="24"/>
          <w:szCs w:val="24"/>
        </w:rPr>
        <w:lastRenderedPageBreak/>
        <w:t>Store : D[</w:t>
      </w:r>
      <w:r w:rsidR="000A6ABD">
        <w:rPr>
          <w:rFonts w:ascii="Times New Roman" w:eastAsia="SimSun" w:hAnsi="Times New Roman" w:cs="Times New Roman"/>
          <w:sz w:val="24"/>
          <w:szCs w:val="24"/>
        </w:rPr>
        <w:t>9</w:t>
      </w:r>
      <w:r w:rsidRPr="006A44D2">
        <w:rPr>
          <w:rFonts w:ascii="Times New Roman" w:eastAsia="SimSun" w:hAnsi="Times New Roman" w:cs="Times New Roman"/>
          <w:sz w:val="24"/>
          <w:szCs w:val="24"/>
        </w:rPr>
        <w:t>] = RF[2]</w:t>
      </w:r>
    </w:p>
    <w:p w14:paraId="3A7A7254" w14:textId="6C701F09" w:rsidR="00B55581" w:rsidRPr="00487535" w:rsidRDefault="00B55581" w:rsidP="006A44D2">
      <w:pPr>
        <w:pStyle w:val="ListParagraph"/>
        <w:numPr>
          <w:ilvl w:val="0"/>
          <w:numId w:val="36"/>
        </w:numPr>
        <w:tabs>
          <w:tab w:val="left" w:pos="2979"/>
        </w:tabs>
        <w:spacing w:line="360" w:lineRule="auto"/>
        <w:jc w:val="both"/>
        <w:rPr>
          <w:rFonts w:ascii="Times New Roman" w:eastAsia="SimSun" w:hAnsi="Times New Roman" w:cs="Times New Roman"/>
          <w:b/>
          <w:bCs/>
        </w:rPr>
      </w:pPr>
      <w:r w:rsidRPr="006A44D2">
        <w:rPr>
          <w:rFonts w:ascii="Times New Roman" w:eastAsia="SimSun" w:hAnsi="Times New Roman" w:cs="Times New Roman"/>
          <w:sz w:val="24"/>
          <w:szCs w:val="24"/>
        </w:rPr>
        <w:t>Store : D[</w:t>
      </w:r>
      <w:r w:rsidR="006A5495">
        <w:rPr>
          <w:rFonts w:ascii="Times New Roman" w:eastAsia="SimSun" w:hAnsi="Times New Roman" w:cs="Times New Roman"/>
          <w:sz w:val="24"/>
          <w:szCs w:val="24"/>
        </w:rPr>
        <w:t>1</w:t>
      </w:r>
      <w:r w:rsidR="000A6ABD">
        <w:rPr>
          <w:rFonts w:ascii="Times New Roman" w:eastAsia="SimSun" w:hAnsi="Times New Roman" w:cs="Times New Roman"/>
          <w:sz w:val="24"/>
          <w:szCs w:val="24"/>
        </w:rPr>
        <w:t>0</w:t>
      </w:r>
      <w:r w:rsidRPr="006A44D2">
        <w:rPr>
          <w:rFonts w:ascii="Times New Roman" w:eastAsia="SimSun" w:hAnsi="Times New Roman" w:cs="Times New Roman"/>
          <w:sz w:val="24"/>
          <w:szCs w:val="24"/>
        </w:rPr>
        <w:t>] = RF[3]</w:t>
      </w:r>
      <w:r w:rsidRPr="00487535">
        <w:rPr>
          <w:rFonts w:ascii="Times New Roman" w:eastAsia="SimSun" w:hAnsi="Times New Roman" w:cs="Times New Roman"/>
          <w:b/>
          <w:bCs/>
        </w:rPr>
        <w:tab/>
      </w:r>
    </w:p>
    <w:p w14:paraId="33FC01F9" w14:textId="5C86F9CA" w:rsidR="00CA6A68" w:rsidRDefault="00CB1939" w:rsidP="00C23CD3">
      <w:pPr>
        <w:tabs>
          <w:tab w:val="left" w:pos="2979"/>
        </w:tabs>
        <w:spacing w:line="360" w:lineRule="auto"/>
        <w:ind w:firstLine="0"/>
        <w:rPr>
          <w:rFonts w:ascii="Times New Roman" w:eastAsia="SimSun" w:hAnsi="Times New Roman" w:cs="Times New Roman"/>
        </w:rPr>
      </w:pPr>
      <w:r>
        <w:rPr>
          <w:rFonts w:ascii="Times New Roman" w:eastAsia="SimSun" w:hAnsi="Times New Roman" w:cs="Times New Roman"/>
        </w:rPr>
        <w:t xml:space="preserve">We </w:t>
      </w:r>
      <w:r w:rsidR="004113BC">
        <w:rPr>
          <w:rFonts w:ascii="Times New Roman" w:eastAsia="SimSun" w:hAnsi="Times New Roman" w:cs="Times New Roman"/>
        </w:rPr>
        <w:t>designed the testbench so that each instruction was triggered on the falling edge</w:t>
      </w:r>
      <w:r w:rsidR="00B965D2">
        <w:rPr>
          <w:rFonts w:ascii="Times New Roman" w:eastAsia="SimSun" w:hAnsi="Times New Roman" w:cs="Times New Roman"/>
        </w:rPr>
        <w:t xml:space="preserve"> and the displayed values would trigger on the next rising edge. This way,</w:t>
      </w:r>
      <w:r w:rsidR="006E501D">
        <w:rPr>
          <w:rFonts w:ascii="Times New Roman" w:eastAsia="SimSun" w:hAnsi="Times New Roman" w:cs="Times New Roman"/>
        </w:rPr>
        <w:t xml:space="preserve"> the values running through the Datapath had time to </w:t>
      </w:r>
      <w:r w:rsidR="004B2AFB">
        <w:rPr>
          <w:rFonts w:ascii="Times New Roman" w:eastAsia="SimSun" w:hAnsi="Times New Roman" w:cs="Times New Roman"/>
        </w:rPr>
        <w:t>load so displaying them after each instruction was not an issue.</w:t>
      </w:r>
      <w:r w:rsidR="004113BC">
        <w:rPr>
          <w:rFonts w:ascii="Times New Roman" w:eastAsia="SimSun" w:hAnsi="Times New Roman" w:cs="Times New Roman"/>
        </w:rPr>
        <w:t xml:space="preserve"> </w:t>
      </w:r>
      <w:r w:rsidR="0011614B">
        <w:rPr>
          <w:rFonts w:ascii="Times New Roman" w:eastAsia="SimSun" w:hAnsi="Times New Roman" w:cs="Times New Roman"/>
        </w:rPr>
        <w:t xml:space="preserve">When testing the load instruction, we had to ensure </w:t>
      </w:r>
      <w:r w:rsidR="00D57B72">
        <w:rPr>
          <w:rFonts w:ascii="Times New Roman" w:eastAsia="SimSun" w:hAnsi="Times New Roman" w:cs="Times New Roman"/>
        </w:rPr>
        <w:t>that</w:t>
      </w:r>
      <w:r w:rsidR="00D15056">
        <w:rPr>
          <w:rFonts w:ascii="Times New Roman" w:eastAsia="SimSun" w:hAnsi="Times New Roman" w:cs="Times New Roman"/>
        </w:rPr>
        <w:t xml:space="preserve"> we dedicated a full clock cycle to both Load_A and Load_B. </w:t>
      </w:r>
      <w:r w:rsidR="00E7077C">
        <w:rPr>
          <w:rFonts w:ascii="Times New Roman" w:eastAsia="SimSun" w:hAnsi="Times New Roman" w:cs="Times New Roman"/>
        </w:rPr>
        <w:t xml:space="preserve">In Load_A, we only specified the data memory address, the register file address, and the </w:t>
      </w:r>
      <w:r w:rsidR="0009510C">
        <w:rPr>
          <w:rFonts w:ascii="Times New Roman" w:eastAsia="SimSun" w:hAnsi="Times New Roman" w:cs="Times New Roman"/>
        </w:rPr>
        <w:t>register file select bit. In Load_B, we specified the register file write enable</w:t>
      </w:r>
      <w:r w:rsidR="00BE2C3B">
        <w:rPr>
          <w:rFonts w:ascii="Times New Roman" w:eastAsia="SimSun" w:hAnsi="Times New Roman" w:cs="Times New Roman"/>
        </w:rPr>
        <w:t>. After each load instruction, we displayed</w:t>
      </w:r>
      <w:r w:rsidR="004B2AFB">
        <w:rPr>
          <w:rFonts w:ascii="Times New Roman" w:eastAsia="SimSun" w:hAnsi="Times New Roman" w:cs="Times New Roman"/>
        </w:rPr>
        <w:t xml:space="preserve"> the </w:t>
      </w:r>
      <w:r w:rsidR="00EC0766">
        <w:rPr>
          <w:rFonts w:ascii="Times New Roman" w:eastAsia="SimSun" w:hAnsi="Times New Roman" w:cs="Times New Roman"/>
        </w:rPr>
        <w:t xml:space="preserve">value loaded into the register file. </w:t>
      </w:r>
    </w:p>
    <w:p w14:paraId="3A517873" w14:textId="41299545" w:rsidR="00320D15" w:rsidRDefault="00AC7C93" w:rsidP="00C23CD3">
      <w:pPr>
        <w:tabs>
          <w:tab w:val="left" w:pos="2979"/>
        </w:tabs>
        <w:spacing w:line="360" w:lineRule="auto"/>
        <w:ind w:firstLine="0"/>
        <w:rPr>
          <w:rFonts w:ascii="Times New Roman" w:eastAsia="SimSun" w:hAnsi="Times New Roman" w:cs="Times New Roman"/>
        </w:rPr>
      </w:pPr>
      <w:r w:rsidRPr="00320D15">
        <w:rPr>
          <w:rFonts w:ascii="Times New Roman" w:eastAsia="SimSun" w:hAnsi="Times New Roman" w:cs="Times New Roman"/>
          <w:noProof/>
        </w:rPr>
        <w:drawing>
          <wp:anchor distT="0" distB="0" distL="114300" distR="114300" simplePos="0" relativeHeight="251658276" behindDoc="1" locked="0" layoutInCell="1" allowOverlap="1" wp14:anchorId="4AE93C24" wp14:editId="2F52EF6B">
            <wp:simplePos x="0" y="0"/>
            <wp:positionH relativeFrom="margin">
              <wp:align>center</wp:align>
            </wp:positionH>
            <wp:positionV relativeFrom="margin">
              <wp:posOffset>2514600</wp:posOffset>
            </wp:positionV>
            <wp:extent cx="4969510" cy="2557780"/>
            <wp:effectExtent l="19050" t="19050" r="21590" b="13970"/>
            <wp:wrapTight wrapText="bothSides">
              <wp:wrapPolygon edited="0">
                <wp:start x="-83" y="-161"/>
                <wp:lineTo x="-83" y="21557"/>
                <wp:lineTo x="21611" y="21557"/>
                <wp:lineTo x="21611" y="-161"/>
                <wp:lineTo x="-83" y="-161"/>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a:extLst>
                        <a:ext uri="{28A0092B-C50C-407E-A947-70E740481C1C}">
                          <a14:useLocalDpi xmlns:a14="http://schemas.microsoft.com/office/drawing/2010/main" val="0"/>
                        </a:ext>
                      </a:extLst>
                    </a:blip>
                    <a:stretch>
                      <a:fillRect/>
                    </a:stretch>
                  </pic:blipFill>
                  <pic:spPr>
                    <a:xfrm>
                      <a:off x="0" y="0"/>
                      <a:ext cx="4969510" cy="2557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5C7F082" w14:textId="4FF97EB2" w:rsidR="00BE2C3B" w:rsidRPr="0011614B" w:rsidRDefault="00BE2C3B" w:rsidP="00C23CD3">
      <w:pPr>
        <w:tabs>
          <w:tab w:val="left" w:pos="2979"/>
        </w:tabs>
        <w:spacing w:line="360" w:lineRule="auto"/>
        <w:ind w:firstLine="0"/>
        <w:rPr>
          <w:rFonts w:ascii="Times New Roman" w:eastAsia="SimSun" w:hAnsi="Times New Roman" w:cs="Times New Roman"/>
        </w:rPr>
      </w:pPr>
      <w:r>
        <w:rPr>
          <w:rFonts w:ascii="Times New Roman" w:eastAsia="SimSun" w:hAnsi="Times New Roman" w:cs="Times New Roman"/>
        </w:rPr>
        <w:tab/>
      </w:r>
    </w:p>
    <w:p w14:paraId="66A537C5" w14:textId="0896A384" w:rsidR="00050635" w:rsidRDefault="00050635" w:rsidP="00C23CD3">
      <w:pPr>
        <w:tabs>
          <w:tab w:val="left" w:pos="2979"/>
        </w:tabs>
        <w:spacing w:line="360" w:lineRule="auto"/>
        <w:ind w:firstLine="0"/>
        <w:rPr>
          <w:rFonts w:ascii="Times New Roman" w:eastAsia="SimSun" w:hAnsi="Times New Roman" w:cs="Times New Roman"/>
          <w:b/>
          <w:bCs/>
          <w:sz w:val="28"/>
          <w:szCs w:val="28"/>
        </w:rPr>
      </w:pPr>
    </w:p>
    <w:p w14:paraId="618BAFCF" w14:textId="1B5CEA4C" w:rsidR="00050635" w:rsidRDefault="00050635" w:rsidP="00C23CD3">
      <w:pPr>
        <w:tabs>
          <w:tab w:val="left" w:pos="2979"/>
        </w:tabs>
        <w:spacing w:line="360" w:lineRule="auto"/>
        <w:ind w:firstLine="0"/>
        <w:rPr>
          <w:rFonts w:ascii="Times New Roman" w:eastAsia="SimSun" w:hAnsi="Times New Roman" w:cs="Times New Roman"/>
          <w:b/>
          <w:bCs/>
          <w:sz w:val="28"/>
          <w:szCs w:val="28"/>
        </w:rPr>
      </w:pPr>
    </w:p>
    <w:p w14:paraId="474220EC" w14:textId="3E4E7A31" w:rsidR="00050635" w:rsidRDefault="00050635" w:rsidP="00C23CD3">
      <w:pPr>
        <w:tabs>
          <w:tab w:val="left" w:pos="2979"/>
        </w:tabs>
        <w:spacing w:line="360" w:lineRule="auto"/>
        <w:ind w:firstLine="0"/>
        <w:rPr>
          <w:rFonts w:ascii="Times New Roman" w:eastAsia="SimSun" w:hAnsi="Times New Roman" w:cs="Times New Roman"/>
          <w:b/>
          <w:bCs/>
          <w:sz w:val="28"/>
          <w:szCs w:val="28"/>
        </w:rPr>
      </w:pPr>
    </w:p>
    <w:p w14:paraId="48C92F29" w14:textId="1E50520E" w:rsidR="00050635" w:rsidRDefault="00050635" w:rsidP="00C23CD3">
      <w:pPr>
        <w:tabs>
          <w:tab w:val="left" w:pos="2979"/>
        </w:tabs>
        <w:spacing w:line="360" w:lineRule="auto"/>
        <w:ind w:firstLine="0"/>
        <w:rPr>
          <w:rFonts w:ascii="Times New Roman" w:eastAsia="SimSun" w:hAnsi="Times New Roman" w:cs="Times New Roman"/>
          <w:b/>
          <w:bCs/>
          <w:sz w:val="28"/>
          <w:szCs w:val="28"/>
        </w:rPr>
      </w:pPr>
    </w:p>
    <w:p w14:paraId="00E2312E" w14:textId="21ABFAA5" w:rsidR="00050635" w:rsidRDefault="00050635" w:rsidP="00C23CD3">
      <w:pPr>
        <w:tabs>
          <w:tab w:val="left" w:pos="2979"/>
        </w:tabs>
        <w:spacing w:line="360" w:lineRule="auto"/>
        <w:ind w:firstLine="0"/>
        <w:rPr>
          <w:rFonts w:ascii="Times New Roman" w:eastAsia="SimSun" w:hAnsi="Times New Roman" w:cs="Times New Roman"/>
          <w:b/>
          <w:bCs/>
          <w:sz w:val="28"/>
          <w:szCs w:val="28"/>
        </w:rPr>
      </w:pPr>
    </w:p>
    <w:p w14:paraId="5E4A4449" w14:textId="411818B2" w:rsidR="00131707" w:rsidRDefault="00131707" w:rsidP="00C23CD3">
      <w:pPr>
        <w:tabs>
          <w:tab w:val="left" w:pos="2979"/>
        </w:tabs>
        <w:spacing w:line="360" w:lineRule="auto"/>
        <w:ind w:firstLine="0"/>
        <w:rPr>
          <w:rFonts w:ascii="Times New Roman" w:eastAsia="SimSun" w:hAnsi="Times New Roman" w:cs="Times New Roman"/>
          <w:b/>
          <w:bCs/>
          <w:sz w:val="28"/>
          <w:szCs w:val="28"/>
        </w:rPr>
      </w:pPr>
    </w:p>
    <w:p w14:paraId="1446D533" w14:textId="417F0133" w:rsidR="00131707" w:rsidRDefault="00131707" w:rsidP="00C23CD3">
      <w:pPr>
        <w:tabs>
          <w:tab w:val="left" w:pos="2979"/>
        </w:tabs>
        <w:spacing w:line="360" w:lineRule="auto"/>
        <w:ind w:firstLine="0"/>
        <w:rPr>
          <w:rFonts w:ascii="Times New Roman" w:eastAsia="SimSun" w:hAnsi="Times New Roman" w:cs="Times New Roman"/>
          <w:b/>
          <w:bCs/>
          <w:sz w:val="28"/>
          <w:szCs w:val="28"/>
        </w:rPr>
      </w:pPr>
    </w:p>
    <w:p w14:paraId="427EC67E" w14:textId="449E75DF" w:rsidR="00AC7C93" w:rsidRDefault="00AC7C93" w:rsidP="00C23CD3">
      <w:pPr>
        <w:tabs>
          <w:tab w:val="left" w:pos="2979"/>
        </w:tabs>
        <w:spacing w:line="360" w:lineRule="auto"/>
        <w:ind w:firstLine="0"/>
        <w:rPr>
          <w:rFonts w:ascii="Times New Roman" w:eastAsia="SimSun" w:hAnsi="Times New Roman" w:cs="Times New Roman"/>
          <w:b/>
          <w:bCs/>
          <w:sz w:val="28"/>
          <w:szCs w:val="28"/>
        </w:rPr>
      </w:pPr>
      <w:r>
        <w:rPr>
          <w:noProof/>
        </w:rPr>
        <mc:AlternateContent>
          <mc:Choice Requires="wps">
            <w:drawing>
              <wp:anchor distT="0" distB="0" distL="114300" distR="114300" simplePos="0" relativeHeight="251658251" behindDoc="1" locked="0" layoutInCell="1" allowOverlap="1" wp14:anchorId="03ABDA80" wp14:editId="540DE221">
                <wp:simplePos x="0" y="0"/>
                <wp:positionH relativeFrom="margin">
                  <wp:align>center</wp:align>
                </wp:positionH>
                <wp:positionV relativeFrom="page">
                  <wp:posOffset>6084570</wp:posOffset>
                </wp:positionV>
                <wp:extent cx="4969510" cy="466725"/>
                <wp:effectExtent l="0" t="0" r="2540" b="9525"/>
                <wp:wrapTight wrapText="bothSides">
                  <wp:wrapPolygon edited="0">
                    <wp:start x="0" y="0"/>
                    <wp:lineTo x="0" y="21159"/>
                    <wp:lineTo x="21528" y="21159"/>
                    <wp:lineTo x="21528"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4969510" cy="466725"/>
                        </a:xfrm>
                        <a:prstGeom prst="rect">
                          <a:avLst/>
                        </a:prstGeom>
                        <a:solidFill>
                          <a:prstClr val="white"/>
                        </a:solidFill>
                        <a:ln>
                          <a:noFill/>
                        </a:ln>
                      </wps:spPr>
                      <wps:txbx>
                        <w:txbxContent>
                          <w:p w14:paraId="29E0F2BC" w14:textId="05BD166F" w:rsidR="00FC3278" w:rsidRPr="00FC3278" w:rsidRDefault="00FC3278" w:rsidP="00FC3278">
                            <w:pPr>
                              <w:pStyle w:val="Caption"/>
                              <w:jc w:val="center"/>
                              <w:rPr>
                                <w:rFonts w:ascii="Times New Roman" w:eastAsia="SimSun" w:hAnsi="Times New Roman" w:cs="Times New Roman"/>
                                <w:i w:val="0"/>
                                <w:iCs w:val="0"/>
                                <w:sz w:val="28"/>
                                <w:szCs w:val="28"/>
                              </w:rPr>
                            </w:pPr>
                            <w:r w:rsidRPr="00E20DB8">
                              <w:rPr>
                                <w:b/>
                                <w:bCs/>
                                <w:i w:val="0"/>
                                <w:iCs w:val="0"/>
                                <w:sz w:val="24"/>
                                <w:szCs w:val="20"/>
                              </w:rPr>
                              <w:t xml:space="preserve">Figure </w:t>
                            </w:r>
                            <w:r w:rsidR="00510E3D">
                              <w:rPr>
                                <w:b/>
                                <w:bCs/>
                                <w:i w:val="0"/>
                                <w:iCs w:val="0"/>
                                <w:sz w:val="24"/>
                                <w:szCs w:val="20"/>
                              </w:rPr>
                              <w:t>1</w:t>
                            </w:r>
                            <w:r w:rsidR="00AC7C93">
                              <w:rPr>
                                <w:b/>
                                <w:bCs/>
                                <w:i w:val="0"/>
                                <w:iCs w:val="0"/>
                                <w:sz w:val="24"/>
                                <w:szCs w:val="20"/>
                              </w:rPr>
                              <w:t>4</w:t>
                            </w:r>
                            <w:r>
                              <w:rPr>
                                <w:b/>
                                <w:bCs/>
                                <w:i w:val="0"/>
                                <w:iCs w:val="0"/>
                                <w:sz w:val="24"/>
                                <w:szCs w:val="20"/>
                              </w:rPr>
                              <w:t>:</w:t>
                            </w:r>
                            <w:r>
                              <w:rPr>
                                <w:i w:val="0"/>
                                <w:iCs w:val="0"/>
                                <w:sz w:val="24"/>
                                <w:szCs w:val="20"/>
                              </w:rPr>
                              <w:t xml:space="preserve"> SystemVerilog code </w:t>
                            </w:r>
                            <w:r w:rsidR="00050635">
                              <w:rPr>
                                <w:i w:val="0"/>
                                <w:iCs w:val="0"/>
                                <w:sz w:val="24"/>
                                <w:szCs w:val="20"/>
                              </w:rPr>
                              <w:t>for a LOAD instruction in the Datapath testbench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ABDA80" id="Text Box 14" o:spid="_x0000_s1040" type="#_x0000_t202" style="position:absolute;margin-left:0;margin-top:479.1pt;width:391.3pt;height:36.75pt;z-index:-251658229;visibility:visible;mso-wrap-style:square;mso-height-percent:0;mso-wrap-distance-left:9pt;mso-wrap-distance-top:0;mso-wrap-distance-right:9pt;mso-wrap-distance-bottom:0;mso-position-horizontal:center;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" stroked="f">
                <v:textbox inset="0,0,0,0">
                  <w:txbxContent>
                    <w:p w14:paraId="29E0F2BC" w14:textId="05BD166F" w:rsidR="00FC3278" w:rsidRPr="00FC3278" w:rsidRDefault="00FC3278" w:rsidP="00FC3278">
                      <w:pPr>
                        <w:pStyle w:val="Caption"/>
                        <w:jc w:val="center"/>
                        <w:rPr>
                          <w:rFonts w:ascii="Times New Roman" w:eastAsia="SimSun" w:hAnsi="Times New Roman" w:cs="Times New Roman"/>
                          <w:i w:val="0"/>
                          <w:iCs w:val="0"/>
                          <w:sz w:val="28"/>
                          <w:szCs w:val="28"/>
                        </w:rPr>
                      </w:pPr>
                      <w:r w:rsidRPr="00E20DB8">
                        <w:rPr>
                          <w:b/>
                          <w:bCs/>
                          <w:i w:val="0"/>
                          <w:iCs w:val="0"/>
                          <w:sz w:val="24"/>
                          <w:szCs w:val="20"/>
                        </w:rPr>
                        <w:t xml:space="preserve">Figure </w:t>
                      </w:r>
                      <w:r w:rsidR="00510E3D">
                        <w:rPr>
                          <w:b/>
                          <w:bCs/>
                          <w:i w:val="0"/>
                          <w:iCs w:val="0"/>
                          <w:sz w:val="24"/>
                          <w:szCs w:val="20"/>
                        </w:rPr>
                        <w:t>1</w:t>
                      </w:r>
                      <w:r w:rsidR="00AC7C93">
                        <w:rPr>
                          <w:b/>
                          <w:bCs/>
                          <w:i w:val="0"/>
                          <w:iCs w:val="0"/>
                          <w:sz w:val="24"/>
                          <w:szCs w:val="20"/>
                        </w:rPr>
                        <w:t>4</w:t>
                      </w:r>
                      <w:r>
                        <w:rPr>
                          <w:b/>
                          <w:bCs/>
                          <w:i w:val="0"/>
                          <w:iCs w:val="0"/>
                          <w:sz w:val="24"/>
                          <w:szCs w:val="20"/>
                        </w:rPr>
                        <w:t>:</w:t>
                      </w:r>
                      <w:r>
                        <w:rPr>
                          <w:i w:val="0"/>
                          <w:iCs w:val="0"/>
                          <w:sz w:val="24"/>
                          <w:szCs w:val="20"/>
                        </w:rPr>
                        <w:t xml:space="preserve"> SystemVerilog code </w:t>
                      </w:r>
                      <w:r w:rsidR="00050635">
                        <w:rPr>
                          <w:i w:val="0"/>
                          <w:iCs w:val="0"/>
                          <w:sz w:val="24"/>
                          <w:szCs w:val="20"/>
                        </w:rPr>
                        <w:t>for a LOAD instruction in the Datapath testbench</w:t>
                      </w:r>
                    </w:p>
                  </w:txbxContent>
                </v:textbox>
                <w10:wrap type="tight" anchorx="margin" anchory="page"/>
              </v:shape>
            </w:pict>
          </mc:Fallback>
        </mc:AlternateContent>
      </w:r>
    </w:p>
    <w:p w14:paraId="714F2A24" w14:textId="77777777" w:rsidR="00AC7C93" w:rsidRDefault="00AC7C93" w:rsidP="00C23CD3">
      <w:pPr>
        <w:tabs>
          <w:tab w:val="left" w:pos="2979"/>
        </w:tabs>
        <w:spacing w:line="360" w:lineRule="auto"/>
        <w:ind w:firstLine="0"/>
        <w:rPr>
          <w:rFonts w:ascii="Times New Roman" w:eastAsia="SimSun" w:hAnsi="Times New Roman" w:cs="Times New Roman"/>
        </w:rPr>
      </w:pPr>
    </w:p>
    <w:p w14:paraId="2C2E09B0" w14:textId="33A8E468" w:rsidR="00050635" w:rsidRPr="00050635" w:rsidRDefault="00050635" w:rsidP="00C23CD3">
      <w:pPr>
        <w:tabs>
          <w:tab w:val="left" w:pos="2979"/>
        </w:tabs>
        <w:spacing w:line="360" w:lineRule="auto"/>
        <w:ind w:firstLine="0"/>
        <w:rPr>
          <w:rFonts w:ascii="Times New Roman" w:eastAsia="SimSun" w:hAnsi="Times New Roman" w:cs="Times New Roman"/>
        </w:rPr>
      </w:pPr>
      <w:r>
        <w:rPr>
          <w:rFonts w:ascii="Times New Roman" w:eastAsia="SimSun" w:hAnsi="Times New Roman" w:cs="Times New Roman"/>
        </w:rPr>
        <w:t xml:space="preserve">Next, we </w:t>
      </w:r>
      <w:r w:rsidR="00FD1366">
        <w:rPr>
          <w:rFonts w:ascii="Times New Roman" w:eastAsia="SimSun" w:hAnsi="Times New Roman" w:cs="Times New Roman"/>
        </w:rPr>
        <w:t xml:space="preserve">tested the arithmetic instructions, SUB and ADD. </w:t>
      </w:r>
      <w:r w:rsidR="00E7131A">
        <w:rPr>
          <w:rFonts w:ascii="Times New Roman" w:eastAsia="SimSun" w:hAnsi="Times New Roman" w:cs="Times New Roman"/>
        </w:rPr>
        <w:t>The code used to perform the SUB and ADD operations is almost identical. The only difference</w:t>
      </w:r>
      <w:r w:rsidR="00D73A0D">
        <w:rPr>
          <w:rFonts w:ascii="Times New Roman" w:eastAsia="SimSun" w:hAnsi="Times New Roman" w:cs="Times New Roman"/>
        </w:rPr>
        <w:t>s</w:t>
      </w:r>
      <w:r w:rsidR="00E7131A">
        <w:rPr>
          <w:rFonts w:ascii="Times New Roman" w:eastAsia="SimSun" w:hAnsi="Times New Roman" w:cs="Times New Roman"/>
        </w:rPr>
        <w:t xml:space="preserve"> w</w:t>
      </w:r>
      <w:r w:rsidR="00D73A0D">
        <w:rPr>
          <w:rFonts w:ascii="Times New Roman" w:eastAsia="SimSun" w:hAnsi="Times New Roman" w:cs="Times New Roman"/>
        </w:rPr>
        <w:t>ere</w:t>
      </w:r>
      <w:r w:rsidR="00E7131A">
        <w:rPr>
          <w:rFonts w:ascii="Times New Roman" w:eastAsia="SimSun" w:hAnsi="Times New Roman" w:cs="Times New Roman"/>
        </w:rPr>
        <w:t xml:space="preserve"> the ALU select bit value</w:t>
      </w:r>
      <w:r w:rsidR="00D73A0D">
        <w:rPr>
          <w:rFonts w:ascii="Times New Roman" w:eastAsia="SimSun" w:hAnsi="Times New Roman" w:cs="Times New Roman"/>
        </w:rPr>
        <w:t xml:space="preserve"> and the register</w:t>
      </w:r>
      <w:r w:rsidR="00EA5926">
        <w:rPr>
          <w:rFonts w:ascii="Times New Roman" w:eastAsia="SimSun" w:hAnsi="Times New Roman" w:cs="Times New Roman"/>
        </w:rPr>
        <w:t xml:space="preserve"> where the result was stored</w:t>
      </w:r>
      <w:r w:rsidR="00E7131A">
        <w:rPr>
          <w:rFonts w:ascii="Times New Roman" w:eastAsia="SimSun" w:hAnsi="Times New Roman" w:cs="Times New Roman"/>
        </w:rPr>
        <w:t xml:space="preserve">. For subtraction, the </w:t>
      </w:r>
      <w:r w:rsidR="00EA5926">
        <w:rPr>
          <w:rFonts w:ascii="Times New Roman" w:eastAsia="SimSun" w:hAnsi="Times New Roman" w:cs="Times New Roman"/>
        </w:rPr>
        <w:t xml:space="preserve">select bit </w:t>
      </w:r>
      <w:r w:rsidR="00E7131A">
        <w:rPr>
          <w:rFonts w:ascii="Times New Roman" w:eastAsia="SimSun" w:hAnsi="Times New Roman" w:cs="Times New Roman"/>
        </w:rPr>
        <w:t xml:space="preserve">value </w:t>
      </w:r>
      <w:r w:rsidR="00047DC4">
        <w:rPr>
          <w:rFonts w:ascii="Times New Roman" w:eastAsia="SimSun" w:hAnsi="Times New Roman" w:cs="Times New Roman"/>
        </w:rPr>
        <w:t xml:space="preserve">must be </w:t>
      </w:r>
      <w:r w:rsidR="00B63CB7">
        <w:rPr>
          <w:rFonts w:ascii="Times New Roman" w:eastAsia="SimSun" w:hAnsi="Times New Roman" w:cs="Times New Roman"/>
        </w:rPr>
        <w:t xml:space="preserve">2, and for addition, the value </w:t>
      </w:r>
      <w:r w:rsidR="00047DC4">
        <w:rPr>
          <w:rFonts w:ascii="Times New Roman" w:eastAsia="SimSun" w:hAnsi="Times New Roman" w:cs="Times New Roman"/>
        </w:rPr>
        <w:t>must be</w:t>
      </w:r>
      <w:r w:rsidR="00B63CB7">
        <w:rPr>
          <w:rFonts w:ascii="Times New Roman" w:eastAsia="SimSun" w:hAnsi="Times New Roman" w:cs="Times New Roman"/>
        </w:rPr>
        <w:t xml:space="preserve"> 1. </w:t>
      </w:r>
      <w:r w:rsidR="00047DC4">
        <w:rPr>
          <w:rFonts w:ascii="Times New Roman" w:eastAsia="SimSun" w:hAnsi="Times New Roman" w:cs="Times New Roman"/>
        </w:rPr>
        <w:t>After each arithmetic instruction, we displayed the ALU inputs and output.</w:t>
      </w:r>
    </w:p>
    <w:p w14:paraId="2F2A5436" w14:textId="134D9B57" w:rsidR="00050635" w:rsidRDefault="002F3398" w:rsidP="00C23CD3">
      <w:pPr>
        <w:tabs>
          <w:tab w:val="left" w:pos="2979"/>
        </w:tabs>
        <w:spacing w:line="360" w:lineRule="auto"/>
        <w:ind w:firstLine="0"/>
        <w:rPr>
          <w:rFonts w:ascii="Times New Roman" w:eastAsia="SimSun" w:hAnsi="Times New Roman" w:cs="Times New Roman"/>
          <w:b/>
          <w:bCs/>
          <w:sz w:val="28"/>
          <w:szCs w:val="28"/>
        </w:rPr>
      </w:pPr>
      <w:r w:rsidRPr="009132C2">
        <w:rPr>
          <w:rFonts w:ascii="Times New Roman" w:eastAsia="SimSun" w:hAnsi="Times New Roman" w:cs="Times New Roman"/>
          <w:b/>
          <w:bCs/>
          <w:noProof/>
          <w:sz w:val="28"/>
          <w:szCs w:val="28"/>
        </w:rPr>
        <w:lastRenderedPageBreak/>
        <w:drawing>
          <wp:anchor distT="0" distB="0" distL="114300" distR="114300" simplePos="0" relativeHeight="251658252" behindDoc="1" locked="0" layoutInCell="1" allowOverlap="1" wp14:anchorId="030D0734" wp14:editId="625AEF26">
            <wp:simplePos x="0" y="0"/>
            <wp:positionH relativeFrom="margin">
              <wp:align>center</wp:align>
            </wp:positionH>
            <wp:positionV relativeFrom="paragraph">
              <wp:posOffset>19050</wp:posOffset>
            </wp:positionV>
            <wp:extent cx="5172797" cy="1829055"/>
            <wp:effectExtent l="19050" t="19050" r="27940" b="19050"/>
            <wp:wrapTight wrapText="bothSides">
              <wp:wrapPolygon edited="0">
                <wp:start x="-80" y="-225"/>
                <wp:lineTo x="-80" y="21600"/>
                <wp:lineTo x="21637" y="21600"/>
                <wp:lineTo x="21637" y="-225"/>
                <wp:lineTo x="-80" y="-225"/>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172797" cy="1829055"/>
                    </a:xfrm>
                    <a:prstGeom prst="rect">
                      <a:avLst/>
                    </a:prstGeom>
                    <a:ln>
                      <a:solidFill>
                        <a:schemeClr val="tx1"/>
                      </a:solidFill>
                    </a:ln>
                  </pic:spPr>
                </pic:pic>
              </a:graphicData>
            </a:graphic>
          </wp:anchor>
        </w:drawing>
      </w:r>
    </w:p>
    <w:p w14:paraId="00166E52" w14:textId="354DBC14" w:rsidR="00050635" w:rsidRDefault="00050635" w:rsidP="00C23CD3">
      <w:pPr>
        <w:tabs>
          <w:tab w:val="left" w:pos="2979"/>
        </w:tabs>
        <w:spacing w:line="360" w:lineRule="auto"/>
        <w:ind w:firstLine="0"/>
        <w:rPr>
          <w:rFonts w:ascii="Times New Roman" w:eastAsia="SimSun" w:hAnsi="Times New Roman" w:cs="Times New Roman"/>
          <w:b/>
          <w:bCs/>
          <w:sz w:val="28"/>
          <w:szCs w:val="28"/>
        </w:rPr>
      </w:pPr>
    </w:p>
    <w:p w14:paraId="5AE490E0" w14:textId="7421257C" w:rsidR="00050635" w:rsidRDefault="00050635" w:rsidP="00C23CD3">
      <w:pPr>
        <w:tabs>
          <w:tab w:val="left" w:pos="2979"/>
        </w:tabs>
        <w:spacing w:line="360" w:lineRule="auto"/>
        <w:ind w:firstLine="0"/>
        <w:rPr>
          <w:rFonts w:ascii="Times New Roman" w:eastAsia="SimSun" w:hAnsi="Times New Roman" w:cs="Times New Roman"/>
          <w:b/>
          <w:bCs/>
          <w:sz w:val="28"/>
          <w:szCs w:val="28"/>
        </w:rPr>
      </w:pPr>
    </w:p>
    <w:p w14:paraId="6DEBD85F" w14:textId="3785013D" w:rsidR="00050635" w:rsidRDefault="00050635" w:rsidP="00C23CD3">
      <w:pPr>
        <w:tabs>
          <w:tab w:val="left" w:pos="2979"/>
        </w:tabs>
        <w:spacing w:line="360" w:lineRule="auto"/>
        <w:ind w:firstLine="0"/>
        <w:rPr>
          <w:rFonts w:ascii="Times New Roman" w:eastAsia="SimSun" w:hAnsi="Times New Roman" w:cs="Times New Roman"/>
          <w:b/>
          <w:bCs/>
          <w:sz w:val="28"/>
          <w:szCs w:val="28"/>
        </w:rPr>
      </w:pPr>
    </w:p>
    <w:p w14:paraId="0EF397C5" w14:textId="70907E3B" w:rsidR="00050635" w:rsidRDefault="00050635" w:rsidP="00C23CD3">
      <w:pPr>
        <w:tabs>
          <w:tab w:val="left" w:pos="2979"/>
        </w:tabs>
        <w:spacing w:line="360" w:lineRule="auto"/>
        <w:ind w:firstLine="0"/>
        <w:rPr>
          <w:rFonts w:ascii="Times New Roman" w:eastAsia="SimSun" w:hAnsi="Times New Roman" w:cs="Times New Roman"/>
          <w:b/>
          <w:bCs/>
          <w:sz w:val="28"/>
          <w:szCs w:val="28"/>
        </w:rPr>
      </w:pPr>
    </w:p>
    <w:p w14:paraId="7E49711E" w14:textId="191AA1F7" w:rsidR="00050635" w:rsidRDefault="00050635" w:rsidP="00C23CD3">
      <w:pPr>
        <w:tabs>
          <w:tab w:val="left" w:pos="2979"/>
        </w:tabs>
        <w:spacing w:line="360" w:lineRule="auto"/>
        <w:ind w:firstLine="0"/>
        <w:rPr>
          <w:rFonts w:ascii="Times New Roman" w:eastAsia="SimSun" w:hAnsi="Times New Roman" w:cs="Times New Roman"/>
          <w:b/>
          <w:bCs/>
          <w:sz w:val="28"/>
          <w:szCs w:val="28"/>
        </w:rPr>
      </w:pPr>
    </w:p>
    <w:p w14:paraId="36544AAD" w14:textId="356E7D71" w:rsidR="00050635" w:rsidRDefault="00AC7C93" w:rsidP="00C23CD3">
      <w:pPr>
        <w:tabs>
          <w:tab w:val="left" w:pos="2979"/>
        </w:tabs>
        <w:spacing w:line="360" w:lineRule="auto"/>
        <w:ind w:firstLine="0"/>
        <w:rPr>
          <w:rFonts w:ascii="Times New Roman" w:eastAsia="SimSun" w:hAnsi="Times New Roman" w:cs="Times New Roman"/>
          <w:b/>
          <w:bCs/>
          <w:sz w:val="28"/>
          <w:szCs w:val="28"/>
        </w:rPr>
      </w:pPr>
      <w:r>
        <w:rPr>
          <w:noProof/>
        </w:rPr>
        <mc:AlternateContent>
          <mc:Choice Requires="wps">
            <w:drawing>
              <wp:anchor distT="0" distB="0" distL="114300" distR="114300" simplePos="0" relativeHeight="251658253" behindDoc="1" locked="0" layoutInCell="1" allowOverlap="1" wp14:anchorId="4464F92D" wp14:editId="49633F2B">
                <wp:simplePos x="0" y="0"/>
                <wp:positionH relativeFrom="margin">
                  <wp:align>center</wp:align>
                </wp:positionH>
                <wp:positionV relativeFrom="page">
                  <wp:posOffset>2839085</wp:posOffset>
                </wp:positionV>
                <wp:extent cx="5144135" cy="214630"/>
                <wp:effectExtent l="0" t="0" r="0" b="0"/>
                <wp:wrapTight wrapText="bothSides">
                  <wp:wrapPolygon edited="0">
                    <wp:start x="0" y="0"/>
                    <wp:lineTo x="0" y="19172"/>
                    <wp:lineTo x="21517" y="19172"/>
                    <wp:lineTo x="21517"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5144135" cy="214630"/>
                        </a:xfrm>
                        <a:prstGeom prst="rect">
                          <a:avLst/>
                        </a:prstGeom>
                        <a:solidFill>
                          <a:prstClr val="white"/>
                        </a:solidFill>
                        <a:ln>
                          <a:noFill/>
                        </a:ln>
                      </wps:spPr>
                      <wps:txbx>
                        <w:txbxContent>
                          <w:p w14:paraId="06FDEB81" w14:textId="52F7EA38" w:rsidR="009132C2" w:rsidRPr="00FC3278" w:rsidRDefault="009132C2" w:rsidP="009132C2">
                            <w:pPr>
                              <w:pStyle w:val="Caption"/>
                              <w:jc w:val="center"/>
                              <w:rPr>
                                <w:rFonts w:ascii="Times New Roman" w:eastAsia="SimSun" w:hAnsi="Times New Roman" w:cs="Times New Roman"/>
                                <w:i w:val="0"/>
                                <w:iCs w:val="0"/>
                                <w:sz w:val="28"/>
                                <w:szCs w:val="28"/>
                              </w:rPr>
                            </w:pPr>
                            <w:r w:rsidRPr="00E20DB8">
                              <w:rPr>
                                <w:b/>
                                <w:bCs/>
                                <w:i w:val="0"/>
                                <w:iCs w:val="0"/>
                                <w:sz w:val="24"/>
                                <w:szCs w:val="20"/>
                              </w:rPr>
                              <w:t xml:space="preserve">Figure </w:t>
                            </w:r>
                            <w:r w:rsidR="00510E3D">
                              <w:rPr>
                                <w:b/>
                                <w:bCs/>
                                <w:i w:val="0"/>
                                <w:iCs w:val="0"/>
                                <w:sz w:val="24"/>
                                <w:szCs w:val="20"/>
                              </w:rPr>
                              <w:t>1</w:t>
                            </w:r>
                            <w:r w:rsidR="00AC7C93">
                              <w:rPr>
                                <w:b/>
                                <w:bCs/>
                                <w:i w:val="0"/>
                                <w:iCs w:val="0"/>
                                <w:sz w:val="24"/>
                                <w:szCs w:val="20"/>
                              </w:rPr>
                              <w:t>5</w:t>
                            </w:r>
                            <w:r>
                              <w:rPr>
                                <w:b/>
                                <w:bCs/>
                                <w:i w:val="0"/>
                                <w:iCs w:val="0"/>
                                <w:sz w:val="24"/>
                                <w:szCs w:val="20"/>
                              </w:rPr>
                              <w:t>:</w:t>
                            </w:r>
                            <w:r>
                              <w:rPr>
                                <w:i w:val="0"/>
                                <w:iCs w:val="0"/>
                                <w:sz w:val="24"/>
                                <w:szCs w:val="20"/>
                              </w:rPr>
                              <w:t xml:space="preserve"> SystemVerilog code for a</w:t>
                            </w:r>
                            <w:r w:rsidR="00524E38">
                              <w:rPr>
                                <w:i w:val="0"/>
                                <w:iCs w:val="0"/>
                                <w:sz w:val="24"/>
                                <w:szCs w:val="20"/>
                              </w:rPr>
                              <w:t xml:space="preserve">n ADD </w:t>
                            </w:r>
                            <w:r>
                              <w:rPr>
                                <w:i w:val="0"/>
                                <w:iCs w:val="0"/>
                                <w:sz w:val="24"/>
                                <w:szCs w:val="20"/>
                              </w:rPr>
                              <w:t>instruction in the Datapath testbench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4F92D" id="Text Box 16" o:spid="_x0000_s1041" type="#_x0000_t202" style="position:absolute;margin-left:0;margin-top:223.55pt;width:405.05pt;height:16.9pt;z-index:-251658227;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" stroked="f">
                <v:textbox inset="0,0,0,0">
                  <w:txbxContent>
                    <w:p w14:paraId="06FDEB81" w14:textId="52F7EA38" w:rsidR="009132C2" w:rsidRPr="00FC3278" w:rsidRDefault="009132C2" w:rsidP="009132C2">
                      <w:pPr>
                        <w:pStyle w:val="Caption"/>
                        <w:jc w:val="center"/>
                        <w:rPr>
                          <w:rFonts w:ascii="Times New Roman" w:eastAsia="SimSun" w:hAnsi="Times New Roman" w:cs="Times New Roman"/>
                          <w:i w:val="0"/>
                          <w:iCs w:val="0"/>
                          <w:sz w:val="28"/>
                          <w:szCs w:val="28"/>
                        </w:rPr>
                      </w:pPr>
                      <w:r w:rsidRPr="00E20DB8">
                        <w:rPr>
                          <w:b/>
                          <w:bCs/>
                          <w:i w:val="0"/>
                          <w:iCs w:val="0"/>
                          <w:sz w:val="24"/>
                          <w:szCs w:val="20"/>
                        </w:rPr>
                        <w:t xml:space="preserve">Figure </w:t>
                      </w:r>
                      <w:r w:rsidR="00510E3D">
                        <w:rPr>
                          <w:b/>
                          <w:bCs/>
                          <w:i w:val="0"/>
                          <w:iCs w:val="0"/>
                          <w:sz w:val="24"/>
                          <w:szCs w:val="20"/>
                        </w:rPr>
                        <w:t>1</w:t>
                      </w:r>
                      <w:r w:rsidR="00AC7C93">
                        <w:rPr>
                          <w:b/>
                          <w:bCs/>
                          <w:i w:val="0"/>
                          <w:iCs w:val="0"/>
                          <w:sz w:val="24"/>
                          <w:szCs w:val="20"/>
                        </w:rPr>
                        <w:t>5</w:t>
                      </w:r>
                      <w:r>
                        <w:rPr>
                          <w:b/>
                          <w:bCs/>
                          <w:i w:val="0"/>
                          <w:iCs w:val="0"/>
                          <w:sz w:val="24"/>
                          <w:szCs w:val="20"/>
                        </w:rPr>
                        <w:t>:</w:t>
                      </w:r>
                      <w:r>
                        <w:rPr>
                          <w:i w:val="0"/>
                          <w:iCs w:val="0"/>
                          <w:sz w:val="24"/>
                          <w:szCs w:val="20"/>
                        </w:rPr>
                        <w:t xml:space="preserve"> SystemVerilog code for a</w:t>
                      </w:r>
                      <w:r w:rsidR="00524E38">
                        <w:rPr>
                          <w:i w:val="0"/>
                          <w:iCs w:val="0"/>
                          <w:sz w:val="24"/>
                          <w:szCs w:val="20"/>
                        </w:rPr>
                        <w:t xml:space="preserve">n ADD </w:t>
                      </w:r>
                      <w:r>
                        <w:rPr>
                          <w:i w:val="0"/>
                          <w:iCs w:val="0"/>
                          <w:sz w:val="24"/>
                          <w:szCs w:val="20"/>
                        </w:rPr>
                        <w:t>instruction in the Datapath testbench</w:t>
                      </w:r>
                    </w:p>
                  </w:txbxContent>
                </v:textbox>
                <w10:wrap type="tight" anchorx="margin" anchory="page"/>
              </v:shape>
            </w:pict>
          </mc:Fallback>
        </mc:AlternateContent>
      </w:r>
    </w:p>
    <w:p w14:paraId="11443053" w14:textId="33D60AF1" w:rsidR="00524E38" w:rsidRDefault="00524E38" w:rsidP="00C23CD3">
      <w:pPr>
        <w:tabs>
          <w:tab w:val="left" w:pos="2979"/>
        </w:tabs>
        <w:spacing w:line="360" w:lineRule="auto"/>
        <w:ind w:firstLine="0"/>
        <w:rPr>
          <w:rFonts w:ascii="Times New Roman" w:eastAsia="SimSun" w:hAnsi="Times New Roman" w:cs="Times New Roman"/>
        </w:rPr>
      </w:pPr>
    </w:p>
    <w:p w14:paraId="2FFE085E" w14:textId="31B329DA" w:rsidR="002F3398" w:rsidRDefault="00AC7C93" w:rsidP="00C23CD3">
      <w:pPr>
        <w:tabs>
          <w:tab w:val="left" w:pos="2979"/>
        </w:tabs>
        <w:spacing w:line="360" w:lineRule="auto"/>
        <w:ind w:firstLine="0"/>
        <w:rPr>
          <w:rFonts w:ascii="Times New Roman" w:eastAsia="SimSun" w:hAnsi="Times New Roman" w:cs="Times New Roman"/>
        </w:rPr>
      </w:pPr>
      <w:r w:rsidRPr="00F52116">
        <w:rPr>
          <w:rFonts w:ascii="Times New Roman" w:eastAsia="SimSun" w:hAnsi="Times New Roman" w:cs="Times New Roman"/>
          <w:b/>
          <w:bCs/>
          <w:noProof/>
          <w:sz w:val="28"/>
          <w:szCs w:val="28"/>
        </w:rPr>
        <w:drawing>
          <wp:anchor distT="0" distB="0" distL="114300" distR="114300" simplePos="0" relativeHeight="251658277" behindDoc="1" locked="0" layoutInCell="1" allowOverlap="1" wp14:anchorId="1B1712E4" wp14:editId="42E09E16">
            <wp:simplePos x="0" y="0"/>
            <wp:positionH relativeFrom="margin">
              <wp:align>right</wp:align>
            </wp:positionH>
            <wp:positionV relativeFrom="paragraph">
              <wp:posOffset>1184910</wp:posOffset>
            </wp:positionV>
            <wp:extent cx="5943600" cy="1371450"/>
            <wp:effectExtent l="19050" t="19050" r="19050" b="19685"/>
            <wp:wrapTight wrapText="bothSides">
              <wp:wrapPolygon edited="0">
                <wp:start x="-69" y="-300"/>
                <wp:lineTo x="-69" y="21610"/>
                <wp:lineTo x="21600" y="21610"/>
                <wp:lineTo x="21600" y="-300"/>
                <wp:lineTo x="-69" y="-30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13714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24E38">
        <w:rPr>
          <w:rFonts w:ascii="Times New Roman" w:eastAsia="SimSun" w:hAnsi="Times New Roman" w:cs="Times New Roman"/>
        </w:rPr>
        <w:t xml:space="preserve">Lastly, we tested the store instruction. We stored </w:t>
      </w:r>
      <w:r w:rsidR="00B34606">
        <w:rPr>
          <w:rFonts w:ascii="Times New Roman" w:eastAsia="SimSun" w:hAnsi="Times New Roman" w:cs="Times New Roman"/>
        </w:rPr>
        <w:t>the result</w:t>
      </w:r>
      <w:r w:rsidR="00EC5BFF">
        <w:rPr>
          <w:rFonts w:ascii="Times New Roman" w:eastAsia="SimSun" w:hAnsi="Times New Roman" w:cs="Times New Roman"/>
        </w:rPr>
        <w:t>s</w:t>
      </w:r>
      <w:r w:rsidR="00B34606">
        <w:rPr>
          <w:rFonts w:ascii="Times New Roman" w:eastAsia="SimSun" w:hAnsi="Times New Roman" w:cs="Times New Roman"/>
        </w:rPr>
        <w:t xml:space="preserve"> of the addition and</w:t>
      </w:r>
      <w:r w:rsidR="00EC5BFF">
        <w:rPr>
          <w:rFonts w:ascii="Times New Roman" w:eastAsia="SimSun" w:hAnsi="Times New Roman" w:cs="Times New Roman"/>
        </w:rPr>
        <w:t xml:space="preserve"> subtraction into the data memory.</w:t>
      </w:r>
      <w:r w:rsidR="00444CE3">
        <w:rPr>
          <w:rFonts w:ascii="Times New Roman" w:eastAsia="SimSun" w:hAnsi="Times New Roman" w:cs="Times New Roman"/>
        </w:rPr>
        <w:t xml:space="preserve"> </w:t>
      </w:r>
      <w:r w:rsidR="00EC5BFF">
        <w:rPr>
          <w:rFonts w:ascii="Times New Roman" w:eastAsia="SimSun" w:hAnsi="Times New Roman" w:cs="Times New Roman"/>
        </w:rPr>
        <w:t xml:space="preserve"> </w:t>
      </w:r>
      <w:r w:rsidR="00902933">
        <w:rPr>
          <w:rFonts w:ascii="Times New Roman" w:eastAsia="SimSun" w:hAnsi="Times New Roman" w:cs="Times New Roman"/>
        </w:rPr>
        <w:t xml:space="preserve">We specified </w:t>
      </w:r>
      <w:r w:rsidR="00902933">
        <w:rPr>
          <w:rFonts w:ascii="Times New Roman" w:eastAsia="SimSun" w:hAnsi="Times New Roman" w:cs="Times New Roman"/>
          <w:i/>
          <w:iCs/>
        </w:rPr>
        <w:t>ReadAddrA</w:t>
      </w:r>
      <w:r w:rsidR="00BF41B6">
        <w:rPr>
          <w:rFonts w:ascii="Times New Roman" w:eastAsia="SimSun" w:hAnsi="Times New Roman" w:cs="Times New Roman"/>
        </w:rPr>
        <w:t xml:space="preserve"> (the </w:t>
      </w:r>
      <w:r w:rsidR="00005E3F">
        <w:rPr>
          <w:rFonts w:ascii="Times New Roman" w:eastAsia="SimSun" w:hAnsi="Times New Roman" w:cs="Times New Roman"/>
        </w:rPr>
        <w:t xml:space="preserve">address of the value being taken from the RF), </w:t>
      </w:r>
      <w:r w:rsidR="00542C8C" w:rsidRPr="00B64075">
        <w:rPr>
          <w:rFonts w:ascii="Times New Roman" w:eastAsia="SimSun" w:hAnsi="Times New Roman" w:cs="Times New Roman"/>
          <w:i/>
          <w:iCs/>
        </w:rPr>
        <w:t>DWrite</w:t>
      </w:r>
      <w:r w:rsidR="00542C8C">
        <w:rPr>
          <w:rFonts w:ascii="Times New Roman" w:eastAsia="SimSun" w:hAnsi="Times New Roman" w:cs="Times New Roman"/>
        </w:rPr>
        <w:t xml:space="preserve"> (</w:t>
      </w:r>
      <w:r w:rsidR="00FA6D3C">
        <w:rPr>
          <w:rFonts w:ascii="Times New Roman" w:eastAsia="SimSun" w:hAnsi="Times New Roman" w:cs="Times New Roman"/>
        </w:rPr>
        <w:t xml:space="preserve">sets the DRAM to writing mode), </w:t>
      </w:r>
      <w:r w:rsidR="0041251C">
        <w:rPr>
          <w:rFonts w:ascii="Times New Roman" w:eastAsia="SimSun" w:hAnsi="Times New Roman" w:cs="Times New Roman"/>
        </w:rPr>
        <w:t xml:space="preserve">and </w:t>
      </w:r>
      <w:r w:rsidR="0041251C" w:rsidRPr="00B64075">
        <w:rPr>
          <w:rFonts w:ascii="Times New Roman" w:eastAsia="SimSun" w:hAnsi="Times New Roman" w:cs="Times New Roman"/>
          <w:i/>
          <w:iCs/>
        </w:rPr>
        <w:t>DAddr</w:t>
      </w:r>
      <w:r w:rsidR="0041251C">
        <w:rPr>
          <w:rFonts w:ascii="Times New Roman" w:eastAsia="SimSun" w:hAnsi="Times New Roman" w:cs="Times New Roman"/>
        </w:rPr>
        <w:t xml:space="preserve"> (address of the value </w:t>
      </w:r>
      <w:r w:rsidR="00B64075">
        <w:rPr>
          <w:rFonts w:ascii="Times New Roman" w:eastAsia="SimSun" w:hAnsi="Times New Roman" w:cs="Times New Roman"/>
        </w:rPr>
        <w:t xml:space="preserve">being stored in the DRAM). </w:t>
      </w:r>
      <w:r w:rsidR="003F1817">
        <w:rPr>
          <w:rFonts w:ascii="Times New Roman" w:eastAsia="SimSun" w:hAnsi="Times New Roman" w:cs="Times New Roman"/>
        </w:rPr>
        <w:t xml:space="preserve">After each store instruction, we displayed the value written to the DRAM. </w:t>
      </w:r>
    </w:p>
    <w:p w14:paraId="290940C7" w14:textId="5D3FA73E" w:rsidR="00AC7C93" w:rsidRPr="00AC7C93" w:rsidRDefault="00AC7C93" w:rsidP="00C23CD3">
      <w:pPr>
        <w:tabs>
          <w:tab w:val="left" w:pos="2979"/>
        </w:tabs>
        <w:spacing w:line="360" w:lineRule="auto"/>
        <w:ind w:firstLine="0"/>
        <w:rPr>
          <w:rFonts w:ascii="Times New Roman" w:eastAsia="SimSun" w:hAnsi="Times New Roman" w:cs="Times New Roman"/>
        </w:rPr>
      </w:pPr>
      <w:r>
        <w:rPr>
          <w:noProof/>
        </w:rPr>
        <mc:AlternateContent>
          <mc:Choice Requires="wps">
            <w:drawing>
              <wp:anchor distT="0" distB="0" distL="114300" distR="114300" simplePos="0" relativeHeight="251658254" behindDoc="1" locked="0" layoutInCell="1" allowOverlap="1" wp14:anchorId="795C10F0" wp14:editId="496167FA">
                <wp:simplePos x="0" y="0"/>
                <wp:positionH relativeFrom="margin">
                  <wp:align>center</wp:align>
                </wp:positionH>
                <wp:positionV relativeFrom="page">
                  <wp:posOffset>5978525</wp:posOffset>
                </wp:positionV>
                <wp:extent cx="5144135" cy="504825"/>
                <wp:effectExtent l="0" t="0" r="0" b="9525"/>
                <wp:wrapTight wrapText="bothSides">
                  <wp:wrapPolygon edited="0">
                    <wp:start x="0" y="0"/>
                    <wp:lineTo x="0" y="21192"/>
                    <wp:lineTo x="21517" y="21192"/>
                    <wp:lineTo x="21517"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5144135" cy="504825"/>
                        </a:xfrm>
                        <a:prstGeom prst="rect">
                          <a:avLst/>
                        </a:prstGeom>
                        <a:solidFill>
                          <a:prstClr val="white"/>
                        </a:solidFill>
                        <a:ln>
                          <a:noFill/>
                        </a:ln>
                      </wps:spPr>
                      <wps:txbx>
                        <w:txbxContent>
                          <w:p w14:paraId="43F16338" w14:textId="5E001EDF" w:rsidR="00F52116" w:rsidRPr="00FC3278" w:rsidRDefault="00F52116" w:rsidP="00F52116">
                            <w:pPr>
                              <w:pStyle w:val="Caption"/>
                              <w:jc w:val="center"/>
                              <w:rPr>
                                <w:rFonts w:ascii="Times New Roman" w:eastAsia="SimSun" w:hAnsi="Times New Roman" w:cs="Times New Roman"/>
                                <w:i w:val="0"/>
                                <w:iCs w:val="0"/>
                                <w:sz w:val="28"/>
                                <w:szCs w:val="28"/>
                              </w:rPr>
                            </w:pPr>
                            <w:r w:rsidRPr="00E20DB8">
                              <w:rPr>
                                <w:b/>
                                <w:bCs/>
                                <w:i w:val="0"/>
                                <w:iCs w:val="0"/>
                                <w:sz w:val="24"/>
                                <w:szCs w:val="20"/>
                              </w:rPr>
                              <w:t xml:space="preserve">Figure </w:t>
                            </w:r>
                            <w:r w:rsidR="00510E3D">
                              <w:rPr>
                                <w:b/>
                                <w:bCs/>
                                <w:i w:val="0"/>
                                <w:iCs w:val="0"/>
                                <w:sz w:val="24"/>
                                <w:szCs w:val="20"/>
                              </w:rPr>
                              <w:t>1</w:t>
                            </w:r>
                            <w:r w:rsidR="00AC7C93">
                              <w:rPr>
                                <w:b/>
                                <w:bCs/>
                                <w:i w:val="0"/>
                                <w:iCs w:val="0"/>
                                <w:sz w:val="24"/>
                                <w:szCs w:val="20"/>
                              </w:rPr>
                              <w:t>6</w:t>
                            </w:r>
                            <w:r>
                              <w:rPr>
                                <w:b/>
                                <w:bCs/>
                                <w:i w:val="0"/>
                                <w:iCs w:val="0"/>
                                <w:sz w:val="24"/>
                                <w:szCs w:val="20"/>
                              </w:rPr>
                              <w:t>:</w:t>
                            </w:r>
                            <w:r>
                              <w:rPr>
                                <w:i w:val="0"/>
                                <w:iCs w:val="0"/>
                                <w:sz w:val="24"/>
                                <w:szCs w:val="20"/>
                              </w:rPr>
                              <w:t xml:space="preserve"> SystemVerilog code for a STORE instruction in the Datapath testbench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C10F0" id="Text Box 18" o:spid="_x0000_s1042" type="#_x0000_t202" style="position:absolute;margin-left:0;margin-top:470.75pt;width:405.05pt;height:39.75pt;z-index:-25165822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" stroked="f">
                <v:textbox inset="0,0,0,0">
                  <w:txbxContent>
                    <w:p w14:paraId="43F16338" w14:textId="5E001EDF" w:rsidR="00F52116" w:rsidRPr="00FC3278" w:rsidRDefault="00F52116" w:rsidP="00F52116">
                      <w:pPr>
                        <w:pStyle w:val="Caption"/>
                        <w:jc w:val="center"/>
                        <w:rPr>
                          <w:rFonts w:ascii="Times New Roman" w:eastAsia="SimSun" w:hAnsi="Times New Roman" w:cs="Times New Roman"/>
                          <w:i w:val="0"/>
                          <w:iCs w:val="0"/>
                          <w:sz w:val="28"/>
                          <w:szCs w:val="28"/>
                        </w:rPr>
                      </w:pPr>
                      <w:r w:rsidRPr="00E20DB8">
                        <w:rPr>
                          <w:b/>
                          <w:bCs/>
                          <w:i w:val="0"/>
                          <w:iCs w:val="0"/>
                          <w:sz w:val="24"/>
                          <w:szCs w:val="20"/>
                        </w:rPr>
                        <w:t xml:space="preserve">Figure </w:t>
                      </w:r>
                      <w:r w:rsidR="00510E3D">
                        <w:rPr>
                          <w:b/>
                          <w:bCs/>
                          <w:i w:val="0"/>
                          <w:iCs w:val="0"/>
                          <w:sz w:val="24"/>
                          <w:szCs w:val="20"/>
                        </w:rPr>
                        <w:t>1</w:t>
                      </w:r>
                      <w:r w:rsidR="00AC7C93">
                        <w:rPr>
                          <w:b/>
                          <w:bCs/>
                          <w:i w:val="0"/>
                          <w:iCs w:val="0"/>
                          <w:sz w:val="24"/>
                          <w:szCs w:val="20"/>
                        </w:rPr>
                        <w:t>6</w:t>
                      </w:r>
                      <w:r>
                        <w:rPr>
                          <w:b/>
                          <w:bCs/>
                          <w:i w:val="0"/>
                          <w:iCs w:val="0"/>
                          <w:sz w:val="24"/>
                          <w:szCs w:val="20"/>
                        </w:rPr>
                        <w:t>:</w:t>
                      </w:r>
                      <w:r>
                        <w:rPr>
                          <w:i w:val="0"/>
                          <w:iCs w:val="0"/>
                          <w:sz w:val="24"/>
                          <w:szCs w:val="20"/>
                        </w:rPr>
                        <w:t xml:space="preserve"> SystemVerilog code for a STORE instruction in the Datapath testbench</w:t>
                      </w:r>
                    </w:p>
                  </w:txbxContent>
                </v:textbox>
                <w10:wrap type="tight" anchorx="margin" anchory="page"/>
              </v:shape>
            </w:pict>
          </mc:Fallback>
        </mc:AlternateContent>
      </w:r>
    </w:p>
    <w:p w14:paraId="52C3E039" w14:textId="77777777" w:rsidR="00AC7C93" w:rsidRDefault="00AC7C93" w:rsidP="00005864">
      <w:pPr>
        <w:tabs>
          <w:tab w:val="left" w:pos="2979"/>
        </w:tabs>
        <w:spacing w:line="360" w:lineRule="auto"/>
        <w:ind w:firstLine="0"/>
        <w:rPr>
          <w:rFonts w:ascii="Times New Roman" w:eastAsia="SimSun" w:hAnsi="Times New Roman" w:cs="Times New Roman"/>
          <w:b/>
          <w:bCs/>
          <w:sz w:val="28"/>
          <w:szCs w:val="28"/>
        </w:rPr>
      </w:pPr>
    </w:p>
    <w:p w14:paraId="563A3C18" w14:textId="38DEB49E" w:rsidR="003804A9" w:rsidRPr="00005864" w:rsidRDefault="00D93603" w:rsidP="00005864">
      <w:pPr>
        <w:tabs>
          <w:tab w:val="left" w:pos="2979"/>
        </w:tabs>
        <w:spacing w:line="360" w:lineRule="auto"/>
        <w:ind w:firstLine="0"/>
        <w:rPr>
          <w:rFonts w:ascii="Times New Roman" w:eastAsia="SimSun" w:hAnsi="Times New Roman" w:cs="Times New Roman"/>
          <w:b/>
          <w:bCs/>
          <w:sz w:val="28"/>
          <w:szCs w:val="28"/>
        </w:rPr>
      </w:pPr>
      <w:r w:rsidRPr="002F357F">
        <w:rPr>
          <w:rFonts w:ascii="Times New Roman" w:eastAsia="SimSun" w:hAnsi="Times New Roman" w:cs="Times New Roman"/>
          <w:b/>
          <w:bCs/>
          <w:sz w:val="28"/>
          <w:szCs w:val="28"/>
        </w:rPr>
        <w:t>3.4 testProcessor</w:t>
      </w:r>
    </w:p>
    <w:p w14:paraId="7CA959B7" w14:textId="10B9F244" w:rsidR="00F52116" w:rsidRDefault="00180E8A" w:rsidP="006B2DA5">
      <w:pPr>
        <w:tabs>
          <w:tab w:val="left" w:pos="2979"/>
        </w:tabs>
        <w:spacing w:line="360" w:lineRule="auto"/>
        <w:ind w:firstLine="0"/>
      </w:pPr>
      <w:r>
        <w:t>To test the Processor module, we used the testbench</w:t>
      </w:r>
      <w:r w:rsidR="00171500">
        <w:t xml:space="preserve"> provided in the</w:t>
      </w:r>
      <w:r>
        <w:t xml:space="preserve"> file</w:t>
      </w:r>
      <w:r w:rsidR="00171500">
        <w:t xml:space="preserve"> </w:t>
      </w:r>
      <w:r w:rsidR="00171500">
        <w:rPr>
          <w:i/>
          <w:iCs/>
        </w:rPr>
        <w:t>testProcessor</w:t>
      </w:r>
      <w:r w:rsidR="00171500">
        <w:t xml:space="preserve">. </w:t>
      </w:r>
      <w:r w:rsidR="006B2DA5">
        <w:t>However, w</w:t>
      </w:r>
      <w:r w:rsidR="00DE774A">
        <w:t>e had to make a slight alterati</w:t>
      </w:r>
      <w:r w:rsidR="005012E7">
        <w:t>on</w:t>
      </w:r>
      <w:r w:rsidR="00025D31">
        <w:t xml:space="preserve">. Since our counter uses an active-high reset, we </w:t>
      </w:r>
      <w:r w:rsidR="00C1717C">
        <w:t xml:space="preserve">had to invert the </w:t>
      </w:r>
      <w:r w:rsidR="001427EA">
        <w:t xml:space="preserve">reset values in the testbench. </w:t>
      </w:r>
      <w:r w:rsidR="00620B5A">
        <w:t xml:space="preserve">We </w:t>
      </w:r>
      <w:r w:rsidR="006407E0">
        <w:t xml:space="preserve">converted the following instructions into Hexadecimal and </w:t>
      </w:r>
      <w:r w:rsidR="0058666F">
        <w:t>loaded the</w:t>
      </w:r>
      <w:r w:rsidR="00A5338D">
        <w:t>m into the</w:t>
      </w:r>
      <w:r w:rsidR="0058666F">
        <w:t xml:space="preserve"> </w:t>
      </w:r>
      <w:r w:rsidR="0082777B">
        <w:t>instruction memory</w:t>
      </w:r>
      <w:r w:rsidR="00A5338D">
        <w:t>:</w:t>
      </w:r>
    </w:p>
    <w:p w14:paraId="210BC437" w14:textId="59BF9231" w:rsidR="003A2BF5" w:rsidRPr="00A15CE6" w:rsidRDefault="003A2BF5" w:rsidP="003A2BF5">
      <w:pPr>
        <w:pStyle w:val="ListParagraph"/>
        <w:numPr>
          <w:ilvl w:val="0"/>
          <w:numId w:val="37"/>
        </w:numPr>
        <w:tabs>
          <w:tab w:val="left" w:pos="2979"/>
        </w:tabs>
        <w:spacing w:line="360" w:lineRule="auto"/>
        <w:rPr>
          <w:sz w:val="24"/>
          <w:szCs w:val="24"/>
        </w:rPr>
      </w:pPr>
      <w:r w:rsidRPr="00A15CE6">
        <w:rPr>
          <w:sz w:val="24"/>
          <w:szCs w:val="24"/>
        </w:rPr>
        <w:t xml:space="preserve">RF[0A] = D[1A] - D[2B] + D[3C] - D[4D]; </w:t>
      </w:r>
    </w:p>
    <w:p w14:paraId="4C8CF19D" w14:textId="1CAAF06F" w:rsidR="003A2BF5" w:rsidRPr="00A15CE6" w:rsidRDefault="003A2BF5" w:rsidP="003A2BF5">
      <w:pPr>
        <w:pStyle w:val="ListParagraph"/>
        <w:numPr>
          <w:ilvl w:val="0"/>
          <w:numId w:val="37"/>
        </w:numPr>
        <w:tabs>
          <w:tab w:val="left" w:pos="2979"/>
        </w:tabs>
        <w:spacing w:line="360" w:lineRule="auto"/>
        <w:rPr>
          <w:sz w:val="24"/>
          <w:szCs w:val="24"/>
        </w:rPr>
      </w:pPr>
      <w:r w:rsidRPr="00A15CE6">
        <w:rPr>
          <w:sz w:val="24"/>
          <w:szCs w:val="24"/>
        </w:rPr>
        <w:t>D[EF] = RF[0A];</w:t>
      </w:r>
    </w:p>
    <w:p w14:paraId="39A4A2B7" w14:textId="2AD570A6" w:rsidR="00A5338D" w:rsidRPr="00A15CE6" w:rsidRDefault="003A2BF5" w:rsidP="003A2BF5">
      <w:pPr>
        <w:pStyle w:val="ListParagraph"/>
        <w:numPr>
          <w:ilvl w:val="0"/>
          <w:numId w:val="37"/>
        </w:numPr>
        <w:tabs>
          <w:tab w:val="left" w:pos="2979"/>
        </w:tabs>
        <w:spacing w:line="360" w:lineRule="auto"/>
        <w:rPr>
          <w:sz w:val="24"/>
          <w:szCs w:val="24"/>
        </w:rPr>
      </w:pPr>
      <w:r w:rsidRPr="00A15CE6">
        <w:rPr>
          <w:sz w:val="24"/>
          <w:szCs w:val="24"/>
        </w:rPr>
        <w:t>HALT</w:t>
      </w:r>
    </w:p>
    <w:p w14:paraId="6DD22FC2" w14:textId="4831DAAF" w:rsidR="003A2BF5" w:rsidRDefault="003A2BF5" w:rsidP="006B2DA5">
      <w:pPr>
        <w:tabs>
          <w:tab w:val="left" w:pos="2979"/>
        </w:tabs>
        <w:spacing w:line="360" w:lineRule="auto"/>
        <w:ind w:firstLine="0"/>
      </w:pPr>
      <w:r>
        <w:t>We also preloaded the following values into the data memory:</w:t>
      </w:r>
    </w:p>
    <w:p w14:paraId="18BA5E96" w14:textId="21E92D0D" w:rsidR="00A15CE6" w:rsidRPr="00A15CE6" w:rsidRDefault="009A4FF8" w:rsidP="00A15CE6">
      <w:pPr>
        <w:pStyle w:val="ListParagraph"/>
        <w:numPr>
          <w:ilvl w:val="0"/>
          <w:numId w:val="38"/>
        </w:numPr>
        <w:tabs>
          <w:tab w:val="left" w:pos="2979"/>
        </w:tabs>
        <w:spacing w:line="360" w:lineRule="auto"/>
        <w:rPr>
          <w:sz w:val="24"/>
          <w:szCs w:val="24"/>
        </w:rPr>
      </w:pPr>
      <w:r w:rsidRPr="009F3077">
        <w:rPr>
          <w:noProof/>
        </w:rPr>
        <w:lastRenderedPageBreak/>
        <w:drawing>
          <wp:anchor distT="0" distB="0" distL="114300" distR="114300" simplePos="0" relativeHeight="251658255" behindDoc="1" locked="0" layoutInCell="1" allowOverlap="1" wp14:anchorId="71A73CB5" wp14:editId="4DD86054">
            <wp:simplePos x="0" y="0"/>
            <wp:positionH relativeFrom="margin">
              <wp:align>right</wp:align>
            </wp:positionH>
            <wp:positionV relativeFrom="paragraph">
              <wp:posOffset>26670</wp:posOffset>
            </wp:positionV>
            <wp:extent cx="3610479" cy="1629002"/>
            <wp:effectExtent l="19050" t="19050" r="28575" b="28575"/>
            <wp:wrapTight wrapText="bothSides">
              <wp:wrapPolygon edited="0">
                <wp:start x="-114" y="-253"/>
                <wp:lineTo x="-114" y="21726"/>
                <wp:lineTo x="21657" y="21726"/>
                <wp:lineTo x="21657" y="-253"/>
                <wp:lineTo x="-114" y="-253"/>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10479" cy="1629002"/>
                    </a:xfrm>
                    <a:prstGeom prst="rect">
                      <a:avLst/>
                    </a:prstGeom>
                    <a:ln>
                      <a:solidFill>
                        <a:schemeClr val="tx1"/>
                      </a:solidFill>
                    </a:ln>
                  </pic:spPr>
                </pic:pic>
              </a:graphicData>
            </a:graphic>
          </wp:anchor>
        </w:drawing>
      </w:r>
      <w:r w:rsidR="00A15CE6" w:rsidRPr="00A15CE6">
        <w:rPr>
          <w:sz w:val="24"/>
          <w:szCs w:val="24"/>
        </w:rPr>
        <w:t xml:space="preserve">D[1A] = 0x10AC </w:t>
      </w:r>
    </w:p>
    <w:p w14:paraId="56804C78" w14:textId="74438F33" w:rsidR="00A15CE6" w:rsidRPr="00A15CE6" w:rsidRDefault="00A15CE6" w:rsidP="00A15CE6">
      <w:pPr>
        <w:pStyle w:val="ListParagraph"/>
        <w:numPr>
          <w:ilvl w:val="0"/>
          <w:numId w:val="38"/>
        </w:numPr>
        <w:tabs>
          <w:tab w:val="left" w:pos="2979"/>
        </w:tabs>
        <w:spacing w:line="360" w:lineRule="auto"/>
        <w:rPr>
          <w:sz w:val="24"/>
          <w:szCs w:val="24"/>
        </w:rPr>
      </w:pPr>
      <w:r w:rsidRPr="00A15CE6">
        <w:rPr>
          <w:sz w:val="24"/>
          <w:szCs w:val="24"/>
        </w:rPr>
        <w:t xml:space="preserve">D[2B] = 0xCC05 </w:t>
      </w:r>
    </w:p>
    <w:p w14:paraId="5FA6E26B" w14:textId="73B50104" w:rsidR="00A15CE6" w:rsidRPr="00A15CE6" w:rsidRDefault="00A15CE6" w:rsidP="00A15CE6">
      <w:pPr>
        <w:pStyle w:val="ListParagraph"/>
        <w:numPr>
          <w:ilvl w:val="0"/>
          <w:numId w:val="38"/>
        </w:numPr>
        <w:tabs>
          <w:tab w:val="left" w:pos="2979"/>
        </w:tabs>
        <w:spacing w:line="360" w:lineRule="auto"/>
        <w:rPr>
          <w:sz w:val="24"/>
          <w:szCs w:val="24"/>
        </w:rPr>
      </w:pPr>
      <w:r w:rsidRPr="00A15CE6">
        <w:rPr>
          <w:sz w:val="24"/>
          <w:szCs w:val="24"/>
        </w:rPr>
        <w:t xml:space="preserve">D[3C] = 0x01B5 </w:t>
      </w:r>
    </w:p>
    <w:p w14:paraId="73C25BA2" w14:textId="7B04A75E" w:rsidR="003A2BF5" w:rsidRPr="00A15CE6" w:rsidRDefault="00A15CE6" w:rsidP="00A15CE6">
      <w:pPr>
        <w:pStyle w:val="ListParagraph"/>
        <w:numPr>
          <w:ilvl w:val="0"/>
          <w:numId w:val="38"/>
        </w:numPr>
        <w:tabs>
          <w:tab w:val="left" w:pos="2979"/>
        </w:tabs>
        <w:spacing w:line="360" w:lineRule="auto"/>
        <w:rPr>
          <w:rFonts w:eastAsiaTheme="minorEastAsia"/>
          <w:sz w:val="24"/>
          <w:szCs w:val="24"/>
        </w:rPr>
      </w:pPr>
      <w:r w:rsidRPr="00A15CE6">
        <w:rPr>
          <w:sz w:val="24"/>
          <w:szCs w:val="24"/>
        </w:rPr>
        <w:t>D[4D] = 0xA040</w:t>
      </w:r>
    </w:p>
    <w:p w14:paraId="416FDEB8" w14:textId="3E5BDE05" w:rsidR="008C60E5" w:rsidRDefault="009A4FF8" w:rsidP="00A15CE6">
      <w:pPr>
        <w:tabs>
          <w:tab w:val="left" w:pos="2979"/>
        </w:tabs>
        <w:spacing w:line="360" w:lineRule="auto"/>
        <w:ind w:firstLine="0"/>
      </w:pPr>
      <w:r>
        <w:rPr>
          <w:noProof/>
        </w:rPr>
        <mc:AlternateContent>
          <mc:Choice Requires="wps">
            <w:drawing>
              <wp:anchor distT="0" distB="0" distL="114300" distR="114300" simplePos="0" relativeHeight="251658256" behindDoc="1" locked="0" layoutInCell="1" allowOverlap="1" wp14:anchorId="28A14000" wp14:editId="5E1BE9FA">
                <wp:simplePos x="0" y="0"/>
                <wp:positionH relativeFrom="margin">
                  <wp:align>right</wp:align>
                </wp:positionH>
                <wp:positionV relativeFrom="paragraph">
                  <wp:posOffset>507365</wp:posOffset>
                </wp:positionV>
                <wp:extent cx="3611880" cy="428625"/>
                <wp:effectExtent l="0" t="0" r="7620" b="9525"/>
                <wp:wrapTight wrapText="bothSides">
                  <wp:wrapPolygon edited="0">
                    <wp:start x="0" y="0"/>
                    <wp:lineTo x="0" y="21120"/>
                    <wp:lineTo x="21532" y="21120"/>
                    <wp:lineTo x="21532"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3611880" cy="428625"/>
                        </a:xfrm>
                        <a:prstGeom prst="rect">
                          <a:avLst/>
                        </a:prstGeom>
                        <a:solidFill>
                          <a:prstClr val="white"/>
                        </a:solidFill>
                        <a:ln>
                          <a:noFill/>
                        </a:ln>
                      </wps:spPr>
                      <wps:txbx>
                        <w:txbxContent>
                          <w:p w14:paraId="4E5CDC8F" w14:textId="7F650B22" w:rsidR="009F3077" w:rsidRPr="00BB0862" w:rsidRDefault="009F3077" w:rsidP="009A4FF8">
                            <w:pPr>
                              <w:pStyle w:val="Caption"/>
                              <w:jc w:val="center"/>
                              <w:rPr>
                                <w:sz w:val="24"/>
                                <w:szCs w:val="24"/>
                              </w:rPr>
                            </w:pPr>
                            <w:r w:rsidRPr="00E20DB8">
                              <w:rPr>
                                <w:b/>
                                <w:bCs/>
                                <w:i w:val="0"/>
                                <w:iCs w:val="0"/>
                                <w:sz w:val="24"/>
                                <w:szCs w:val="20"/>
                              </w:rPr>
                              <w:t xml:space="preserve">Figure </w:t>
                            </w:r>
                            <w:r w:rsidR="00510E3D">
                              <w:rPr>
                                <w:b/>
                                <w:bCs/>
                                <w:i w:val="0"/>
                                <w:iCs w:val="0"/>
                                <w:sz w:val="24"/>
                                <w:szCs w:val="20"/>
                              </w:rPr>
                              <w:t>1</w:t>
                            </w:r>
                            <w:r w:rsidR="00AC7C93">
                              <w:rPr>
                                <w:b/>
                                <w:bCs/>
                                <w:i w:val="0"/>
                                <w:iCs w:val="0"/>
                                <w:sz w:val="24"/>
                                <w:szCs w:val="20"/>
                              </w:rPr>
                              <w:t>7</w:t>
                            </w:r>
                            <w:r>
                              <w:rPr>
                                <w:b/>
                                <w:bCs/>
                                <w:i w:val="0"/>
                                <w:iCs w:val="0"/>
                                <w:sz w:val="24"/>
                                <w:szCs w:val="20"/>
                              </w:rPr>
                              <w:t>:</w:t>
                            </w:r>
                            <w:r>
                              <w:rPr>
                                <w:i w:val="0"/>
                                <w:iCs w:val="0"/>
                                <w:sz w:val="24"/>
                                <w:szCs w:val="20"/>
                              </w:rPr>
                              <w:t xml:space="preserve"> SystemVerilog code showing the input sequence of the </w:t>
                            </w:r>
                            <w:r w:rsidR="009A4FF8">
                              <w:rPr>
                                <w:i w:val="0"/>
                                <w:iCs w:val="0"/>
                                <w:sz w:val="24"/>
                                <w:szCs w:val="20"/>
                              </w:rPr>
                              <w:t>Processor testbench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14000" id="Text Box 21" o:spid="_x0000_s1043" type="#_x0000_t202" style="position:absolute;margin-left:233.2pt;margin-top:39.95pt;width:284.4pt;height:33.75pt;z-index:-251658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" stroked="f">
                <v:textbox inset="0,0,0,0">
                  <w:txbxContent>
                    <w:p w14:paraId="4E5CDC8F" w14:textId="7F650B22" w:rsidR="009F3077" w:rsidRPr="00BB0862" w:rsidRDefault="009F3077" w:rsidP="009A4FF8">
                      <w:pPr>
                        <w:pStyle w:val="Caption"/>
                        <w:jc w:val="center"/>
                        <w:rPr>
                          <w:sz w:val="24"/>
                          <w:szCs w:val="24"/>
                        </w:rPr>
                      </w:pPr>
                      <w:r w:rsidRPr="00E20DB8">
                        <w:rPr>
                          <w:b/>
                          <w:bCs/>
                          <w:i w:val="0"/>
                          <w:iCs w:val="0"/>
                          <w:sz w:val="24"/>
                          <w:szCs w:val="20"/>
                        </w:rPr>
                        <w:t xml:space="preserve">Figure </w:t>
                      </w:r>
                      <w:r w:rsidR="00510E3D">
                        <w:rPr>
                          <w:b/>
                          <w:bCs/>
                          <w:i w:val="0"/>
                          <w:iCs w:val="0"/>
                          <w:sz w:val="24"/>
                          <w:szCs w:val="20"/>
                        </w:rPr>
                        <w:t>1</w:t>
                      </w:r>
                      <w:r w:rsidR="00AC7C93">
                        <w:rPr>
                          <w:b/>
                          <w:bCs/>
                          <w:i w:val="0"/>
                          <w:iCs w:val="0"/>
                          <w:sz w:val="24"/>
                          <w:szCs w:val="20"/>
                        </w:rPr>
                        <w:t>7</w:t>
                      </w:r>
                      <w:r>
                        <w:rPr>
                          <w:b/>
                          <w:bCs/>
                          <w:i w:val="0"/>
                          <w:iCs w:val="0"/>
                          <w:sz w:val="24"/>
                          <w:szCs w:val="20"/>
                        </w:rPr>
                        <w:t>:</w:t>
                      </w:r>
                      <w:r>
                        <w:rPr>
                          <w:i w:val="0"/>
                          <w:iCs w:val="0"/>
                          <w:sz w:val="24"/>
                          <w:szCs w:val="20"/>
                        </w:rPr>
                        <w:t xml:space="preserve"> SystemVerilog code showing the input sequence of the </w:t>
                      </w:r>
                      <w:r w:rsidR="009A4FF8">
                        <w:rPr>
                          <w:i w:val="0"/>
                          <w:iCs w:val="0"/>
                          <w:sz w:val="24"/>
                          <w:szCs w:val="20"/>
                        </w:rPr>
                        <w:t>Processor testbench</w:t>
                      </w:r>
                    </w:p>
                  </w:txbxContent>
                </v:textbox>
                <w10:wrap type="tight" anchorx="margin"/>
              </v:shape>
            </w:pict>
          </mc:Fallback>
        </mc:AlternateContent>
      </w:r>
      <w:r w:rsidR="00A15CE6">
        <w:t xml:space="preserve">The testbench is designed </w:t>
      </w:r>
      <w:r w:rsidR="00E637A1">
        <w:t xml:space="preserve">so that the reset signal is </w:t>
      </w:r>
      <w:r w:rsidR="00A71C11">
        <w:t xml:space="preserve">initially on for one clock cycle and then </w:t>
      </w:r>
      <w:r w:rsidR="0012458D">
        <w:t>turned off</w:t>
      </w:r>
      <w:r w:rsidR="00C90E64">
        <w:t xml:space="preserve">, allowing </w:t>
      </w:r>
      <w:r w:rsidR="002F1C4E">
        <w:t xml:space="preserve">the instructions to cycle through until </w:t>
      </w:r>
      <w:r w:rsidR="00B82410">
        <w:t xml:space="preserve">the IR </w:t>
      </w:r>
      <w:r w:rsidR="004105B5">
        <w:t>contains the value 16’h</w:t>
      </w:r>
      <w:r w:rsidR="00936AE4">
        <w:t xml:space="preserve">5000 (Halt instruction). </w:t>
      </w:r>
      <w:r w:rsidR="00BD6228">
        <w:t xml:space="preserve">The </w:t>
      </w:r>
      <w:r w:rsidR="00597C5E">
        <w:t xml:space="preserve">output signals are </w:t>
      </w:r>
      <w:r w:rsidR="00155715">
        <w:t xml:space="preserve">monitored using a $monitor statement in a separate initial block. </w:t>
      </w:r>
    </w:p>
    <w:p w14:paraId="070022C6" w14:textId="51DD8646" w:rsidR="009C4C87" w:rsidRPr="00A15CE6" w:rsidRDefault="009C4C87" w:rsidP="00A15CE6">
      <w:pPr>
        <w:tabs>
          <w:tab w:val="left" w:pos="2979"/>
        </w:tabs>
        <w:spacing w:line="360" w:lineRule="auto"/>
        <w:ind w:firstLine="0"/>
      </w:pPr>
    </w:p>
    <w:p w14:paraId="78DBFA16" w14:textId="4322B5C4" w:rsidR="009C4C87" w:rsidRPr="00EB2F7D" w:rsidRDefault="00C23CD3" w:rsidP="00EB2F7D">
      <w:pPr>
        <w:tabs>
          <w:tab w:val="left" w:pos="2979"/>
        </w:tabs>
        <w:spacing w:line="360" w:lineRule="auto"/>
        <w:ind w:firstLine="0"/>
        <w:rPr>
          <w:rFonts w:ascii="Times New Roman" w:eastAsia="SimSun" w:hAnsi="Times New Roman" w:cs="Times New Roman"/>
          <w:b/>
          <w:bCs/>
          <w:sz w:val="28"/>
          <w:szCs w:val="28"/>
        </w:rPr>
      </w:pPr>
      <w:r w:rsidRPr="00C23CD3">
        <w:rPr>
          <w:rFonts w:ascii="Times New Roman" w:eastAsia="SimSun" w:hAnsi="Times New Roman" w:cs="Times New Roman"/>
          <w:b/>
          <w:bCs/>
          <w:sz w:val="28"/>
          <w:szCs w:val="28"/>
        </w:rPr>
        <w:t>4. Test Results</w:t>
      </w:r>
    </w:p>
    <w:p w14:paraId="1E50FDDA" w14:textId="1A9A5134" w:rsidR="001A34DD" w:rsidRDefault="001A34DD" w:rsidP="009C4C87">
      <w:pPr>
        <w:tabs>
          <w:tab w:val="left" w:pos="2979"/>
        </w:tabs>
        <w:spacing w:line="360" w:lineRule="auto"/>
        <w:ind w:firstLine="0"/>
        <w:jc w:val="both"/>
        <w:rPr>
          <w:rFonts w:ascii="Times New Roman" w:eastAsia="SimSun" w:hAnsi="Times New Roman" w:cs="Times New Roman"/>
        </w:rPr>
      </w:pPr>
      <w:r>
        <w:rPr>
          <w:rFonts w:ascii="Times New Roman" w:eastAsia="SimSun" w:hAnsi="Times New Roman" w:cs="Times New Roman"/>
        </w:rPr>
        <w:t xml:space="preserve">In this section, we will </w:t>
      </w:r>
      <w:r w:rsidR="00EB2F7D">
        <w:rPr>
          <w:rFonts w:ascii="Times New Roman" w:eastAsia="SimSun" w:hAnsi="Times New Roman" w:cs="Times New Roman"/>
        </w:rPr>
        <w:t>describe the results of the testbench files for the FSM, Control Unit, Datapath, and Processor modules.</w:t>
      </w:r>
    </w:p>
    <w:p w14:paraId="280519C1" w14:textId="610067C6" w:rsidR="001A34DD" w:rsidRDefault="001A34DD" w:rsidP="009C4C87">
      <w:pPr>
        <w:tabs>
          <w:tab w:val="left" w:pos="2979"/>
        </w:tabs>
        <w:spacing w:line="360" w:lineRule="auto"/>
        <w:ind w:firstLine="0"/>
        <w:jc w:val="both"/>
        <w:rPr>
          <w:rFonts w:ascii="Times New Roman" w:eastAsia="SimSun" w:hAnsi="Times New Roman" w:cs="Times New Roman"/>
        </w:rPr>
      </w:pPr>
    </w:p>
    <w:p w14:paraId="2B4D262B" w14:textId="3F9B42BD" w:rsidR="493E7E09" w:rsidRDefault="001A34DD" w:rsidP="493E7E09">
      <w:pPr>
        <w:tabs>
          <w:tab w:val="left" w:pos="2979"/>
        </w:tabs>
        <w:spacing w:line="360" w:lineRule="auto"/>
        <w:ind w:firstLine="0"/>
        <w:jc w:val="both"/>
        <w:rPr>
          <w:rFonts w:ascii="Times New Roman" w:eastAsia="SimSun" w:hAnsi="Times New Roman" w:cs="Times New Roman"/>
        </w:rPr>
      </w:pPr>
      <w:r>
        <w:rPr>
          <w:rFonts w:ascii="Times New Roman" w:eastAsia="SimSun" w:hAnsi="Times New Roman" w:cs="Times New Roman"/>
          <w:b/>
          <w:bCs/>
          <w:sz w:val="28"/>
          <w:szCs w:val="28"/>
        </w:rPr>
        <w:t>4</w:t>
      </w:r>
      <w:r w:rsidR="00707F5A">
        <w:rPr>
          <w:rFonts w:ascii="Times New Roman" w:eastAsia="SimSun" w:hAnsi="Times New Roman" w:cs="Times New Roman"/>
          <w:b/>
          <w:bCs/>
          <w:sz w:val="28"/>
          <w:szCs w:val="28"/>
        </w:rPr>
        <w:t xml:space="preserve">.1 </w:t>
      </w:r>
      <w:r w:rsidR="00707F5A" w:rsidRPr="000D61E2">
        <w:rPr>
          <w:rFonts w:ascii="Times New Roman" w:eastAsia="SimSun" w:hAnsi="Times New Roman" w:cs="Times New Roman"/>
          <w:b/>
          <w:bCs/>
          <w:sz w:val="28"/>
          <w:szCs w:val="28"/>
        </w:rPr>
        <w:t>FSM</w:t>
      </w:r>
      <w:r w:rsidR="00707F5A">
        <w:rPr>
          <w:rFonts w:ascii="Times New Roman" w:eastAsia="SimSun" w:hAnsi="Times New Roman" w:cs="Times New Roman"/>
          <w:b/>
          <w:bCs/>
          <w:sz w:val="28"/>
          <w:szCs w:val="28"/>
        </w:rPr>
        <w:t>_tb</w:t>
      </w:r>
      <w:r>
        <w:rPr>
          <w:rFonts w:ascii="Times New Roman" w:eastAsia="SimSun" w:hAnsi="Times New Roman" w:cs="Times New Roman"/>
          <w:b/>
          <w:bCs/>
          <w:sz w:val="28"/>
          <w:szCs w:val="28"/>
        </w:rPr>
        <w:t xml:space="preserve"> </w:t>
      </w:r>
    </w:p>
    <w:p w14:paraId="7635C2F8" w14:textId="489D3BE5" w:rsidR="6E6E9D0C" w:rsidRDefault="493E7E09" w:rsidP="00AC7C93">
      <w:pPr>
        <w:tabs>
          <w:tab w:val="left" w:pos="2979"/>
        </w:tabs>
        <w:spacing w:line="360" w:lineRule="auto"/>
        <w:ind w:firstLine="0"/>
        <w:rPr>
          <w:rFonts w:ascii="Times New Roman" w:eastAsia="SimSun" w:hAnsi="Times New Roman" w:cs="Times New Roman"/>
        </w:rPr>
      </w:pPr>
      <w:r w:rsidRPr="493E7E09">
        <w:rPr>
          <w:rFonts w:ascii="Times New Roman" w:eastAsia="SimSun" w:hAnsi="Times New Roman" w:cs="Times New Roman"/>
        </w:rPr>
        <w:t xml:space="preserve">The FSM testbench result in </w:t>
      </w:r>
      <w:r w:rsidR="005F0501">
        <w:rPr>
          <w:rFonts w:ascii="Times New Roman" w:eastAsia="SimSun" w:hAnsi="Times New Roman" w:cs="Times New Roman"/>
        </w:rPr>
        <w:t>F</w:t>
      </w:r>
      <w:r w:rsidRPr="493E7E09">
        <w:rPr>
          <w:rFonts w:ascii="Times New Roman" w:eastAsia="SimSun" w:hAnsi="Times New Roman" w:cs="Times New Roman"/>
        </w:rPr>
        <w:t>igure</w:t>
      </w:r>
      <w:r w:rsidR="005F0501">
        <w:rPr>
          <w:rFonts w:ascii="Times New Roman" w:eastAsia="SimSun" w:hAnsi="Times New Roman" w:cs="Times New Roman"/>
        </w:rPr>
        <w:t xml:space="preserve"> </w:t>
      </w:r>
      <w:r w:rsidR="00224840" w:rsidRPr="005F0501">
        <w:rPr>
          <w:rFonts w:ascii="Times New Roman" w:eastAsia="SimSun" w:hAnsi="Times New Roman" w:cs="Times New Roman"/>
        </w:rPr>
        <w:t>18</w:t>
      </w:r>
      <w:r w:rsidRPr="005F0501">
        <w:rPr>
          <w:rFonts w:ascii="Times New Roman" w:eastAsia="SimSun" w:hAnsi="Times New Roman" w:cs="Times New Roman"/>
        </w:rPr>
        <w:t>,</w:t>
      </w:r>
      <w:r w:rsidRPr="493E7E09">
        <w:rPr>
          <w:rFonts w:ascii="Times New Roman" w:eastAsia="SimSun" w:hAnsi="Times New Roman" w:cs="Times New Roman"/>
        </w:rPr>
        <w:t xml:space="preserve"> demonstrate the proper operation of the FSM module. By analyzing the FSM output, we can see that the FSM module operates the instructions as expected. In the first 60 ns, the FSM state change from initial, Fetch, Decode, Load_A and Load_B. IR output represents the instruction in decimal number, and because the first instruction is the load (IR_ld=1 at 0 ns) the data at data memory address 26 (D_Addr</w:t>
      </w:r>
      <w:r w:rsidR="00AC7C93">
        <w:rPr>
          <w:rFonts w:ascii="Times New Roman" w:eastAsia="SimSun" w:hAnsi="Times New Roman" w:cs="Times New Roman"/>
        </w:rPr>
        <w:t xml:space="preserve"> </w:t>
      </w:r>
      <w:r w:rsidRPr="493E7E09">
        <w:rPr>
          <w:rFonts w:ascii="Times New Roman" w:eastAsia="SimSun" w:hAnsi="Times New Roman" w:cs="Times New Roman"/>
        </w:rPr>
        <w:t>=</w:t>
      </w:r>
      <w:r w:rsidR="00AC7C93">
        <w:rPr>
          <w:rFonts w:ascii="Times New Roman" w:eastAsia="SimSun" w:hAnsi="Times New Roman" w:cs="Times New Roman"/>
        </w:rPr>
        <w:t xml:space="preserve"> </w:t>
      </w:r>
      <w:r w:rsidRPr="493E7E09">
        <w:rPr>
          <w:rFonts w:ascii="Times New Roman" w:eastAsia="SimSun" w:hAnsi="Times New Roman" w:cs="Times New Roman"/>
        </w:rPr>
        <w:t>26 at 40 ns) to the register file 3 (RF_Addr</w:t>
      </w:r>
      <w:r w:rsidR="00AC7C93">
        <w:rPr>
          <w:rFonts w:ascii="Times New Roman" w:eastAsia="SimSun" w:hAnsi="Times New Roman" w:cs="Times New Roman"/>
        </w:rPr>
        <w:t xml:space="preserve"> </w:t>
      </w:r>
      <w:r w:rsidRPr="493E7E09">
        <w:rPr>
          <w:rFonts w:ascii="Times New Roman" w:eastAsia="SimSun" w:hAnsi="Times New Roman" w:cs="Times New Roman"/>
        </w:rPr>
        <w:t>=</w:t>
      </w:r>
      <w:r w:rsidR="00AC7C93">
        <w:rPr>
          <w:rFonts w:ascii="Times New Roman" w:eastAsia="SimSun" w:hAnsi="Times New Roman" w:cs="Times New Roman"/>
        </w:rPr>
        <w:t xml:space="preserve"> </w:t>
      </w:r>
      <w:r w:rsidRPr="493E7E09">
        <w:rPr>
          <w:rFonts w:ascii="Times New Roman" w:eastAsia="SimSun" w:hAnsi="Times New Roman" w:cs="Times New Roman"/>
        </w:rPr>
        <w:t>3 at 40 ns). At the same time, the mux select line (RF_s= 1) allowed the data from the data memory to access the register file.  The testbench transcript shows that all instruction was operated properly.</w:t>
      </w:r>
    </w:p>
    <w:p w14:paraId="712546EB" w14:textId="7F68946C" w:rsidR="6E6E9D0C" w:rsidRDefault="6E6E9D0C" w:rsidP="6E6E9D0C">
      <w:pPr>
        <w:tabs>
          <w:tab w:val="left" w:pos="2979"/>
        </w:tabs>
        <w:spacing w:line="360" w:lineRule="auto"/>
        <w:ind w:firstLine="0"/>
        <w:jc w:val="both"/>
        <w:rPr>
          <w:rFonts w:ascii="Times New Roman" w:eastAsia="SimSun" w:hAnsi="Times New Roman" w:cs="Times New Roman"/>
        </w:rPr>
      </w:pPr>
    </w:p>
    <w:p w14:paraId="718AFAAE" w14:textId="63FBBC9C" w:rsidR="009C4C87" w:rsidRPr="00AC7C93" w:rsidRDefault="00AC7C93" w:rsidP="009C4C87">
      <w:pPr>
        <w:tabs>
          <w:tab w:val="left" w:pos="2979"/>
        </w:tabs>
        <w:spacing w:line="360" w:lineRule="auto"/>
        <w:ind w:firstLine="0"/>
        <w:jc w:val="both"/>
        <w:rPr>
          <w:rFonts w:ascii="Times New Roman" w:eastAsia="SimSun" w:hAnsi="Times New Roman" w:cs="Times New Roman"/>
          <w:b/>
          <w:bCs/>
          <w:sz w:val="28"/>
          <w:szCs w:val="28"/>
        </w:rPr>
      </w:pPr>
      <w:r>
        <w:rPr>
          <w:noProof/>
        </w:rPr>
        <w:lastRenderedPageBreak/>
        <mc:AlternateContent>
          <mc:Choice Requires="wps">
            <w:drawing>
              <wp:anchor distT="0" distB="0" distL="114300" distR="114300" simplePos="0" relativeHeight="251658283" behindDoc="1" locked="0" layoutInCell="1" allowOverlap="1" wp14:anchorId="0DCEF145" wp14:editId="682F90AC">
                <wp:simplePos x="0" y="0"/>
                <wp:positionH relativeFrom="margin">
                  <wp:align>right</wp:align>
                </wp:positionH>
                <wp:positionV relativeFrom="page">
                  <wp:posOffset>3437890</wp:posOffset>
                </wp:positionV>
                <wp:extent cx="5943600" cy="228600"/>
                <wp:effectExtent l="0" t="0" r="0" b="0"/>
                <wp:wrapTight wrapText="bothSides">
                  <wp:wrapPolygon edited="0">
                    <wp:start x="0" y="0"/>
                    <wp:lineTo x="0" y="19800"/>
                    <wp:lineTo x="21531" y="19800"/>
                    <wp:lineTo x="21531"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5943600" cy="228600"/>
                        </a:xfrm>
                        <a:prstGeom prst="rect">
                          <a:avLst/>
                        </a:prstGeom>
                        <a:solidFill>
                          <a:prstClr val="white"/>
                        </a:solidFill>
                        <a:ln>
                          <a:noFill/>
                        </a:ln>
                      </wps:spPr>
                      <wps:txbx>
                        <w:txbxContent>
                          <w:p w14:paraId="62691BF9" w14:textId="341DA6AF" w:rsidR="00AC7C93" w:rsidRPr="00FC3278" w:rsidRDefault="00AC7C93" w:rsidP="00AC7C93">
                            <w:pPr>
                              <w:pStyle w:val="Caption"/>
                              <w:jc w:val="center"/>
                              <w:rPr>
                                <w:rFonts w:ascii="Times New Roman" w:eastAsia="SimSun" w:hAnsi="Times New Roman" w:cs="Times New Roman"/>
                                <w:i w:val="0"/>
                                <w:iCs w:val="0"/>
                                <w:sz w:val="28"/>
                                <w:szCs w:val="28"/>
                              </w:rPr>
                            </w:pPr>
                            <w:r w:rsidRPr="00E20DB8">
                              <w:rPr>
                                <w:b/>
                                <w:bCs/>
                                <w:i w:val="0"/>
                                <w:iCs w:val="0"/>
                                <w:sz w:val="24"/>
                                <w:szCs w:val="20"/>
                              </w:rPr>
                              <w:t xml:space="preserve">Figure </w:t>
                            </w:r>
                            <w:r>
                              <w:rPr>
                                <w:b/>
                                <w:bCs/>
                                <w:i w:val="0"/>
                                <w:iCs w:val="0"/>
                                <w:sz w:val="24"/>
                                <w:szCs w:val="20"/>
                              </w:rPr>
                              <w:t>18:</w:t>
                            </w:r>
                            <w:r>
                              <w:rPr>
                                <w:i w:val="0"/>
                                <w:iCs w:val="0"/>
                                <w:sz w:val="24"/>
                                <w:szCs w:val="20"/>
                              </w:rPr>
                              <w:t xml:space="preserve"> </w:t>
                            </w:r>
                            <w:r w:rsidRPr="00AC7C93">
                              <w:rPr>
                                <w:i w:val="0"/>
                                <w:iCs w:val="0"/>
                                <w:sz w:val="24"/>
                                <w:szCs w:val="20"/>
                              </w:rPr>
                              <w:t>Transcript of the FSM’s Testbench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EF145" id="Text Box 19" o:spid="_x0000_s1044" type="#_x0000_t202" style="position:absolute;left:0;text-align:left;margin-left:416.8pt;margin-top:270.7pt;width:468pt;height:18pt;z-index:-251658197;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" stroked="f">
                <v:textbox inset="0,0,0,0">
                  <w:txbxContent>
                    <w:p w14:paraId="62691BF9" w14:textId="341DA6AF" w:rsidR="00AC7C93" w:rsidRPr="00FC3278" w:rsidRDefault="00AC7C93" w:rsidP="00AC7C93">
                      <w:pPr>
                        <w:pStyle w:val="Caption"/>
                        <w:jc w:val="center"/>
                        <w:rPr>
                          <w:rFonts w:ascii="Times New Roman" w:eastAsia="SimSun" w:hAnsi="Times New Roman" w:cs="Times New Roman"/>
                          <w:i w:val="0"/>
                          <w:iCs w:val="0"/>
                          <w:sz w:val="28"/>
                          <w:szCs w:val="28"/>
                        </w:rPr>
                      </w:pPr>
                      <w:r w:rsidRPr="00E20DB8">
                        <w:rPr>
                          <w:b/>
                          <w:bCs/>
                          <w:i w:val="0"/>
                          <w:iCs w:val="0"/>
                          <w:sz w:val="24"/>
                          <w:szCs w:val="20"/>
                        </w:rPr>
                        <w:t xml:space="preserve">Figure </w:t>
                      </w:r>
                      <w:r>
                        <w:rPr>
                          <w:b/>
                          <w:bCs/>
                          <w:i w:val="0"/>
                          <w:iCs w:val="0"/>
                          <w:sz w:val="24"/>
                          <w:szCs w:val="20"/>
                        </w:rPr>
                        <w:t>18:</w:t>
                      </w:r>
                      <w:r>
                        <w:rPr>
                          <w:i w:val="0"/>
                          <w:iCs w:val="0"/>
                          <w:sz w:val="24"/>
                          <w:szCs w:val="20"/>
                        </w:rPr>
                        <w:t xml:space="preserve"> </w:t>
                      </w:r>
                      <w:r w:rsidRPr="00AC7C93">
                        <w:rPr>
                          <w:i w:val="0"/>
                          <w:iCs w:val="0"/>
                          <w:sz w:val="24"/>
                          <w:szCs w:val="20"/>
                        </w:rPr>
                        <w:t>Transcript of the FSM’s Testbench</w:t>
                      </w:r>
                    </w:p>
                  </w:txbxContent>
                </v:textbox>
                <w10:wrap type="tight" anchorx="margin" anchory="page"/>
              </v:shape>
            </w:pict>
          </mc:Fallback>
        </mc:AlternateContent>
      </w:r>
      <w:r>
        <w:rPr>
          <w:noProof/>
        </w:rPr>
        <w:drawing>
          <wp:anchor distT="0" distB="0" distL="114300" distR="114300" simplePos="0" relativeHeight="251658282" behindDoc="1" locked="0" layoutInCell="1" allowOverlap="1" wp14:anchorId="2FA2EFF8" wp14:editId="018F8B9A">
            <wp:simplePos x="0" y="0"/>
            <wp:positionH relativeFrom="margin">
              <wp:align>right</wp:align>
            </wp:positionH>
            <wp:positionV relativeFrom="paragraph">
              <wp:posOffset>19050</wp:posOffset>
            </wp:positionV>
            <wp:extent cx="5924468" cy="2443843"/>
            <wp:effectExtent l="19050" t="19050" r="19685" b="13970"/>
            <wp:wrapTight wrapText="bothSides">
              <wp:wrapPolygon edited="0">
                <wp:start x="-69" y="-168"/>
                <wp:lineTo x="-69" y="21555"/>
                <wp:lineTo x="21602" y="21555"/>
                <wp:lineTo x="21602" y="-168"/>
                <wp:lineTo x="-69" y="-168"/>
              </wp:wrapPolygon>
            </wp:wrapTight>
            <wp:docPr id="1087208549" name="Picture 1087208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24468" cy="2443843"/>
                    </a:xfrm>
                    <a:prstGeom prst="rect">
                      <a:avLst/>
                    </a:prstGeom>
                    <a:ln>
                      <a:solidFill>
                        <a:schemeClr val="tx1"/>
                      </a:solidFill>
                    </a:ln>
                  </pic:spPr>
                </pic:pic>
              </a:graphicData>
            </a:graphic>
          </wp:anchor>
        </w:drawing>
      </w:r>
      <w:r w:rsidR="001A34DD">
        <w:rPr>
          <w:rFonts w:ascii="Times New Roman" w:eastAsia="SimSun" w:hAnsi="Times New Roman" w:cs="Times New Roman"/>
          <w:b/>
          <w:bCs/>
          <w:sz w:val="28"/>
          <w:szCs w:val="28"/>
        </w:rPr>
        <w:t>4</w:t>
      </w:r>
      <w:r w:rsidR="00707F5A">
        <w:rPr>
          <w:rFonts w:ascii="Times New Roman" w:eastAsia="SimSun" w:hAnsi="Times New Roman" w:cs="Times New Roman"/>
          <w:b/>
          <w:bCs/>
          <w:sz w:val="28"/>
          <w:szCs w:val="28"/>
        </w:rPr>
        <w:t xml:space="preserve">.2 </w:t>
      </w:r>
      <w:r w:rsidR="00707F5A" w:rsidRPr="000D61E2">
        <w:rPr>
          <w:rFonts w:ascii="Times New Roman" w:eastAsia="SimSun" w:hAnsi="Times New Roman" w:cs="Times New Roman"/>
          <w:b/>
          <w:bCs/>
          <w:sz w:val="28"/>
          <w:szCs w:val="28"/>
        </w:rPr>
        <w:t>C</w:t>
      </w:r>
      <w:r w:rsidR="00707F5A">
        <w:rPr>
          <w:rFonts w:ascii="Times New Roman" w:eastAsia="SimSun" w:hAnsi="Times New Roman" w:cs="Times New Roman"/>
          <w:b/>
          <w:bCs/>
          <w:sz w:val="28"/>
          <w:szCs w:val="28"/>
        </w:rPr>
        <w:t>U</w:t>
      </w:r>
      <w:r w:rsidR="00707F5A" w:rsidRPr="000D61E2">
        <w:rPr>
          <w:rFonts w:ascii="Times New Roman" w:eastAsia="SimSun" w:hAnsi="Times New Roman" w:cs="Times New Roman"/>
          <w:b/>
          <w:bCs/>
          <w:sz w:val="28"/>
          <w:szCs w:val="28"/>
        </w:rPr>
        <w:t>.sv</w:t>
      </w:r>
      <w:r w:rsidR="00707F5A">
        <w:rPr>
          <w:rFonts w:ascii="Times New Roman" w:eastAsia="SimSun" w:hAnsi="Times New Roman" w:cs="Times New Roman"/>
          <w:b/>
          <w:bCs/>
          <w:sz w:val="28"/>
          <w:szCs w:val="28"/>
        </w:rPr>
        <w:t xml:space="preserve"> (Control Unit)</w:t>
      </w:r>
    </w:p>
    <w:p w14:paraId="7D6774C8" w14:textId="68FCA496" w:rsidR="00EB2F7D" w:rsidRPr="001A34DD" w:rsidRDefault="00224840" w:rsidP="005F0501">
      <w:pPr>
        <w:tabs>
          <w:tab w:val="left" w:pos="2979"/>
        </w:tabs>
        <w:spacing w:line="360" w:lineRule="auto"/>
        <w:ind w:firstLine="0"/>
        <w:rPr>
          <w:rFonts w:ascii="Times New Roman" w:eastAsia="SimSun" w:hAnsi="Times New Roman" w:cs="Times New Roman"/>
        </w:rPr>
      </w:pPr>
      <w:r>
        <w:rPr>
          <w:noProof/>
        </w:rPr>
        <mc:AlternateContent>
          <mc:Choice Requires="wps">
            <w:drawing>
              <wp:anchor distT="0" distB="0" distL="114300" distR="114300" simplePos="0" relativeHeight="251658284" behindDoc="1" locked="0" layoutInCell="1" allowOverlap="1" wp14:anchorId="524E48C9" wp14:editId="02BCD572">
                <wp:simplePos x="0" y="0"/>
                <wp:positionH relativeFrom="margin">
                  <wp:align>right</wp:align>
                </wp:positionH>
                <wp:positionV relativeFrom="bottomMargin">
                  <wp:posOffset>-295275</wp:posOffset>
                </wp:positionV>
                <wp:extent cx="5943600" cy="228600"/>
                <wp:effectExtent l="0" t="0" r="0" b="0"/>
                <wp:wrapTight wrapText="bothSides">
                  <wp:wrapPolygon edited="0">
                    <wp:start x="0" y="0"/>
                    <wp:lineTo x="0" y="19800"/>
                    <wp:lineTo x="21531" y="19800"/>
                    <wp:lineTo x="21531" y="0"/>
                    <wp:lineTo x="0" y="0"/>
                  </wp:wrapPolygon>
                </wp:wrapTight>
                <wp:docPr id="33" name="Text Box 33"/>
                <wp:cNvGraphicFramePr/>
                <a:graphic xmlns:a="http://schemas.openxmlformats.org/drawingml/2006/main">
                  <a:graphicData uri="http://schemas.microsoft.com/office/word/2010/wordprocessingShape">
                    <wps:wsp>
                      <wps:cNvSpPr txBox="1"/>
                      <wps:spPr>
                        <a:xfrm>
                          <a:off x="0" y="0"/>
                          <a:ext cx="5943600" cy="228600"/>
                        </a:xfrm>
                        <a:prstGeom prst="rect">
                          <a:avLst/>
                        </a:prstGeom>
                        <a:solidFill>
                          <a:prstClr val="white"/>
                        </a:solidFill>
                        <a:ln>
                          <a:noFill/>
                        </a:ln>
                      </wps:spPr>
                      <wps:txbx>
                        <w:txbxContent>
                          <w:p w14:paraId="03775058" w14:textId="6AC952D5" w:rsidR="00224840" w:rsidRPr="00FC3278" w:rsidRDefault="00224840" w:rsidP="00224840">
                            <w:pPr>
                              <w:pStyle w:val="Caption"/>
                              <w:jc w:val="center"/>
                              <w:rPr>
                                <w:rFonts w:ascii="Times New Roman" w:eastAsia="SimSun" w:hAnsi="Times New Roman" w:cs="Times New Roman"/>
                                <w:i w:val="0"/>
                                <w:iCs w:val="0"/>
                                <w:sz w:val="28"/>
                                <w:szCs w:val="28"/>
                              </w:rPr>
                            </w:pPr>
                            <w:r w:rsidRPr="00E20DB8">
                              <w:rPr>
                                <w:b/>
                                <w:bCs/>
                                <w:i w:val="0"/>
                                <w:iCs w:val="0"/>
                                <w:sz w:val="24"/>
                                <w:szCs w:val="20"/>
                              </w:rPr>
                              <w:t xml:space="preserve">Figure </w:t>
                            </w:r>
                            <w:r>
                              <w:rPr>
                                <w:b/>
                                <w:bCs/>
                                <w:i w:val="0"/>
                                <w:iCs w:val="0"/>
                                <w:sz w:val="24"/>
                                <w:szCs w:val="20"/>
                              </w:rPr>
                              <w:t>19:</w:t>
                            </w:r>
                            <w:r>
                              <w:rPr>
                                <w:i w:val="0"/>
                                <w:iCs w:val="0"/>
                                <w:sz w:val="24"/>
                                <w:szCs w:val="20"/>
                              </w:rPr>
                              <w:t xml:space="preserve"> </w:t>
                            </w:r>
                            <w:r w:rsidRPr="00AC7C93">
                              <w:rPr>
                                <w:i w:val="0"/>
                                <w:iCs w:val="0"/>
                                <w:sz w:val="24"/>
                                <w:szCs w:val="20"/>
                              </w:rPr>
                              <w:t xml:space="preserve">Transcript of the </w:t>
                            </w:r>
                            <w:r>
                              <w:rPr>
                                <w:i w:val="0"/>
                                <w:iCs w:val="0"/>
                                <w:sz w:val="24"/>
                                <w:szCs w:val="20"/>
                              </w:rPr>
                              <w:t>CU</w:t>
                            </w:r>
                            <w:r w:rsidRPr="00AC7C93">
                              <w:rPr>
                                <w:i w:val="0"/>
                                <w:iCs w:val="0"/>
                                <w:sz w:val="24"/>
                                <w:szCs w:val="20"/>
                              </w:rPr>
                              <w:t>’s Testbench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E48C9" id="Text Box 33" o:spid="_x0000_s1045" type="#_x0000_t202" style="position:absolute;margin-left:416.8pt;margin-top:-23.25pt;width:468pt;height:18pt;z-index:-251658196;visibility:visible;mso-wrap-style:square;mso-width-percent:0;mso-height-percent:0;mso-wrap-distance-left:9pt;mso-wrap-distance-top:0;mso-wrap-distance-right:9pt;mso-wrap-distance-bottom:0;mso-position-horizontal:right;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" stroked="f">
                <v:textbox inset="0,0,0,0">
                  <w:txbxContent>
                    <w:p w14:paraId="03775058" w14:textId="6AC952D5" w:rsidR="00224840" w:rsidRPr="00FC3278" w:rsidRDefault="00224840" w:rsidP="00224840">
                      <w:pPr>
                        <w:pStyle w:val="Caption"/>
                        <w:jc w:val="center"/>
                        <w:rPr>
                          <w:rFonts w:ascii="Times New Roman" w:eastAsia="SimSun" w:hAnsi="Times New Roman" w:cs="Times New Roman"/>
                          <w:i w:val="0"/>
                          <w:iCs w:val="0"/>
                          <w:sz w:val="28"/>
                          <w:szCs w:val="28"/>
                        </w:rPr>
                      </w:pPr>
                      <w:r w:rsidRPr="00E20DB8">
                        <w:rPr>
                          <w:b/>
                          <w:bCs/>
                          <w:i w:val="0"/>
                          <w:iCs w:val="0"/>
                          <w:sz w:val="24"/>
                          <w:szCs w:val="20"/>
                        </w:rPr>
                        <w:t xml:space="preserve">Figure </w:t>
                      </w:r>
                      <w:r>
                        <w:rPr>
                          <w:b/>
                          <w:bCs/>
                          <w:i w:val="0"/>
                          <w:iCs w:val="0"/>
                          <w:sz w:val="24"/>
                          <w:szCs w:val="20"/>
                        </w:rPr>
                        <w:t>19:</w:t>
                      </w:r>
                      <w:r>
                        <w:rPr>
                          <w:i w:val="0"/>
                          <w:iCs w:val="0"/>
                          <w:sz w:val="24"/>
                          <w:szCs w:val="20"/>
                        </w:rPr>
                        <w:t xml:space="preserve"> </w:t>
                      </w:r>
                      <w:r w:rsidRPr="00AC7C93">
                        <w:rPr>
                          <w:i w:val="0"/>
                          <w:iCs w:val="0"/>
                          <w:sz w:val="24"/>
                          <w:szCs w:val="20"/>
                        </w:rPr>
                        <w:t xml:space="preserve">Transcript of the </w:t>
                      </w:r>
                      <w:r>
                        <w:rPr>
                          <w:i w:val="0"/>
                          <w:iCs w:val="0"/>
                          <w:sz w:val="24"/>
                          <w:szCs w:val="20"/>
                        </w:rPr>
                        <w:t>CU</w:t>
                      </w:r>
                      <w:r w:rsidRPr="00AC7C93">
                        <w:rPr>
                          <w:i w:val="0"/>
                          <w:iCs w:val="0"/>
                          <w:sz w:val="24"/>
                          <w:szCs w:val="20"/>
                        </w:rPr>
                        <w:t>’s Testbench</w:t>
                      </w:r>
                    </w:p>
                  </w:txbxContent>
                </v:textbox>
                <w10:wrap type="tight" anchorx="margin" anchory="margin"/>
              </v:shape>
            </w:pict>
          </mc:Fallback>
        </mc:AlternateContent>
      </w:r>
      <w:r>
        <w:rPr>
          <w:noProof/>
        </w:rPr>
        <w:drawing>
          <wp:anchor distT="0" distB="0" distL="114300" distR="114300" simplePos="0" relativeHeight="251658285" behindDoc="1" locked="0" layoutInCell="1" allowOverlap="1" wp14:anchorId="31090A63" wp14:editId="660B3349">
            <wp:simplePos x="0" y="0"/>
            <wp:positionH relativeFrom="margin">
              <wp:align>right</wp:align>
            </wp:positionH>
            <wp:positionV relativeFrom="paragraph">
              <wp:posOffset>1621790</wp:posOffset>
            </wp:positionV>
            <wp:extent cx="5950585" cy="3074035"/>
            <wp:effectExtent l="19050" t="19050" r="12065" b="12065"/>
            <wp:wrapTight wrapText="bothSides">
              <wp:wrapPolygon edited="0">
                <wp:start x="-69" y="-134"/>
                <wp:lineTo x="-69" y="21551"/>
                <wp:lineTo x="21575" y="21551"/>
                <wp:lineTo x="21575" y="-134"/>
                <wp:lineTo x="-69" y="-134"/>
              </wp:wrapPolygon>
            </wp:wrapTight>
            <wp:docPr id="625510968" name="Picture 6255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50585" cy="3074035"/>
                    </a:xfrm>
                    <a:prstGeom prst="rect">
                      <a:avLst/>
                    </a:prstGeom>
                    <a:ln>
                      <a:solidFill>
                        <a:schemeClr val="tx1"/>
                      </a:solidFill>
                    </a:ln>
                  </pic:spPr>
                </pic:pic>
              </a:graphicData>
            </a:graphic>
          </wp:anchor>
        </w:drawing>
      </w:r>
      <w:r w:rsidR="6C752A79" w:rsidRPr="6C752A79">
        <w:rPr>
          <w:rFonts w:ascii="Times New Roman" w:eastAsia="SimSun" w:hAnsi="Times New Roman" w:cs="Times New Roman"/>
        </w:rPr>
        <w:t>As for the FSM testbench, the CU testbench transcript demonstrates the proper operation of the CU module. We observed that both transcripts are identical and show the same output value for all instruction that was processed. However, we noted that the clock signal orchestrated all submodules and completed one instruction after the other. In the other hand, because we manually force the change of state for each instruction in the FSM testbench, we forced 2 load operation</w:t>
      </w:r>
      <w:r w:rsidR="005F0501">
        <w:rPr>
          <w:rFonts w:ascii="Times New Roman" w:eastAsia="SimSun" w:hAnsi="Times New Roman" w:cs="Times New Roman"/>
        </w:rPr>
        <w:t>s</w:t>
      </w:r>
      <w:r w:rsidR="6C752A79" w:rsidRPr="6C752A79">
        <w:rPr>
          <w:rFonts w:ascii="Times New Roman" w:eastAsia="SimSun" w:hAnsi="Times New Roman" w:cs="Times New Roman"/>
        </w:rPr>
        <w:t xml:space="preserve"> in one.</w:t>
      </w:r>
    </w:p>
    <w:p w14:paraId="6AF89A69" w14:textId="325A6956" w:rsidR="009C4C87" w:rsidRDefault="00FB5C3D" w:rsidP="009C4C87">
      <w:pPr>
        <w:tabs>
          <w:tab w:val="left" w:pos="2979"/>
        </w:tabs>
        <w:spacing w:line="360" w:lineRule="auto"/>
        <w:ind w:firstLine="0"/>
        <w:jc w:val="both"/>
        <w:rPr>
          <w:rFonts w:ascii="Times New Roman" w:eastAsia="SimSun" w:hAnsi="Times New Roman" w:cs="Times New Roman"/>
          <w:b/>
          <w:bCs/>
          <w:sz w:val="28"/>
          <w:szCs w:val="28"/>
        </w:rPr>
      </w:pPr>
      <w:r w:rsidRPr="00E0285C">
        <w:rPr>
          <w:rFonts w:ascii="Times New Roman" w:eastAsia="SimSun" w:hAnsi="Times New Roman" w:cs="Times New Roman"/>
          <w:noProof/>
        </w:rPr>
        <w:lastRenderedPageBreak/>
        <w:drawing>
          <wp:anchor distT="0" distB="0" distL="114300" distR="114300" simplePos="0" relativeHeight="251658258" behindDoc="1" locked="0" layoutInCell="1" allowOverlap="1" wp14:anchorId="169A5937" wp14:editId="12EB04AD">
            <wp:simplePos x="0" y="0"/>
            <wp:positionH relativeFrom="margin">
              <wp:posOffset>2266950</wp:posOffset>
            </wp:positionH>
            <wp:positionV relativeFrom="paragraph">
              <wp:posOffset>26086</wp:posOffset>
            </wp:positionV>
            <wp:extent cx="3657600" cy="1201420"/>
            <wp:effectExtent l="19050" t="19050" r="19050" b="17780"/>
            <wp:wrapTight wrapText="bothSides">
              <wp:wrapPolygon edited="0">
                <wp:start x="-113" y="-342"/>
                <wp:lineTo x="-113" y="21577"/>
                <wp:lineTo x="21600" y="21577"/>
                <wp:lineTo x="21600" y="-342"/>
                <wp:lineTo x="-113" y="-342"/>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a:extLst>
                        <a:ext uri="{28A0092B-C50C-407E-A947-70E740481C1C}">
                          <a14:useLocalDpi xmlns:a14="http://schemas.microsoft.com/office/drawing/2010/main" val="0"/>
                        </a:ext>
                      </a:extLst>
                    </a:blip>
                    <a:stretch>
                      <a:fillRect/>
                    </a:stretch>
                  </pic:blipFill>
                  <pic:spPr>
                    <a:xfrm>
                      <a:off x="0" y="0"/>
                      <a:ext cx="3657600" cy="12014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A34DD">
        <w:rPr>
          <w:rFonts w:ascii="Times New Roman" w:eastAsia="SimSun" w:hAnsi="Times New Roman" w:cs="Times New Roman"/>
          <w:b/>
          <w:bCs/>
          <w:sz w:val="28"/>
          <w:szCs w:val="28"/>
        </w:rPr>
        <w:t>4</w:t>
      </w:r>
      <w:r w:rsidR="009C4C87">
        <w:rPr>
          <w:rFonts w:ascii="Times New Roman" w:eastAsia="SimSun" w:hAnsi="Times New Roman" w:cs="Times New Roman"/>
          <w:b/>
          <w:bCs/>
          <w:sz w:val="28"/>
          <w:szCs w:val="28"/>
        </w:rPr>
        <w:t>.</w:t>
      </w:r>
      <w:r w:rsidR="00707F5A">
        <w:rPr>
          <w:rFonts w:ascii="Times New Roman" w:eastAsia="SimSun" w:hAnsi="Times New Roman" w:cs="Times New Roman"/>
          <w:b/>
          <w:bCs/>
          <w:sz w:val="28"/>
          <w:szCs w:val="28"/>
        </w:rPr>
        <w:t>3</w:t>
      </w:r>
      <w:r w:rsidR="009C4C87">
        <w:rPr>
          <w:rFonts w:ascii="Times New Roman" w:eastAsia="SimSun" w:hAnsi="Times New Roman" w:cs="Times New Roman"/>
          <w:b/>
          <w:bCs/>
          <w:sz w:val="28"/>
          <w:szCs w:val="28"/>
        </w:rPr>
        <w:t xml:space="preserve"> Datapath_tb</w:t>
      </w:r>
    </w:p>
    <w:p w14:paraId="2F411028" w14:textId="724BB568" w:rsidR="00EB2F7D" w:rsidRPr="00EB2F7D" w:rsidRDefault="00FB5C3D" w:rsidP="00D93CA9">
      <w:pPr>
        <w:tabs>
          <w:tab w:val="left" w:pos="2979"/>
        </w:tabs>
        <w:spacing w:line="360" w:lineRule="auto"/>
        <w:ind w:firstLine="0"/>
        <w:rPr>
          <w:rFonts w:ascii="Times New Roman" w:eastAsia="SimSun" w:hAnsi="Times New Roman" w:cs="Times New Roman"/>
        </w:rPr>
      </w:pPr>
      <w:r>
        <w:rPr>
          <w:noProof/>
        </w:rPr>
        <mc:AlternateContent>
          <mc:Choice Requires="wps">
            <w:drawing>
              <wp:anchor distT="0" distB="0" distL="114300" distR="114300" simplePos="0" relativeHeight="251658257" behindDoc="1" locked="0" layoutInCell="1" allowOverlap="1" wp14:anchorId="4CA3475A" wp14:editId="5E07D5EE">
                <wp:simplePos x="0" y="0"/>
                <wp:positionH relativeFrom="margin">
                  <wp:align>right</wp:align>
                </wp:positionH>
                <wp:positionV relativeFrom="paragraph">
                  <wp:posOffset>1000252</wp:posOffset>
                </wp:positionV>
                <wp:extent cx="3657600" cy="204470"/>
                <wp:effectExtent l="0" t="0" r="0" b="5080"/>
                <wp:wrapTight wrapText="bothSides">
                  <wp:wrapPolygon edited="0">
                    <wp:start x="0" y="0"/>
                    <wp:lineTo x="0" y="20124"/>
                    <wp:lineTo x="21488" y="20124"/>
                    <wp:lineTo x="21488"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3657600" cy="204470"/>
                        </a:xfrm>
                        <a:prstGeom prst="rect">
                          <a:avLst/>
                        </a:prstGeom>
                        <a:solidFill>
                          <a:prstClr val="white"/>
                        </a:solidFill>
                        <a:ln>
                          <a:noFill/>
                        </a:ln>
                      </wps:spPr>
                      <wps:txbx>
                        <w:txbxContent>
                          <w:p w14:paraId="49B9DF5E" w14:textId="2DCD985D" w:rsidR="00FB5C3D" w:rsidRPr="00FB5C3D" w:rsidRDefault="00FB5C3D" w:rsidP="00FB5C3D">
                            <w:pPr>
                              <w:pStyle w:val="Caption"/>
                              <w:jc w:val="center"/>
                              <w:rPr>
                                <w:i w:val="0"/>
                                <w:iCs w:val="0"/>
                                <w:sz w:val="24"/>
                                <w:szCs w:val="24"/>
                              </w:rPr>
                            </w:pPr>
                            <w:r w:rsidRPr="00E20DB8">
                              <w:rPr>
                                <w:b/>
                                <w:bCs/>
                                <w:i w:val="0"/>
                                <w:iCs w:val="0"/>
                                <w:sz w:val="24"/>
                                <w:szCs w:val="20"/>
                              </w:rPr>
                              <w:t xml:space="preserve">Figure </w:t>
                            </w:r>
                            <w:r w:rsidR="00224840">
                              <w:rPr>
                                <w:b/>
                                <w:bCs/>
                                <w:i w:val="0"/>
                                <w:iCs w:val="0"/>
                                <w:sz w:val="24"/>
                                <w:szCs w:val="20"/>
                              </w:rPr>
                              <w:t>20</w:t>
                            </w:r>
                            <w:r>
                              <w:rPr>
                                <w:b/>
                                <w:bCs/>
                                <w:i w:val="0"/>
                                <w:iCs w:val="0"/>
                                <w:sz w:val="24"/>
                                <w:szCs w:val="20"/>
                              </w:rPr>
                              <w:t>:</w:t>
                            </w:r>
                            <w:r>
                              <w:rPr>
                                <w:i w:val="0"/>
                                <w:iCs w:val="0"/>
                                <w:sz w:val="24"/>
                                <w:szCs w:val="20"/>
                              </w:rPr>
                              <w:t xml:space="preserve"> </w:t>
                            </w:r>
                            <w:r w:rsidR="0074369C">
                              <w:rPr>
                                <w:i w:val="0"/>
                                <w:iCs w:val="0"/>
                                <w:sz w:val="24"/>
                                <w:szCs w:val="20"/>
                              </w:rPr>
                              <w:t>T</w:t>
                            </w:r>
                            <w:r>
                              <w:rPr>
                                <w:i w:val="0"/>
                                <w:iCs w:val="0"/>
                                <w:sz w:val="24"/>
                                <w:szCs w:val="20"/>
                              </w:rPr>
                              <w:t>ranscript of the Datapath testbench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3475A" id="Text Box 23" o:spid="_x0000_s1046" type="#_x0000_t202" style="position:absolute;margin-left:236.8pt;margin-top:78.75pt;width:4in;height:16.1pt;z-index:-25165822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" stroked="f">
                <v:textbox inset="0,0,0,0">
                  <w:txbxContent>
                    <w:p w14:paraId="49B9DF5E" w14:textId="2DCD985D" w:rsidR="00FB5C3D" w:rsidRPr="00FB5C3D" w:rsidRDefault="00FB5C3D" w:rsidP="00FB5C3D">
                      <w:pPr>
                        <w:pStyle w:val="Caption"/>
                        <w:jc w:val="center"/>
                        <w:rPr>
                          <w:i w:val="0"/>
                          <w:iCs w:val="0"/>
                          <w:sz w:val="24"/>
                          <w:szCs w:val="24"/>
                        </w:rPr>
                      </w:pPr>
                      <w:r w:rsidRPr="00E20DB8">
                        <w:rPr>
                          <w:b/>
                          <w:bCs/>
                          <w:i w:val="0"/>
                          <w:iCs w:val="0"/>
                          <w:sz w:val="24"/>
                          <w:szCs w:val="20"/>
                        </w:rPr>
                        <w:t xml:space="preserve">Figure </w:t>
                      </w:r>
                      <w:r w:rsidR="00224840">
                        <w:rPr>
                          <w:b/>
                          <w:bCs/>
                          <w:i w:val="0"/>
                          <w:iCs w:val="0"/>
                          <w:sz w:val="24"/>
                          <w:szCs w:val="20"/>
                        </w:rPr>
                        <w:t>20</w:t>
                      </w:r>
                      <w:r>
                        <w:rPr>
                          <w:b/>
                          <w:bCs/>
                          <w:i w:val="0"/>
                          <w:iCs w:val="0"/>
                          <w:sz w:val="24"/>
                          <w:szCs w:val="20"/>
                        </w:rPr>
                        <w:t>:</w:t>
                      </w:r>
                      <w:r>
                        <w:rPr>
                          <w:i w:val="0"/>
                          <w:iCs w:val="0"/>
                          <w:sz w:val="24"/>
                          <w:szCs w:val="20"/>
                        </w:rPr>
                        <w:t xml:space="preserve"> </w:t>
                      </w:r>
                      <w:r w:rsidR="0074369C">
                        <w:rPr>
                          <w:i w:val="0"/>
                          <w:iCs w:val="0"/>
                          <w:sz w:val="24"/>
                          <w:szCs w:val="20"/>
                        </w:rPr>
                        <w:t>T</w:t>
                      </w:r>
                      <w:r>
                        <w:rPr>
                          <w:i w:val="0"/>
                          <w:iCs w:val="0"/>
                          <w:sz w:val="24"/>
                          <w:szCs w:val="20"/>
                        </w:rPr>
                        <w:t>ranscript of the Datapath testbench</w:t>
                      </w:r>
                    </w:p>
                  </w:txbxContent>
                </v:textbox>
                <w10:wrap type="tight" anchorx="margin"/>
              </v:shape>
            </w:pict>
          </mc:Fallback>
        </mc:AlternateContent>
      </w:r>
      <w:r w:rsidR="00E0285C">
        <w:rPr>
          <w:rFonts w:ascii="Times New Roman" w:eastAsia="SimSun" w:hAnsi="Times New Roman" w:cs="Times New Roman"/>
        </w:rPr>
        <w:t xml:space="preserve">Figure </w:t>
      </w:r>
      <w:r w:rsidR="00806B41">
        <w:rPr>
          <w:rFonts w:ascii="Times New Roman" w:eastAsia="SimSun" w:hAnsi="Times New Roman" w:cs="Times New Roman"/>
        </w:rPr>
        <w:t>20</w:t>
      </w:r>
      <w:r w:rsidR="00E0285C">
        <w:rPr>
          <w:rFonts w:ascii="Times New Roman" w:eastAsia="SimSun" w:hAnsi="Times New Roman" w:cs="Times New Roman"/>
        </w:rPr>
        <w:t xml:space="preserve"> shows the results of the </w:t>
      </w:r>
      <w:r w:rsidR="005E7C97">
        <w:rPr>
          <w:rFonts w:ascii="Times New Roman" w:eastAsia="SimSun" w:hAnsi="Times New Roman" w:cs="Times New Roman"/>
        </w:rPr>
        <w:t>Datapath testbench in the ModelSim transcript. We can see that</w:t>
      </w:r>
      <w:r w:rsidR="009162A7">
        <w:rPr>
          <w:rFonts w:ascii="Times New Roman" w:eastAsia="SimSun" w:hAnsi="Times New Roman" w:cs="Times New Roman"/>
        </w:rPr>
        <w:t xml:space="preserve"> </w:t>
      </w:r>
      <w:r w:rsidR="0060286F">
        <w:rPr>
          <w:rFonts w:ascii="Times New Roman" w:eastAsia="SimSun" w:hAnsi="Times New Roman" w:cs="Times New Roman"/>
        </w:rPr>
        <w:t xml:space="preserve">the value 42 is loaded into </w:t>
      </w:r>
      <w:r w:rsidR="00594E9C">
        <w:rPr>
          <w:rFonts w:ascii="Times New Roman" w:eastAsia="SimSun" w:hAnsi="Times New Roman" w:cs="Times New Roman"/>
        </w:rPr>
        <w:t>RF[0]</w:t>
      </w:r>
      <w:r w:rsidR="00472FBB">
        <w:rPr>
          <w:rFonts w:ascii="Times New Roman" w:eastAsia="SimSun" w:hAnsi="Times New Roman" w:cs="Times New Roman"/>
        </w:rPr>
        <w:t xml:space="preserve"> and 30 is loaded into RF[1]</w:t>
      </w:r>
      <w:r w:rsidR="00EB7105">
        <w:rPr>
          <w:rFonts w:ascii="Times New Roman" w:eastAsia="SimSun" w:hAnsi="Times New Roman" w:cs="Times New Roman"/>
        </w:rPr>
        <w:t>.</w:t>
      </w:r>
      <w:r w:rsidR="00C963D8">
        <w:rPr>
          <w:rFonts w:ascii="Times New Roman" w:eastAsia="SimSun" w:hAnsi="Times New Roman" w:cs="Times New Roman"/>
        </w:rPr>
        <w:t xml:space="preserve"> </w:t>
      </w:r>
      <w:r w:rsidR="008C63D3">
        <w:rPr>
          <w:rFonts w:ascii="Times New Roman" w:eastAsia="SimSun" w:hAnsi="Times New Roman" w:cs="Times New Roman"/>
        </w:rPr>
        <w:t xml:space="preserve">Next, the addition and subtraction take place giving us 72 and 12. </w:t>
      </w:r>
      <w:r w:rsidR="00647E4D">
        <w:rPr>
          <w:rFonts w:ascii="Times New Roman" w:eastAsia="SimSun" w:hAnsi="Times New Roman" w:cs="Times New Roman"/>
        </w:rPr>
        <w:t xml:space="preserve">Lastly, the values are written to the data memory in slots 9 and </w:t>
      </w:r>
      <w:r w:rsidR="00D93CA9">
        <w:rPr>
          <w:rFonts w:ascii="Times New Roman" w:eastAsia="SimSun" w:hAnsi="Times New Roman" w:cs="Times New Roman"/>
        </w:rPr>
        <w:t>10</w:t>
      </w:r>
      <w:r w:rsidR="00647E4D">
        <w:rPr>
          <w:rFonts w:ascii="Times New Roman" w:eastAsia="SimSun" w:hAnsi="Times New Roman" w:cs="Times New Roman"/>
        </w:rPr>
        <w:t>.</w:t>
      </w:r>
    </w:p>
    <w:p w14:paraId="5E48A4FB" w14:textId="06A5EC1C" w:rsidR="009C4C87" w:rsidRDefault="009C4C87" w:rsidP="009C4C87">
      <w:pPr>
        <w:tabs>
          <w:tab w:val="left" w:pos="2979"/>
        </w:tabs>
        <w:spacing w:line="360" w:lineRule="auto"/>
        <w:ind w:firstLine="0"/>
        <w:rPr>
          <w:rFonts w:ascii="Times New Roman" w:eastAsia="SimSun" w:hAnsi="Times New Roman" w:cs="Times New Roman"/>
        </w:rPr>
      </w:pPr>
    </w:p>
    <w:p w14:paraId="23EE0E52" w14:textId="5D73A91A" w:rsidR="009C4C87" w:rsidRDefault="0074369C" w:rsidP="009C4C87">
      <w:pPr>
        <w:tabs>
          <w:tab w:val="left" w:pos="2979"/>
        </w:tabs>
        <w:spacing w:line="360" w:lineRule="auto"/>
        <w:ind w:firstLine="0"/>
        <w:rPr>
          <w:rFonts w:ascii="Times New Roman" w:eastAsia="SimSun" w:hAnsi="Times New Roman" w:cs="Times New Roman"/>
          <w:b/>
          <w:bCs/>
          <w:sz w:val="28"/>
          <w:szCs w:val="28"/>
        </w:rPr>
      </w:pPr>
      <w:r>
        <w:rPr>
          <w:noProof/>
        </w:rPr>
        <mc:AlternateContent>
          <mc:Choice Requires="wps">
            <w:drawing>
              <wp:anchor distT="0" distB="0" distL="114300" distR="114300" simplePos="0" relativeHeight="251658259" behindDoc="1" locked="0" layoutInCell="1" allowOverlap="1" wp14:anchorId="76264700" wp14:editId="04CEB71C">
                <wp:simplePos x="0" y="0"/>
                <wp:positionH relativeFrom="margin">
                  <wp:align>right</wp:align>
                </wp:positionH>
                <wp:positionV relativeFrom="paragraph">
                  <wp:posOffset>4070985</wp:posOffset>
                </wp:positionV>
                <wp:extent cx="5946775" cy="226695"/>
                <wp:effectExtent l="0" t="0" r="0" b="1905"/>
                <wp:wrapTight wrapText="bothSides">
                  <wp:wrapPolygon edited="0">
                    <wp:start x="0" y="0"/>
                    <wp:lineTo x="0" y="19966"/>
                    <wp:lineTo x="21519" y="19966"/>
                    <wp:lineTo x="21519"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5946775" cy="226695"/>
                        </a:xfrm>
                        <a:prstGeom prst="rect">
                          <a:avLst/>
                        </a:prstGeom>
                        <a:solidFill>
                          <a:prstClr val="white"/>
                        </a:solidFill>
                        <a:ln>
                          <a:noFill/>
                        </a:ln>
                      </wps:spPr>
                      <wps:txbx>
                        <w:txbxContent>
                          <w:p w14:paraId="02E61E65" w14:textId="46111723" w:rsidR="0074369C" w:rsidRPr="0074369C" w:rsidRDefault="0074369C" w:rsidP="0074369C">
                            <w:pPr>
                              <w:pStyle w:val="Caption"/>
                              <w:jc w:val="center"/>
                              <w:rPr>
                                <w:i w:val="0"/>
                                <w:iCs w:val="0"/>
                                <w:sz w:val="24"/>
                                <w:szCs w:val="24"/>
                              </w:rPr>
                            </w:pPr>
                            <w:r w:rsidRPr="00E20DB8">
                              <w:rPr>
                                <w:b/>
                                <w:bCs/>
                                <w:i w:val="0"/>
                                <w:iCs w:val="0"/>
                                <w:sz w:val="24"/>
                                <w:szCs w:val="20"/>
                              </w:rPr>
                              <w:t xml:space="preserve">Figure </w:t>
                            </w:r>
                            <w:r w:rsidR="00224840">
                              <w:rPr>
                                <w:b/>
                                <w:bCs/>
                                <w:i w:val="0"/>
                                <w:iCs w:val="0"/>
                                <w:sz w:val="24"/>
                                <w:szCs w:val="20"/>
                              </w:rPr>
                              <w:t>21</w:t>
                            </w:r>
                            <w:r>
                              <w:rPr>
                                <w:b/>
                                <w:bCs/>
                                <w:i w:val="0"/>
                                <w:iCs w:val="0"/>
                                <w:sz w:val="24"/>
                                <w:szCs w:val="20"/>
                              </w:rPr>
                              <w:t>:</w:t>
                            </w:r>
                            <w:r>
                              <w:rPr>
                                <w:i w:val="0"/>
                                <w:iCs w:val="0"/>
                                <w:sz w:val="24"/>
                                <w:szCs w:val="20"/>
                              </w:rPr>
                              <w:t xml:space="preserve"> Transcript of the Processor testbench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264700" id="Text Box 26" o:spid="_x0000_s1047" type="#_x0000_t202" style="position:absolute;margin-left:417.05pt;margin-top:320.55pt;width:468.25pt;height:17.85pt;z-index:-251658221;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" stroked="f">
                <v:textbox inset="0,0,0,0">
                  <w:txbxContent>
                    <w:p w14:paraId="02E61E65" w14:textId="46111723" w:rsidR="0074369C" w:rsidRPr="0074369C" w:rsidRDefault="0074369C" w:rsidP="0074369C">
                      <w:pPr>
                        <w:pStyle w:val="Caption"/>
                        <w:jc w:val="center"/>
                        <w:rPr>
                          <w:i w:val="0"/>
                          <w:iCs w:val="0"/>
                          <w:sz w:val="24"/>
                          <w:szCs w:val="24"/>
                        </w:rPr>
                      </w:pPr>
                      <w:r w:rsidRPr="00E20DB8">
                        <w:rPr>
                          <w:b/>
                          <w:bCs/>
                          <w:i w:val="0"/>
                          <w:iCs w:val="0"/>
                          <w:sz w:val="24"/>
                          <w:szCs w:val="20"/>
                        </w:rPr>
                        <w:t xml:space="preserve">Figure </w:t>
                      </w:r>
                      <w:r w:rsidR="00224840">
                        <w:rPr>
                          <w:b/>
                          <w:bCs/>
                          <w:i w:val="0"/>
                          <w:iCs w:val="0"/>
                          <w:sz w:val="24"/>
                          <w:szCs w:val="20"/>
                        </w:rPr>
                        <w:t>21</w:t>
                      </w:r>
                      <w:r>
                        <w:rPr>
                          <w:b/>
                          <w:bCs/>
                          <w:i w:val="0"/>
                          <w:iCs w:val="0"/>
                          <w:sz w:val="24"/>
                          <w:szCs w:val="20"/>
                        </w:rPr>
                        <w:t>:</w:t>
                      </w:r>
                      <w:r>
                        <w:rPr>
                          <w:i w:val="0"/>
                          <w:iCs w:val="0"/>
                          <w:sz w:val="24"/>
                          <w:szCs w:val="20"/>
                        </w:rPr>
                        <w:t xml:space="preserve"> Transcript of the Processor testbench</w:t>
                      </w:r>
                    </w:p>
                  </w:txbxContent>
                </v:textbox>
                <w10:wrap type="tight" anchorx="margin"/>
              </v:shape>
            </w:pict>
          </mc:Fallback>
        </mc:AlternateContent>
      </w:r>
      <w:r w:rsidR="008E6BFC" w:rsidRPr="00930D74">
        <w:rPr>
          <w:rFonts w:ascii="Times New Roman" w:eastAsia="SimSun" w:hAnsi="Times New Roman" w:cs="Times New Roman"/>
          <w:b/>
          <w:bCs/>
          <w:noProof/>
          <w:sz w:val="28"/>
          <w:szCs w:val="28"/>
        </w:rPr>
        <w:drawing>
          <wp:anchor distT="0" distB="0" distL="114300" distR="114300" simplePos="0" relativeHeight="251658261" behindDoc="1" locked="0" layoutInCell="1" allowOverlap="1" wp14:anchorId="464079AB" wp14:editId="44C1A1E7">
            <wp:simplePos x="0" y="0"/>
            <wp:positionH relativeFrom="margin">
              <wp:align>right</wp:align>
            </wp:positionH>
            <wp:positionV relativeFrom="paragraph">
              <wp:posOffset>274218</wp:posOffset>
            </wp:positionV>
            <wp:extent cx="5946775" cy="3738880"/>
            <wp:effectExtent l="19050" t="19050" r="15875" b="13970"/>
            <wp:wrapTight wrapText="bothSides">
              <wp:wrapPolygon edited="0">
                <wp:start x="-69" y="-110"/>
                <wp:lineTo x="-69" y="21571"/>
                <wp:lineTo x="21588" y="21571"/>
                <wp:lineTo x="21588" y="-110"/>
                <wp:lineTo x="-69" y="-11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6775" cy="37388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A34DD">
        <w:rPr>
          <w:rFonts w:ascii="Times New Roman" w:eastAsia="SimSun" w:hAnsi="Times New Roman" w:cs="Times New Roman"/>
          <w:b/>
          <w:bCs/>
          <w:sz w:val="28"/>
          <w:szCs w:val="28"/>
        </w:rPr>
        <w:t>4</w:t>
      </w:r>
      <w:r w:rsidR="009C4C87">
        <w:rPr>
          <w:rFonts w:ascii="Times New Roman" w:eastAsia="SimSun" w:hAnsi="Times New Roman" w:cs="Times New Roman"/>
          <w:b/>
          <w:bCs/>
          <w:sz w:val="28"/>
          <w:szCs w:val="28"/>
        </w:rPr>
        <w:t>.</w:t>
      </w:r>
      <w:r w:rsidR="00707F5A">
        <w:rPr>
          <w:rFonts w:ascii="Times New Roman" w:eastAsia="SimSun" w:hAnsi="Times New Roman" w:cs="Times New Roman"/>
          <w:b/>
          <w:bCs/>
          <w:sz w:val="28"/>
          <w:szCs w:val="28"/>
        </w:rPr>
        <w:t>4</w:t>
      </w:r>
      <w:r w:rsidR="009C4C87">
        <w:rPr>
          <w:rFonts w:ascii="Times New Roman" w:eastAsia="SimSun" w:hAnsi="Times New Roman" w:cs="Times New Roman"/>
          <w:b/>
          <w:bCs/>
          <w:sz w:val="28"/>
          <w:szCs w:val="28"/>
        </w:rPr>
        <w:t xml:space="preserve"> testProcessor</w:t>
      </w:r>
    </w:p>
    <w:p w14:paraId="45EC940F" w14:textId="64DF75F4" w:rsidR="00AC01AB" w:rsidRDefault="00110013" w:rsidP="009C4C87">
      <w:pPr>
        <w:tabs>
          <w:tab w:val="left" w:pos="2979"/>
        </w:tabs>
        <w:spacing w:line="360" w:lineRule="auto"/>
        <w:ind w:firstLine="0"/>
        <w:rPr>
          <w:rFonts w:ascii="Times New Roman" w:eastAsia="SimSun" w:hAnsi="Times New Roman" w:cs="Times New Roman"/>
          <w:b/>
          <w:bCs/>
          <w:sz w:val="28"/>
          <w:szCs w:val="28"/>
        </w:rPr>
      </w:pPr>
      <w:r>
        <w:rPr>
          <w:rFonts w:ascii="Times New Roman" w:eastAsia="SimSun" w:hAnsi="Times New Roman" w:cs="Times New Roman"/>
        </w:rPr>
        <w:t xml:space="preserve">Figure </w:t>
      </w:r>
      <w:r w:rsidR="00806B41">
        <w:rPr>
          <w:rFonts w:ascii="Times New Roman" w:eastAsia="SimSun" w:hAnsi="Times New Roman" w:cs="Times New Roman"/>
        </w:rPr>
        <w:t>21</w:t>
      </w:r>
      <w:r>
        <w:rPr>
          <w:rFonts w:ascii="Times New Roman" w:eastAsia="SimSun" w:hAnsi="Times New Roman" w:cs="Times New Roman"/>
        </w:rPr>
        <w:t xml:space="preserve"> shows the results of the Processor testbench in the ModelSim transcript.</w:t>
      </w:r>
      <w:r w:rsidR="00930D74">
        <w:rPr>
          <w:rFonts w:ascii="Times New Roman" w:eastAsia="SimSun" w:hAnsi="Times New Roman" w:cs="Times New Roman"/>
        </w:rPr>
        <w:t xml:space="preserve"> We can see that </w:t>
      </w:r>
      <w:r w:rsidR="00917E9D">
        <w:rPr>
          <w:rFonts w:ascii="Times New Roman" w:eastAsia="SimSun" w:hAnsi="Times New Roman" w:cs="Times New Roman"/>
        </w:rPr>
        <w:t xml:space="preserve">after the </w:t>
      </w:r>
      <w:r w:rsidR="008D0F7B">
        <w:rPr>
          <w:rFonts w:ascii="Times New Roman" w:eastAsia="SimSun" w:hAnsi="Times New Roman" w:cs="Times New Roman"/>
        </w:rPr>
        <w:t xml:space="preserve">reset goes to 0, </w:t>
      </w:r>
      <w:r w:rsidR="009D6B24">
        <w:rPr>
          <w:rFonts w:ascii="Times New Roman" w:eastAsia="SimSun" w:hAnsi="Times New Roman" w:cs="Times New Roman"/>
        </w:rPr>
        <w:t xml:space="preserve">the PC begins counting and </w:t>
      </w:r>
      <w:r w:rsidR="00522AFC">
        <w:rPr>
          <w:rFonts w:ascii="Times New Roman" w:eastAsia="SimSun" w:hAnsi="Times New Roman" w:cs="Times New Roman"/>
        </w:rPr>
        <w:t>the current state begins to change in accordance with th</w:t>
      </w:r>
      <w:r w:rsidR="009568C2">
        <w:rPr>
          <w:rFonts w:ascii="Times New Roman" w:eastAsia="SimSun" w:hAnsi="Times New Roman" w:cs="Times New Roman"/>
        </w:rPr>
        <w:t xml:space="preserve">e instructions in the </w:t>
      </w:r>
      <w:r w:rsidR="005F04BA">
        <w:rPr>
          <w:rFonts w:ascii="Times New Roman" w:eastAsia="SimSun" w:hAnsi="Times New Roman" w:cs="Times New Roman"/>
        </w:rPr>
        <w:t xml:space="preserve">instruction memory. </w:t>
      </w:r>
      <w:r w:rsidR="00AC01AB">
        <w:rPr>
          <w:rFonts w:ascii="Times New Roman" w:eastAsia="SimSun" w:hAnsi="Times New Roman" w:cs="Times New Roman"/>
        </w:rPr>
        <w:t>The first instruction to go through is a load instruction</w:t>
      </w:r>
      <w:r w:rsidR="002D41E0">
        <w:rPr>
          <w:rFonts w:ascii="Times New Roman" w:eastAsia="SimSun" w:hAnsi="Times New Roman" w:cs="Times New Roman"/>
        </w:rPr>
        <w:t xml:space="preserve"> with </w:t>
      </w:r>
      <w:r w:rsidR="008F2BF1">
        <w:rPr>
          <w:rFonts w:ascii="Times New Roman" w:eastAsia="SimSun" w:hAnsi="Times New Roman" w:cs="Times New Roman"/>
        </w:rPr>
        <w:t>a value of 21A1 in the IR</w:t>
      </w:r>
      <w:r w:rsidR="004D3C12">
        <w:rPr>
          <w:rFonts w:ascii="Times New Roman" w:eastAsia="SimSun" w:hAnsi="Times New Roman" w:cs="Times New Roman"/>
        </w:rPr>
        <w:t>, which goes from state 1</w:t>
      </w:r>
      <w:r w:rsidR="00BF5FD5">
        <w:rPr>
          <w:rFonts w:ascii="Times New Roman" w:eastAsia="SimSun" w:hAnsi="Times New Roman" w:cs="Times New Roman"/>
        </w:rPr>
        <w:t xml:space="preserve"> =&gt; 2 =&gt; 5 =&gt; 6. </w:t>
      </w:r>
      <w:r w:rsidR="00364310">
        <w:rPr>
          <w:rFonts w:ascii="Times New Roman" w:eastAsia="SimSun" w:hAnsi="Times New Roman" w:cs="Times New Roman"/>
        </w:rPr>
        <w:t>The next instruction is also a load</w:t>
      </w:r>
      <w:r w:rsidR="0016560B">
        <w:rPr>
          <w:rFonts w:ascii="Times New Roman" w:eastAsia="SimSun" w:hAnsi="Times New Roman" w:cs="Times New Roman"/>
        </w:rPr>
        <w:t xml:space="preserve"> ins</w:t>
      </w:r>
      <w:r w:rsidR="007C5C6E">
        <w:rPr>
          <w:rFonts w:ascii="Times New Roman" w:eastAsia="SimSun" w:hAnsi="Times New Roman" w:cs="Times New Roman"/>
        </w:rPr>
        <w:t>truction</w:t>
      </w:r>
      <w:r w:rsidR="008F2BF1">
        <w:rPr>
          <w:rFonts w:ascii="Times New Roman" w:eastAsia="SimSun" w:hAnsi="Times New Roman" w:cs="Times New Roman"/>
        </w:rPr>
        <w:t>, with a value of 22B2 in the IR</w:t>
      </w:r>
      <w:r w:rsidR="00FB1828">
        <w:rPr>
          <w:rFonts w:ascii="Times New Roman" w:eastAsia="SimSun" w:hAnsi="Times New Roman" w:cs="Times New Roman"/>
        </w:rPr>
        <w:t xml:space="preserve">. </w:t>
      </w:r>
      <w:r w:rsidR="00EE57EF">
        <w:rPr>
          <w:rFonts w:ascii="Times New Roman" w:eastAsia="SimSun" w:hAnsi="Times New Roman" w:cs="Times New Roman"/>
        </w:rPr>
        <w:t xml:space="preserve">Next, the subtraction </w:t>
      </w:r>
      <w:r w:rsidR="00EE57EF">
        <w:rPr>
          <w:rFonts w:ascii="Times New Roman" w:eastAsia="SimSun" w:hAnsi="Times New Roman" w:cs="Times New Roman"/>
        </w:rPr>
        <w:lastRenderedPageBreak/>
        <w:t xml:space="preserve">takes place </w:t>
      </w:r>
      <w:r w:rsidR="00506EFA">
        <w:rPr>
          <w:rFonts w:ascii="Times New Roman" w:eastAsia="SimSun" w:hAnsi="Times New Roman" w:cs="Times New Roman"/>
        </w:rPr>
        <w:t xml:space="preserve">with a value of </w:t>
      </w:r>
      <w:r w:rsidR="009A4253">
        <w:rPr>
          <w:rFonts w:ascii="Times New Roman" w:eastAsia="SimSun" w:hAnsi="Times New Roman" w:cs="Times New Roman"/>
        </w:rPr>
        <w:t xml:space="preserve">4123 </w:t>
      </w:r>
      <w:r w:rsidR="003E1F5B">
        <w:rPr>
          <w:rFonts w:ascii="Times New Roman" w:eastAsia="SimSun" w:hAnsi="Times New Roman" w:cs="Times New Roman"/>
        </w:rPr>
        <w:t xml:space="preserve">in the IR, which goes from state 1 =&gt; 2 =&gt; 9. </w:t>
      </w:r>
      <w:r w:rsidR="00A61E60">
        <w:rPr>
          <w:rFonts w:ascii="Times New Roman" w:eastAsia="SimSun" w:hAnsi="Times New Roman" w:cs="Times New Roman"/>
        </w:rPr>
        <w:t xml:space="preserve">At this point, we can also see that </w:t>
      </w:r>
      <w:r w:rsidR="00F04D60">
        <w:rPr>
          <w:rFonts w:ascii="Times New Roman" w:eastAsia="SimSun" w:hAnsi="Times New Roman" w:cs="Times New Roman"/>
        </w:rPr>
        <w:t xml:space="preserve">ALU_A and ALU_B are </w:t>
      </w:r>
      <w:r w:rsidR="00B1123D">
        <w:rPr>
          <w:rFonts w:ascii="Times New Roman" w:eastAsia="SimSun" w:hAnsi="Times New Roman" w:cs="Times New Roman"/>
        </w:rPr>
        <w:t>showing</w:t>
      </w:r>
      <w:r w:rsidR="00F21A64">
        <w:rPr>
          <w:rFonts w:ascii="Times New Roman" w:eastAsia="SimSun" w:hAnsi="Times New Roman" w:cs="Times New Roman"/>
        </w:rPr>
        <w:t xml:space="preserve"> the</w:t>
      </w:r>
      <w:r w:rsidR="00212015">
        <w:rPr>
          <w:rFonts w:ascii="Times New Roman" w:eastAsia="SimSun" w:hAnsi="Times New Roman" w:cs="Times New Roman"/>
        </w:rPr>
        <w:t xml:space="preserve"> loaded</w:t>
      </w:r>
      <w:r w:rsidR="00F21A64">
        <w:rPr>
          <w:rFonts w:ascii="Times New Roman" w:eastAsia="SimSun" w:hAnsi="Times New Roman" w:cs="Times New Roman"/>
        </w:rPr>
        <w:t xml:space="preserve"> values </w:t>
      </w:r>
      <w:r w:rsidR="00212015">
        <w:rPr>
          <w:rFonts w:ascii="Times New Roman" w:eastAsia="SimSun" w:hAnsi="Times New Roman" w:cs="Times New Roman"/>
        </w:rPr>
        <w:t>from the data memory</w:t>
      </w:r>
      <w:r w:rsidR="00C03E6A">
        <w:rPr>
          <w:rFonts w:ascii="Times New Roman" w:eastAsia="SimSun" w:hAnsi="Times New Roman" w:cs="Times New Roman"/>
        </w:rPr>
        <w:t xml:space="preserve"> (10AC and </w:t>
      </w:r>
      <w:r w:rsidR="006E1A97">
        <w:rPr>
          <w:rFonts w:ascii="Times New Roman" w:eastAsia="SimSun" w:hAnsi="Times New Roman" w:cs="Times New Roman"/>
        </w:rPr>
        <w:t>CC05)</w:t>
      </w:r>
      <w:r w:rsidR="00B1123D">
        <w:rPr>
          <w:rFonts w:ascii="Times New Roman" w:eastAsia="SimSun" w:hAnsi="Times New Roman" w:cs="Times New Roman"/>
        </w:rPr>
        <w:t xml:space="preserve"> and </w:t>
      </w:r>
      <w:r w:rsidR="00B95ADB">
        <w:rPr>
          <w:rFonts w:ascii="Times New Roman" w:eastAsia="SimSun" w:hAnsi="Times New Roman" w:cs="Times New Roman"/>
        </w:rPr>
        <w:t>the output is showing the result of the subtraction</w:t>
      </w:r>
      <w:r w:rsidR="006E1A97">
        <w:rPr>
          <w:rFonts w:ascii="Times New Roman" w:eastAsia="SimSun" w:hAnsi="Times New Roman" w:cs="Times New Roman"/>
        </w:rPr>
        <w:t xml:space="preserve"> (44A7)</w:t>
      </w:r>
      <w:r w:rsidR="00B95ADB">
        <w:rPr>
          <w:rFonts w:ascii="Times New Roman" w:eastAsia="SimSun" w:hAnsi="Times New Roman" w:cs="Times New Roman"/>
        </w:rPr>
        <w:t xml:space="preserve">. </w:t>
      </w:r>
      <w:r w:rsidR="002D47F2">
        <w:rPr>
          <w:rFonts w:ascii="Times New Roman" w:eastAsia="SimSun" w:hAnsi="Times New Roman" w:cs="Times New Roman"/>
        </w:rPr>
        <w:t xml:space="preserve">Next, we load </w:t>
      </w:r>
      <w:r w:rsidR="00370A87">
        <w:rPr>
          <w:rFonts w:ascii="Times New Roman" w:eastAsia="SimSun" w:hAnsi="Times New Roman" w:cs="Times New Roman"/>
        </w:rPr>
        <w:t xml:space="preserve">another value </w:t>
      </w:r>
      <w:r w:rsidR="00D679C8">
        <w:rPr>
          <w:rFonts w:ascii="Times New Roman" w:eastAsia="SimSun" w:hAnsi="Times New Roman" w:cs="Times New Roman"/>
        </w:rPr>
        <w:t xml:space="preserve">from </w:t>
      </w:r>
      <w:r w:rsidR="00DF49AF">
        <w:rPr>
          <w:rFonts w:ascii="Times New Roman" w:eastAsia="SimSun" w:hAnsi="Times New Roman" w:cs="Times New Roman"/>
        </w:rPr>
        <w:t xml:space="preserve">data memory </w:t>
      </w:r>
      <w:r w:rsidR="00987D57">
        <w:rPr>
          <w:rFonts w:ascii="Times New Roman" w:eastAsia="SimSun" w:hAnsi="Times New Roman" w:cs="Times New Roman"/>
        </w:rPr>
        <w:t>address</w:t>
      </w:r>
      <w:r w:rsidR="00DF49AF">
        <w:rPr>
          <w:rFonts w:ascii="Times New Roman" w:eastAsia="SimSun" w:hAnsi="Times New Roman" w:cs="Times New Roman"/>
        </w:rPr>
        <w:t xml:space="preserve"> </w:t>
      </w:r>
      <w:r w:rsidR="00987D57">
        <w:rPr>
          <w:rFonts w:ascii="Times New Roman" w:eastAsia="SimSun" w:hAnsi="Times New Roman" w:cs="Times New Roman"/>
        </w:rPr>
        <w:t>3C</w:t>
      </w:r>
      <w:r w:rsidR="00DF49AF">
        <w:rPr>
          <w:rFonts w:ascii="Times New Roman" w:eastAsia="SimSun" w:hAnsi="Times New Roman" w:cs="Times New Roman"/>
        </w:rPr>
        <w:t xml:space="preserve">. </w:t>
      </w:r>
      <w:r w:rsidR="00F66B01">
        <w:rPr>
          <w:rFonts w:ascii="Times New Roman" w:eastAsia="SimSun" w:hAnsi="Times New Roman" w:cs="Times New Roman"/>
        </w:rPr>
        <w:t>After load</w:t>
      </w:r>
      <w:r w:rsidR="007E26A2">
        <w:rPr>
          <w:rFonts w:ascii="Times New Roman" w:eastAsia="SimSun" w:hAnsi="Times New Roman" w:cs="Times New Roman"/>
        </w:rPr>
        <w:t>ing that value</w:t>
      </w:r>
      <w:r w:rsidR="00F66B01">
        <w:rPr>
          <w:rFonts w:ascii="Times New Roman" w:eastAsia="SimSun" w:hAnsi="Times New Roman" w:cs="Times New Roman"/>
        </w:rPr>
        <w:t xml:space="preserve">, we add </w:t>
      </w:r>
      <w:r w:rsidR="007E26A2">
        <w:rPr>
          <w:rFonts w:ascii="Times New Roman" w:eastAsia="SimSun" w:hAnsi="Times New Roman" w:cs="Times New Roman"/>
        </w:rPr>
        <w:t>it to the result of the earlier subtraction</w:t>
      </w:r>
      <w:r w:rsidR="00D442E8">
        <w:rPr>
          <w:rFonts w:ascii="Times New Roman" w:eastAsia="SimSun" w:hAnsi="Times New Roman" w:cs="Times New Roman"/>
        </w:rPr>
        <w:t xml:space="preserve">, getting a value of </w:t>
      </w:r>
      <w:r w:rsidR="008B10F6">
        <w:rPr>
          <w:rFonts w:ascii="Times New Roman" w:eastAsia="SimSun" w:hAnsi="Times New Roman" w:cs="Times New Roman"/>
        </w:rPr>
        <w:t>465C</w:t>
      </w:r>
      <w:r w:rsidR="007E26A2">
        <w:rPr>
          <w:rFonts w:ascii="Times New Roman" w:eastAsia="SimSun" w:hAnsi="Times New Roman" w:cs="Times New Roman"/>
        </w:rPr>
        <w:t xml:space="preserve"> </w:t>
      </w:r>
      <w:r w:rsidR="002863AA">
        <w:rPr>
          <w:rFonts w:ascii="Times New Roman" w:eastAsia="SimSun" w:hAnsi="Times New Roman" w:cs="Times New Roman"/>
        </w:rPr>
        <w:t xml:space="preserve">Once more, we load a value, this time from data memory address </w:t>
      </w:r>
      <w:r w:rsidR="00987D57">
        <w:rPr>
          <w:rFonts w:ascii="Times New Roman" w:eastAsia="SimSun" w:hAnsi="Times New Roman" w:cs="Times New Roman"/>
        </w:rPr>
        <w:t xml:space="preserve">4D. </w:t>
      </w:r>
      <w:r w:rsidR="002569D7">
        <w:rPr>
          <w:rFonts w:ascii="Times New Roman" w:eastAsia="SimSun" w:hAnsi="Times New Roman" w:cs="Times New Roman"/>
        </w:rPr>
        <w:t xml:space="preserve">We </w:t>
      </w:r>
      <w:r w:rsidR="00D442E8">
        <w:rPr>
          <w:rFonts w:ascii="Times New Roman" w:eastAsia="SimSun" w:hAnsi="Times New Roman" w:cs="Times New Roman"/>
        </w:rPr>
        <w:t>then subtract</w:t>
      </w:r>
      <w:r w:rsidR="002569D7">
        <w:rPr>
          <w:rFonts w:ascii="Times New Roman" w:eastAsia="SimSun" w:hAnsi="Times New Roman" w:cs="Times New Roman"/>
        </w:rPr>
        <w:t xml:space="preserve"> this value </w:t>
      </w:r>
      <w:r w:rsidR="00D442E8">
        <w:rPr>
          <w:rFonts w:ascii="Times New Roman" w:eastAsia="SimSun" w:hAnsi="Times New Roman" w:cs="Times New Roman"/>
        </w:rPr>
        <w:t>from</w:t>
      </w:r>
      <w:r w:rsidR="002569D7">
        <w:rPr>
          <w:rFonts w:ascii="Times New Roman" w:eastAsia="SimSun" w:hAnsi="Times New Roman" w:cs="Times New Roman"/>
        </w:rPr>
        <w:t xml:space="preserve"> </w:t>
      </w:r>
      <w:r w:rsidR="00D442E8">
        <w:rPr>
          <w:rFonts w:ascii="Times New Roman" w:eastAsia="SimSun" w:hAnsi="Times New Roman" w:cs="Times New Roman"/>
        </w:rPr>
        <w:t>the result of the earlier addition</w:t>
      </w:r>
      <w:r w:rsidR="002E1053">
        <w:rPr>
          <w:rFonts w:ascii="Times New Roman" w:eastAsia="SimSun" w:hAnsi="Times New Roman" w:cs="Times New Roman"/>
        </w:rPr>
        <w:t xml:space="preserve"> to get an output of </w:t>
      </w:r>
      <w:r w:rsidR="008B10F6">
        <w:rPr>
          <w:rFonts w:ascii="Times New Roman" w:eastAsia="SimSun" w:hAnsi="Times New Roman" w:cs="Times New Roman"/>
        </w:rPr>
        <w:t>A61C</w:t>
      </w:r>
      <w:r w:rsidR="0004293B">
        <w:rPr>
          <w:rFonts w:ascii="Times New Roman" w:eastAsia="SimSun" w:hAnsi="Times New Roman" w:cs="Times New Roman"/>
        </w:rPr>
        <w:t xml:space="preserve">. </w:t>
      </w:r>
      <w:r w:rsidR="00456A9C">
        <w:rPr>
          <w:rFonts w:ascii="Times New Roman" w:eastAsia="SimSun" w:hAnsi="Times New Roman" w:cs="Times New Roman"/>
        </w:rPr>
        <w:t>Next</w:t>
      </w:r>
      <w:r w:rsidR="00C7264D">
        <w:rPr>
          <w:rFonts w:ascii="Times New Roman" w:eastAsia="SimSun" w:hAnsi="Times New Roman" w:cs="Times New Roman"/>
        </w:rPr>
        <w:t>, this</w:t>
      </w:r>
      <w:r w:rsidR="0004293B">
        <w:rPr>
          <w:rFonts w:ascii="Times New Roman" w:eastAsia="SimSun" w:hAnsi="Times New Roman" w:cs="Times New Roman"/>
        </w:rPr>
        <w:t xml:space="preserve"> output</w:t>
      </w:r>
      <w:r w:rsidR="00C7264D">
        <w:rPr>
          <w:rFonts w:ascii="Times New Roman" w:eastAsia="SimSun" w:hAnsi="Times New Roman" w:cs="Times New Roman"/>
        </w:rPr>
        <w:t xml:space="preserve"> is</w:t>
      </w:r>
      <w:r w:rsidR="0004293B">
        <w:rPr>
          <w:rFonts w:ascii="Times New Roman" w:eastAsia="SimSun" w:hAnsi="Times New Roman" w:cs="Times New Roman"/>
        </w:rPr>
        <w:t xml:space="preserve"> stored into the data memory </w:t>
      </w:r>
      <w:r w:rsidR="00873755">
        <w:rPr>
          <w:rFonts w:ascii="Times New Roman" w:eastAsia="SimSun" w:hAnsi="Times New Roman" w:cs="Times New Roman"/>
        </w:rPr>
        <w:t xml:space="preserve">at address 3 </w:t>
      </w:r>
      <w:r w:rsidR="00C7264D">
        <w:rPr>
          <w:rFonts w:ascii="Times New Roman" w:eastAsia="SimSun" w:hAnsi="Times New Roman" w:cs="Times New Roman"/>
        </w:rPr>
        <w:t xml:space="preserve">using a store instruction </w:t>
      </w:r>
      <w:r w:rsidR="00AC7725">
        <w:rPr>
          <w:rFonts w:ascii="Times New Roman" w:eastAsia="SimSun" w:hAnsi="Times New Roman" w:cs="Times New Roman"/>
        </w:rPr>
        <w:t>with</w:t>
      </w:r>
      <w:r w:rsidR="00875EEC">
        <w:rPr>
          <w:rFonts w:ascii="Times New Roman" w:eastAsia="SimSun" w:hAnsi="Times New Roman" w:cs="Times New Roman"/>
        </w:rPr>
        <w:t xml:space="preserve"> a value of </w:t>
      </w:r>
      <w:r w:rsidR="004E59D4">
        <w:rPr>
          <w:rFonts w:ascii="Times New Roman" w:eastAsia="SimSun" w:hAnsi="Times New Roman" w:cs="Times New Roman"/>
        </w:rPr>
        <w:t xml:space="preserve">13EF in the </w:t>
      </w:r>
      <w:r w:rsidR="005B3A60">
        <w:rPr>
          <w:rFonts w:ascii="Times New Roman" w:eastAsia="SimSun" w:hAnsi="Times New Roman" w:cs="Times New Roman"/>
        </w:rPr>
        <w:t xml:space="preserve">IR. </w:t>
      </w:r>
    </w:p>
    <w:p w14:paraId="6AFA79F4" w14:textId="47196E60" w:rsidR="002D2BA9" w:rsidRDefault="002D2BA9" w:rsidP="009C4C87">
      <w:pPr>
        <w:tabs>
          <w:tab w:val="left" w:pos="2979"/>
        </w:tabs>
        <w:spacing w:line="360" w:lineRule="auto"/>
        <w:ind w:firstLine="0"/>
        <w:rPr>
          <w:rFonts w:ascii="Times New Roman" w:eastAsia="SimSun" w:hAnsi="Times New Roman" w:cs="Times New Roman"/>
          <w:b/>
          <w:bCs/>
          <w:sz w:val="28"/>
          <w:szCs w:val="28"/>
        </w:rPr>
      </w:pPr>
    </w:p>
    <w:p w14:paraId="7608CC86" w14:textId="08F1303F" w:rsidR="00642C7F" w:rsidRPr="00224840" w:rsidRDefault="00C23CD3" w:rsidP="00224840">
      <w:pPr>
        <w:tabs>
          <w:tab w:val="left" w:pos="2979"/>
        </w:tabs>
        <w:spacing w:line="360" w:lineRule="auto"/>
        <w:ind w:firstLine="0"/>
        <w:rPr>
          <w:rFonts w:ascii="Times New Roman" w:eastAsia="SimSun" w:hAnsi="Times New Roman" w:cs="Times New Roman"/>
          <w:b/>
          <w:bCs/>
          <w:sz w:val="28"/>
          <w:szCs w:val="28"/>
        </w:rPr>
      </w:pPr>
      <w:r w:rsidRPr="00C23CD3">
        <w:rPr>
          <w:rFonts w:ascii="Times New Roman" w:eastAsia="SimSun" w:hAnsi="Times New Roman" w:cs="Times New Roman"/>
          <w:b/>
          <w:bCs/>
          <w:sz w:val="28"/>
          <w:szCs w:val="28"/>
        </w:rPr>
        <w:t>5. Observations</w:t>
      </w:r>
    </w:p>
    <w:p w14:paraId="573ADC85" w14:textId="7F44A763" w:rsidR="00E6404E" w:rsidRDefault="0074369C" w:rsidP="006063B0">
      <w:pPr>
        <w:tabs>
          <w:tab w:val="left" w:pos="2979"/>
        </w:tabs>
        <w:spacing w:line="360" w:lineRule="auto"/>
        <w:ind w:firstLine="0"/>
        <w:jc w:val="both"/>
        <w:rPr>
          <w:rFonts w:ascii="Times New Roman" w:eastAsia="SimSun" w:hAnsi="Times New Roman" w:cs="Times New Roman"/>
        </w:rPr>
      </w:pPr>
      <w:r>
        <w:rPr>
          <w:rFonts w:ascii="Times New Roman" w:eastAsia="SimSun" w:hAnsi="Times New Roman" w:cs="Times New Roman"/>
        </w:rPr>
        <w:t xml:space="preserve">In this section, we </w:t>
      </w:r>
      <w:r w:rsidR="00CC613B">
        <w:rPr>
          <w:rFonts w:ascii="Times New Roman" w:eastAsia="SimSun" w:hAnsi="Times New Roman" w:cs="Times New Roman"/>
        </w:rPr>
        <w:t>share our observations for each submodule</w:t>
      </w:r>
      <w:r w:rsidR="00B6619E">
        <w:rPr>
          <w:rFonts w:ascii="Times New Roman" w:eastAsia="SimSun" w:hAnsi="Times New Roman" w:cs="Times New Roman"/>
        </w:rPr>
        <w:t xml:space="preserve"> and upper-level module. </w:t>
      </w:r>
    </w:p>
    <w:p w14:paraId="3F8FA848" w14:textId="77777777" w:rsidR="00642C7F" w:rsidRDefault="00642C7F" w:rsidP="006063B0">
      <w:pPr>
        <w:tabs>
          <w:tab w:val="left" w:pos="2979"/>
        </w:tabs>
        <w:spacing w:line="360" w:lineRule="auto"/>
        <w:ind w:firstLine="0"/>
        <w:jc w:val="both"/>
        <w:rPr>
          <w:rFonts w:ascii="Times New Roman" w:eastAsia="SimSun" w:hAnsi="Times New Roman" w:cs="Times New Roman"/>
        </w:rPr>
      </w:pPr>
    </w:p>
    <w:p w14:paraId="4076BF54" w14:textId="503BD873" w:rsidR="005156E6" w:rsidRDefault="008F7D11" w:rsidP="006063B0">
      <w:pPr>
        <w:tabs>
          <w:tab w:val="left" w:pos="2979"/>
        </w:tabs>
        <w:spacing w:line="360" w:lineRule="auto"/>
        <w:ind w:firstLine="0"/>
        <w:jc w:val="both"/>
        <w:rPr>
          <w:rFonts w:ascii="Times New Roman" w:eastAsia="SimSun" w:hAnsi="Times New Roman" w:cs="Times New Roman"/>
          <w:b/>
          <w:bCs/>
          <w:sz w:val="28"/>
          <w:szCs w:val="28"/>
        </w:rPr>
      </w:pPr>
      <w:r>
        <w:rPr>
          <w:rFonts w:ascii="Times New Roman" w:eastAsia="SimSun" w:hAnsi="Times New Roman" w:cs="Times New Roman"/>
          <w:b/>
          <w:bCs/>
          <w:sz w:val="28"/>
          <w:szCs w:val="28"/>
        </w:rPr>
        <w:t xml:space="preserve">5.1 </w:t>
      </w:r>
      <w:r w:rsidR="009C295A" w:rsidRPr="000D61E2">
        <w:rPr>
          <w:rFonts w:ascii="Times New Roman" w:eastAsia="SimSun" w:hAnsi="Times New Roman" w:cs="Times New Roman"/>
          <w:b/>
          <w:bCs/>
          <w:sz w:val="28"/>
          <w:szCs w:val="28"/>
        </w:rPr>
        <w:t>regfile16x16a.sv</w:t>
      </w:r>
    </w:p>
    <w:p w14:paraId="41E1155B" w14:textId="3186BF3A" w:rsidR="009C295A" w:rsidRDefault="00501E36" w:rsidP="006063B0">
      <w:pPr>
        <w:tabs>
          <w:tab w:val="left" w:pos="2979"/>
        </w:tabs>
        <w:spacing w:line="360" w:lineRule="auto"/>
        <w:ind w:firstLine="0"/>
        <w:jc w:val="both"/>
        <w:rPr>
          <w:rFonts w:ascii="Times New Roman" w:eastAsia="SimSun" w:hAnsi="Times New Roman" w:cs="Times New Roman"/>
        </w:rPr>
      </w:pPr>
      <w:r>
        <w:rPr>
          <w:rFonts w:ascii="Times New Roman" w:eastAsia="SimSun" w:hAnsi="Times New Roman" w:cs="Times New Roman"/>
        </w:rPr>
        <w:t xml:space="preserve">The design of the register file module was very straightforward. We were given a template </w:t>
      </w:r>
      <w:r w:rsidR="004B3498">
        <w:rPr>
          <w:rFonts w:ascii="Times New Roman" w:eastAsia="SimSun" w:hAnsi="Times New Roman" w:cs="Times New Roman"/>
        </w:rPr>
        <w:t xml:space="preserve">where we only needed to adjust the number of registers. When </w:t>
      </w:r>
      <w:r w:rsidR="00676472">
        <w:rPr>
          <w:rFonts w:ascii="Times New Roman" w:eastAsia="SimSun" w:hAnsi="Times New Roman" w:cs="Times New Roman"/>
        </w:rPr>
        <w:t xml:space="preserve">testing the register file, we </w:t>
      </w:r>
      <w:r w:rsidR="00BD15B2">
        <w:rPr>
          <w:rFonts w:ascii="Times New Roman" w:eastAsia="SimSun" w:hAnsi="Times New Roman" w:cs="Times New Roman"/>
        </w:rPr>
        <w:t>had to find a</w:t>
      </w:r>
      <w:r w:rsidR="00314560">
        <w:rPr>
          <w:rFonts w:ascii="Times New Roman" w:eastAsia="SimSun" w:hAnsi="Times New Roman" w:cs="Times New Roman"/>
        </w:rPr>
        <w:t xml:space="preserve"> way to read and write data to it. It worked best when we </w:t>
      </w:r>
      <w:r w:rsidR="009D33AC">
        <w:rPr>
          <w:rFonts w:ascii="Times New Roman" w:eastAsia="SimSun" w:hAnsi="Times New Roman" w:cs="Times New Roman"/>
        </w:rPr>
        <w:t>wrote data to the register file first and then read it</w:t>
      </w:r>
      <w:r w:rsidR="0075420A">
        <w:rPr>
          <w:rFonts w:ascii="Times New Roman" w:eastAsia="SimSun" w:hAnsi="Times New Roman" w:cs="Times New Roman"/>
        </w:rPr>
        <w:t xml:space="preserve"> afterwards. </w:t>
      </w:r>
    </w:p>
    <w:p w14:paraId="45FBCE38" w14:textId="77777777" w:rsidR="00642C7F" w:rsidRPr="00501E36" w:rsidRDefault="00642C7F" w:rsidP="006063B0">
      <w:pPr>
        <w:tabs>
          <w:tab w:val="left" w:pos="2979"/>
        </w:tabs>
        <w:spacing w:line="360" w:lineRule="auto"/>
        <w:ind w:firstLine="0"/>
        <w:jc w:val="both"/>
        <w:rPr>
          <w:rFonts w:ascii="Times New Roman" w:eastAsia="SimSun" w:hAnsi="Times New Roman" w:cs="Times New Roman"/>
        </w:rPr>
      </w:pPr>
    </w:p>
    <w:p w14:paraId="71E703F1" w14:textId="377514B9" w:rsidR="009C295A" w:rsidRDefault="009C295A" w:rsidP="006063B0">
      <w:pPr>
        <w:tabs>
          <w:tab w:val="left" w:pos="2979"/>
        </w:tabs>
        <w:spacing w:line="360" w:lineRule="auto"/>
        <w:ind w:firstLine="0"/>
        <w:jc w:val="both"/>
        <w:rPr>
          <w:rFonts w:ascii="Times New Roman" w:eastAsia="SimSun" w:hAnsi="Times New Roman" w:cs="Times New Roman"/>
          <w:b/>
          <w:bCs/>
          <w:sz w:val="28"/>
          <w:szCs w:val="28"/>
        </w:rPr>
      </w:pPr>
      <w:r>
        <w:rPr>
          <w:rFonts w:ascii="Times New Roman" w:eastAsia="SimSun" w:hAnsi="Times New Roman" w:cs="Times New Roman"/>
          <w:b/>
          <w:bCs/>
          <w:sz w:val="28"/>
          <w:szCs w:val="28"/>
        </w:rPr>
        <w:t xml:space="preserve">5.2 </w:t>
      </w:r>
      <w:r w:rsidRPr="001359AD">
        <w:rPr>
          <w:rFonts w:ascii="Times New Roman" w:eastAsia="SimSun" w:hAnsi="Times New Roman" w:cs="Times New Roman"/>
          <w:b/>
          <w:bCs/>
          <w:sz w:val="28"/>
          <w:szCs w:val="28"/>
        </w:rPr>
        <w:t>Mux_n_2to1.sv</w:t>
      </w:r>
    </w:p>
    <w:p w14:paraId="63F8A86B" w14:textId="7F0E6455" w:rsidR="009C295A" w:rsidRDefault="009F0F82" w:rsidP="00E978F0">
      <w:pPr>
        <w:tabs>
          <w:tab w:val="left" w:pos="2979"/>
        </w:tabs>
        <w:spacing w:line="360" w:lineRule="auto"/>
        <w:ind w:firstLine="0"/>
        <w:rPr>
          <w:rFonts w:ascii="Times New Roman" w:eastAsia="SimSun" w:hAnsi="Times New Roman" w:cs="Times New Roman"/>
        </w:rPr>
      </w:pPr>
      <w:r>
        <w:rPr>
          <w:rFonts w:ascii="Times New Roman" w:eastAsia="SimSun" w:hAnsi="Times New Roman" w:cs="Times New Roman"/>
        </w:rPr>
        <w:t xml:space="preserve">The design of the 2-to-1 Mux module was also very straightforward. We only needed to modify a 2-to-1 Mux we have made previously to use 16-bit inputs and outputs. Testing the Mux was </w:t>
      </w:r>
      <w:r w:rsidR="00D74B47">
        <w:rPr>
          <w:rFonts w:ascii="Times New Roman" w:eastAsia="SimSun" w:hAnsi="Times New Roman" w:cs="Times New Roman"/>
        </w:rPr>
        <w:t xml:space="preserve">the </w:t>
      </w:r>
      <w:r w:rsidR="00E978F0">
        <w:rPr>
          <w:rFonts w:ascii="Times New Roman" w:eastAsia="SimSun" w:hAnsi="Times New Roman" w:cs="Times New Roman"/>
        </w:rPr>
        <w:t>simple and not worth commenting on.</w:t>
      </w:r>
    </w:p>
    <w:p w14:paraId="25A496EB" w14:textId="77777777" w:rsidR="00642C7F" w:rsidRPr="00E978F0" w:rsidRDefault="00642C7F" w:rsidP="00E978F0">
      <w:pPr>
        <w:tabs>
          <w:tab w:val="left" w:pos="2979"/>
        </w:tabs>
        <w:spacing w:line="360" w:lineRule="auto"/>
        <w:ind w:firstLine="0"/>
        <w:rPr>
          <w:rFonts w:ascii="Times New Roman" w:eastAsia="SimSun" w:hAnsi="Times New Roman" w:cs="Times New Roman"/>
        </w:rPr>
      </w:pPr>
    </w:p>
    <w:p w14:paraId="2CE586B5" w14:textId="0717D40C" w:rsidR="009C295A" w:rsidRDefault="009C295A" w:rsidP="006063B0">
      <w:pPr>
        <w:tabs>
          <w:tab w:val="left" w:pos="2979"/>
        </w:tabs>
        <w:spacing w:line="360" w:lineRule="auto"/>
        <w:ind w:firstLine="0"/>
        <w:jc w:val="both"/>
        <w:rPr>
          <w:rFonts w:ascii="Times New Roman" w:eastAsia="SimSun" w:hAnsi="Times New Roman" w:cs="Times New Roman"/>
          <w:b/>
          <w:bCs/>
          <w:sz w:val="28"/>
          <w:szCs w:val="28"/>
        </w:rPr>
      </w:pPr>
      <w:r>
        <w:rPr>
          <w:rFonts w:ascii="Times New Roman" w:eastAsia="SimSun" w:hAnsi="Times New Roman" w:cs="Times New Roman"/>
          <w:b/>
          <w:bCs/>
          <w:sz w:val="28"/>
          <w:szCs w:val="28"/>
        </w:rPr>
        <w:t xml:space="preserve">5.3 </w:t>
      </w:r>
      <w:r w:rsidRPr="001359AD">
        <w:rPr>
          <w:rFonts w:ascii="Times New Roman" w:eastAsia="SimSun" w:hAnsi="Times New Roman" w:cs="Times New Roman"/>
          <w:b/>
          <w:bCs/>
          <w:sz w:val="28"/>
          <w:szCs w:val="28"/>
        </w:rPr>
        <w:t>ALU.sv</w:t>
      </w:r>
    </w:p>
    <w:p w14:paraId="6C5EF76A" w14:textId="497D5E6B" w:rsidR="00642C7F" w:rsidRDefault="00E978F0" w:rsidP="00642C7F">
      <w:pPr>
        <w:tabs>
          <w:tab w:val="left" w:pos="2979"/>
        </w:tabs>
        <w:spacing w:line="360" w:lineRule="auto"/>
        <w:ind w:firstLine="0"/>
        <w:rPr>
          <w:rFonts w:ascii="Times New Roman" w:eastAsia="SimSun" w:hAnsi="Times New Roman" w:cs="Times New Roman"/>
        </w:rPr>
      </w:pPr>
      <w:r>
        <w:rPr>
          <w:rFonts w:ascii="Times New Roman" w:eastAsia="SimSun" w:hAnsi="Times New Roman" w:cs="Times New Roman"/>
        </w:rPr>
        <w:t xml:space="preserve">The design of the ALU module was fairly straightforward. There was </w:t>
      </w:r>
      <w:r w:rsidR="00430F81">
        <w:rPr>
          <w:rFonts w:ascii="Times New Roman" w:eastAsia="SimSun" w:hAnsi="Times New Roman" w:cs="Times New Roman"/>
        </w:rPr>
        <w:t>a truncation</w:t>
      </w:r>
      <w:r>
        <w:rPr>
          <w:rFonts w:ascii="Times New Roman" w:eastAsia="SimSun" w:hAnsi="Times New Roman" w:cs="Times New Roman"/>
        </w:rPr>
        <w:t xml:space="preserve"> </w:t>
      </w:r>
      <w:r w:rsidR="000B28D2">
        <w:rPr>
          <w:rFonts w:ascii="Times New Roman" w:eastAsia="SimSun" w:hAnsi="Times New Roman" w:cs="Times New Roman"/>
        </w:rPr>
        <w:t>warning</w:t>
      </w:r>
      <w:r>
        <w:rPr>
          <w:rFonts w:ascii="Times New Roman" w:eastAsia="SimSun" w:hAnsi="Times New Roman" w:cs="Times New Roman"/>
        </w:rPr>
        <w:t xml:space="preserve"> that we encountered only when </w:t>
      </w:r>
      <w:r w:rsidR="000B28D2">
        <w:rPr>
          <w:rFonts w:ascii="Times New Roman" w:eastAsia="SimSun" w:hAnsi="Times New Roman" w:cs="Times New Roman"/>
        </w:rPr>
        <w:t>running the top-level Project module</w:t>
      </w:r>
      <w:r w:rsidR="006C2B02">
        <w:rPr>
          <w:rFonts w:ascii="Times New Roman" w:eastAsia="SimSun" w:hAnsi="Times New Roman" w:cs="Times New Roman"/>
        </w:rPr>
        <w:t xml:space="preserve">. </w:t>
      </w:r>
      <w:r w:rsidR="00430F81">
        <w:rPr>
          <w:rFonts w:ascii="Times New Roman" w:eastAsia="SimSun" w:hAnsi="Times New Roman" w:cs="Times New Roman"/>
        </w:rPr>
        <w:t>In t</w:t>
      </w:r>
      <w:r w:rsidR="004F0297">
        <w:rPr>
          <w:rFonts w:ascii="Times New Roman" w:eastAsia="SimSun" w:hAnsi="Times New Roman" w:cs="Times New Roman"/>
        </w:rPr>
        <w:t xml:space="preserve">he case where the value A is incremented by 1, we </w:t>
      </w:r>
      <w:r w:rsidR="005A5C29">
        <w:rPr>
          <w:rFonts w:ascii="Times New Roman" w:eastAsia="SimSun" w:hAnsi="Times New Roman" w:cs="Times New Roman"/>
        </w:rPr>
        <w:t>changed it from simply “A + 1” to “A + 16’h1</w:t>
      </w:r>
      <w:r w:rsidR="00897C04">
        <w:rPr>
          <w:rFonts w:ascii="Times New Roman" w:eastAsia="SimSun" w:hAnsi="Times New Roman" w:cs="Times New Roman"/>
        </w:rPr>
        <w:t>.</w:t>
      </w:r>
      <w:r w:rsidR="005A5C29">
        <w:rPr>
          <w:rFonts w:ascii="Times New Roman" w:eastAsia="SimSun" w:hAnsi="Times New Roman" w:cs="Times New Roman"/>
        </w:rPr>
        <w:t>”</w:t>
      </w:r>
      <w:r w:rsidR="00430F81">
        <w:rPr>
          <w:rFonts w:ascii="Times New Roman" w:eastAsia="SimSun" w:hAnsi="Times New Roman" w:cs="Times New Roman"/>
        </w:rPr>
        <w:t xml:space="preserve"> Another thing to note is that th</w:t>
      </w:r>
      <w:r w:rsidR="00273A35">
        <w:rPr>
          <w:rFonts w:ascii="Times New Roman" w:eastAsia="SimSun" w:hAnsi="Times New Roman" w:cs="Times New Roman"/>
        </w:rPr>
        <w:t xml:space="preserve">ere is no carry </w:t>
      </w:r>
      <w:r w:rsidR="00972A56">
        <w:rPr>
          <w:rFonts w:ascii="Times New Roman" w:eastAsia="SimSun" w:hAnsi="Times New Roman" w:cs="Times New Roman"/>
        </w:rPr>
        <w:t xml:space="preserve">bit </w:t>
      </w:r>
      <w:r w:rsidR="000C357B">
        <w:rPr>
          <w:rFonts w:ascii="Times New Roman" w:eastAsia="SimSun" w:hAnsi="Times New Roman" w:cs="Times New Roman"/>
        </w:rPr>
        <w:t xml:space="preserve">so </w:t>
      </w:r>
      <w:r w:rsidR="007F4C75">
        <w:rPr>
          <w:rFonts w:ascii="Times New Roman" w:eastAsia="SimSun" w:hAnsi="Times New Roman" w:cs="Times New Roman"/>
        </w:rPr>
        <w:t xml:space="preserve">when the numbers are very large, there </w:t>
      </w:r>
      <w:r w:rsidR="00DA4531">
        <w:rPr>
          <w:rFonts w:ascii="Times New Roman" w:eastAsia="SimSun" w:hAnsi="Times New Roman" w:cs="Times New Roman"/>
        </w:rPr>
        <w:t>will likely be an incorrect result.</w:t>
      </w:r>
    </w:p>
    <w:p w14:paraId="206ED228" w14:textId="77777777" w:rsidR="00F36BC4" w:rsidRPr="00642C7F" w:rsidRDefault="00F36BC4" w:rsidP="00642C7F">
      <w:pPr>
        <w:tabs>
          <w:tab w:val="left" w:pos="2979"/>
        </w:tabs>
        <w:spacing w:line="360" w:lineRule="auto"/>
        <w:ind w:firstLine="0"/>
        <w:rPr>
          <w:rFonts w:ascii="Times New Roman" w:eastAsia="SimSun" w:hAnsi="Times New Roman" w:cs="Times New Roman"/>
        </w:rPr>
      </w:pPr>
    </w:p>
    <w:p w14:paraId="448F4AE1" w14:textId="0505AA2C" w:rsidR="00005864" w:rsidRDefault="009C295A" w:rsidP="00005864">
      <w:pPr>
        <w:tabs>
          <w:tab w:val="left" w:pos="2979"/>
        </w:tabs>
        <w:spacing w:line="360" w:lineRule="auto"/>
        <w:ind w:firstLine="0"/>
        <w:jc w:val="both"/>
        <w:rPr>
          <w:rFonts w:ascii="Times New Roman" w:eastAsia="SimSun" w:hAnsi="Times New Roman" w:cs="Times New Roman"/>
          <w:b/>
          <w:bCs/>
          <w:sz w:val="28"/>
          <w:szCs w:val="28"/>
        </w:rPr>
      </w:pPr>
      <w:r>
        <w:rPr>
          <w:rFonts w:ascii="Times New Roman" w:eastAsia="SimSun" w:hAnsi="Times New Roman" w:cs="Times New Roman"/>
          <w:b/>
          <w:bCs/>
          <w:sz w:val="28"/>
          <w:szCs w:val="28"/>
        </w:rPr>
        <w:lastRenderedPageBreak/>
        <w:t>5.4</w:t>
      </w:r>
      <w:r w:rsidR="00633A26">
        <w:rPr>
          <w:rFonts w:ascii="Times New Roman" w:eastAsia="SimSun" w:hAnsi="Times New Roman" w:cs="Times New Roman"/>
          <w:b/>
          <w:bCs/>
          <w:sz w:val="28"/>
          <w:szCs w:val="28"/>
        </w:rPr>
        <w:t xml:space="preserve"> Datapath.sv</w:t>
      </w:r>
      <w:r w:rsidR="00005864">
        <w:rPr>
          <w:rFonts w:ascii="Times New Roman" w:eastAsia="SimSun" w:hAnsi="Times New Roman" w:cs="Times New Roman"/>
          <w:b/>
          <w:bCs/>
          <w:sz w:val="28"/>
          <w:szCs w:val="28"/>
        </w:rPr>
        <w:t xml:space="preserve"> </w:t>
      </w:r>
    </w:p>
    <w:p w14:paraId="6A8FD624" w14:textId="2939A0A2" w:rsidR="00224840" w:rsidRDefault="00656A25" w:rsidP="00224840">
      <w:pPr>
        <w:tabs>
          <w:tab w:val="left" w:pos="2979"/>
        </w:tabs>
        <w:spacing w:line="360" w:lineRule="auto"/>
        <w:ind w:firstLine="0"/>
        <w:jc w:val="both"/>
        <w:rPr>
          <w:rFonts w:ascii="Times New Roman" w:eastAsia="SimSun" w:hAnsi="Times New Roman" w:cs="Times New Roman"/>
          <w:b/>
          <w:bCs/>
          <w:sz w:val="28"/>
          <w:szCs w:val="28"/>
        </w:rPr>
      </w:pPr>
      <w:r w:rsidRPr="00A0783F">
        <w:rPr>
          <w:rFonts w:ascii="Times New Roman" w:eastAsia="SimSun" w:hAnsi="Times New Roman" w:cs="Times New Roman"/>
          <w:noProof/>
        </w:rPr>
        <w:drawing>
          <wp:anchor distT="0" distB="0" distL="114300" distR="114300" simplePos="0" relativeHeight="251658262" behindDoc="1" locked="0" layoutInCell="1" allowOverlap="1" wp14:anchorId="4E0E0773" wp14:editId="6010DCF2">
            <wp:simplePos x="0" y="0"/>
            <wp:positionH relativeFrom="margin">
              <wp:align>right</wp:align>
            </wp:positionH>
            <wp:positionV relativeFrom="paragraph">
              <wp:posOffset>1915795</wp:posOffset>
            </wp:positionV>
            <wp:extent cx="5943600" cy="2701925"/>
            <wp:effectExtent l="19050" t="19050" r="19050" b="22225"/>
            <wp:wrapTight wrapText="bothSides">
              <wp:wrapPolygon edited="0">
                <wp:start x="-69" y="-152"/>
                <wp:lineTo x="-69" y="21625"/>
                <wp:lineTo x="21600" y="21625"/>
                <wp:lineTo x="21600" y="-152"/>
                <wp:lineTo x="-69" y="-152"/>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2701925"/>
                    </a:xfrm>
                    <a:prstGeom prst="rect">
                      <a:avLst/>
                    </a:prstGeom>
                    <a:ln>
                      <a:solidFill>
                        <a:schemeClr val="tx1"/>
                      </a:solidFill>
                    </a:ln>
                  </pic:spPr>
                </pic:pic>
              </a:graphicData>
            </a:graphic>
          </wp:anchor>
        </w:drawing>
      </w:r>
      <w:r w:rsidR="00005864">
        <w:rPr>
          <w:noProof/>
        </w:rPr>
        <mc:AlternateContent>
          <mc:Choice Requires="wps">
            <w:drawing>
              <wp:anchor distT="0" distB="0" distL="114300" distR="114300" simplePos="0" relativeHeight="251658260" behindDoc="1" locked="0" layoutInCell="1" allowOverlap="1" wp14:anchorId="5878CC07" wp14:editId="28253984">
                <wp:simplePos x="0" y="0"/>
                <wp:positionH relativeFrom="margin">
                  <wp:align>right</wp:align>
                </wp:positionH>
                <wp:positionV relativeFrom="paragraph">
                  <wp:posOffset>4693920</wp:posOffset>
                </wp:positionV>
                <wp:extent cx="5943600" cy="394970"/>
                <wp:effectExtent l="0" t="0" r="0" b="5080"/>
                <wp:wrapTight wrapText="bothSides">
                  <wp:wrapPolygon edited="0">
                    <wp:start x="0" y="0"/>
                    <wp:lineTo x="0" y="20836"/>
                    <wp:lineTo x="21531" y="20836"/>
                    <wp:lineTo x="21531"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5943600" cy="394970"/>
                        </a:xfrm>
                        <a:prstGeom prst="rect">
                          <a:avLst/>
                        </a:prstGeom>
                        <a:solidFill>
                          <a:prstClr val="white"/>
                        </a:solidFill>
                        <a:ln>
                          <a:noFill/>
                        </a:ln>
                      </wps:spPr>
                      <wps:txbx>
                        <w:txbxContent>
                          <w:p w14:paraId="7EB2E8C0" w14:textId="4CB66DCE" w:rsidR="00CE63BF" w:rsidRDefault="00B6619E" w:rsidP="00CE63BF">
                            <w:pPr>
                              <w:pStyle w:val="Caption"/>
                              <w:spacing w:after="0"/>
                              <w:jc w:val="center"/>
                              <w:rPr>
                                <w:i w:val="0"/>
                                <w:iCs w:val="0"/>
                                <w:sz w:val="24"/>
                                <w:szCs w:val="20"/>
                              </w:rPr>
                            </w:pPr>
                            <w:r w:rsidRPr="00E20DB8">
                              <w:rPr>
                                <w:b/>
                                <w:bCs/>
                                <w:i w:val="0"/>
                                <w:iCs w:val="0"/>
                                <w:sz w:val="24"/>
                                <w:szCs w:val="20"/>
                              </w:rPr>
                              <w:t xml:space="preserve">Figure </w:t>
                            </w:r>
                            <w:r w:rsidR="00224840">
                              <w:rPr>
                                <w:b/>
                                <w:bCs/>
                                <w:i w:val="0"/>
                                <w:iCs w:val="0"/>
                                <w:sz w:val="24"/>
                                <w:szCs w:val="20"/>
                              </w:rPr>
                              <w:t>22</w:t>
                            </w:r>
                            <w:r>
                              <w:rPr>
                                <w:b/>
                                <w:bCs/>
                                <w:i w:val="0"/>
                                <w:iCs w:val="0"/>
                                <w:sz w:val="24"/>
                                <w:szCs w:val="20"/>
                              </w:rPr>
                              <w:t>:</w:t>
                            </w:r>
                            <w:r>
                              <w:rPr>
                                <w:i w:val="0"/>
                                <w:iCs w:val="0"/>
                                <w:sz w:val="24"/>
                                <w:szCs w:val="20"/>
                              </w:rPr>
                              <w:t xml:space="preserve"> SystemVerilog code the store instructions in the Datapath testbench </w:t>
                            </w:r>
                          </w:p>
                          <w:p w14:paraId="1F07A0FF" w14:textId="3862B299" w:rsidR="00B6619E" w:rsidRPr="00B6619E" w:rsidRDefault="00B6619E" w:rsidP="00B6619E">
                            <w:pPr>
                              <w:pStyle w:val="Caption"/>
                              <w:jc w:val="center"/>
                              <w:rPr>
                                <w:i w:val="0"/>
                                <w:iCs w:val="0"/>
                                <w:sz w:val="24"/>
                                <w:szCs w:val="20"/>
                              </w:rPr>
                            </w:pPr>
                            <w:r>
                              <w:rPr>
                                <w:i w:val="0"/>
                                <w:iCs w:val="0"/>
                                <w:sz w:val="24"/>
                                <w:szCs w:val="20"/>
                              </w:rPr>
                              <w:t xml:space="preserve">(Note the </w:t>
                            </w:r>
                            <w:r w:rsidR="00007595">
                              <w:rPr>
                                <w:i w:val="0"/>
                                <w:iCs w:val="0"/>
                                <w:sz w:val="24"/>
                                <w:szCs w:val="20"/>
                              </w:rPr>
                              <w:t>extra</w:t>
                            </w:r>
                            <w:r w:rsidR="00506AA3">
                              <w:rPr>
                                <w:i w:val="0"/>
                                <w:iCs w:val="0"/>
                                <w:sz w:val="24"/>
                                <w:szCs w:val="20"/>
                              </w:rPr>
                              <w:t xml:space="preserve"> time</w:t>
                            </w:r>
                            <w:r w:rsidR="004F15C5">
                              <w:rPr>
                                <w:i w:val="0"/>
                                <w:iCs w:val="0"/>
                                <w:sz w:val="24"/>
                                <w:szCs w:val="20"/>
                              </w:rPr>
                              <w:t xml:space="preserve"> after </w:t>
                            </w:r>
                            <w:r w:rsidR="00CE63BF">
                              <w:rPr>
                                <w:i w:val="0"/>
                                <w:iCs w:val="0"/>
                                <w:sz w:val="24"/>
                                <w:szCs w:val="20"/>
                              </w:rPr>
                              <w:t>each @ statement)</w:t>
                            </w:r>
                            <w:r>
                              <w:rPr>
                                <w:i w:val="0"/>
                                <w:iCs w:val="0"/>
                                <w:sz w:val="24"/>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78CC07" id="Text Box 27" o:spid="_x0000_s1048" type="#_x0000_t202" style="position:absolute;left:0;text-align:left;margin-left:416.8pt;margin-top:369.6pt;width:468pt;height:31.1pt;z-index:-2516582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" stroked="f">
                <v:textbox inset="0,0,0,0">
                  <w:txbxContent>
                    <w:p w14:paraId="7EB2E8C0" w14:textId="4CB66DCE" w:rsidR="00CE63BF" w:rsidRDefault="00B6619E" w:rsidP="00CE63BF">
                      <w:pPr>
                        <w:pStyle w:val="Caption"/>
                        <w:spacing w:after="0"/>
                        <w:jc w:val="center"/>
                        <w:rPr>
                          <w:i w:val="0"/>
                          <w:iCs w:val="0"/>
                          <w:sz w:val="24"/>
                          <w:szCs w:val="20"/>
                        </w:rPr>
                      </w:pPr>
                      <w:r w:rsidRPr="00E20DB8">
                        <w:rPr>
                          <w:b/>
                          <w:bCs/>
                          <w:i w:val="0"/>
                          <w:iCs w:val="0"/>
                          <w:sz w:val="24"/>
                          <w:szCs w:val="20"/>
                        </w:rPr>
                        <w:t xml:space="preserve">Figure </w:t>
                      </w:r>
                      <w:r w:rsidR="00224840">
                        <w:rPr>
                          <w:b/>
                          <w:bCs/>
                          <w:i w:val="0"/>
                          <w:iCs w:val="0"/>
                          <w:sz w:val="24"/>
                          <w:szCs w:val="20"/>
                        </w:rPr>
                        <w:t>22</w:t>
                      </w:r>
                      <w:r>
                        <w:rPr>
                          <w:b/>
                          <w:bCs/>
                          <w:i w:val="0"/>
                          <w:iCs w:val="0"/>
                          <w:sz w:val="24"/>
                          <w:szCs w:val="20"/>
                        </w:rPr>
                        <w:t>:</w:t>
                      </w:r>
                      <w:r>
                        <w:rPr>
                          <w:i w:val="0"/>
                          <w:iCs w:val="0"/>
                          <w:sz w:val="24"/>
                          <w:szCs w:val="20"/>
                        </w:rPr>
                        <w:t xml:space="preserve"> SystemVerilog code the store instructions in the Datapath testbench </w:t>
                      </w:r>
                    </w:p>
                    <w:p w14:paraId="1F07A0FF" w14:textId="3862B299" w:rsidR="00B6619E" w:rsidRPr="00B6619E" w:rsidRDefault="00B6619E" w:rsidP="00B6619E">
                      <w:pPr>
                        <w:pStyle w:val="Caption"/>
                        <w:jc w:val="center"/>
                        <w:rPr>
                          <w:i w:val="0"/>
                          <w:iCs w:val="0"/>
                          <w:sz w:val="24"/>
                          <w:szCs w:val="20"/>
                        </w:rPr>
                      </w:pPr>
                      <w:r>
                        <w:rPr>
                          <w:i w:val="0"/>
                          <w:iCs w:val="0"/>
                          <w:sz w:val="24"/>
                          <w:szCs w:val="20"/>
                        </w:rPr>
                        <w:t xml:space="preserve">(Note the </w:t>
                      </w:r>
                      <w:r w:rsidR="00007595">
                        <w:rPr>
                          <w:i w:val="0"/>
                          <w:iCs w:val="0"/>
                          <w:sz w:val="24"/>
                          <w:szCs w:val="20"/>
                        </w:rPr>
                        <w:t>extra</w:t>
                      </w:r>
                      <w:r w:rsidR="00506AA3">
                        <w:rPr>
                          <w:i w:val="0"/>
                          <w:iCs w:val="0"/>
                          <w:sz w:val="24"/>
                          <w:szCs w:val="20"/>
                        </w:rPr>
                        <w:t xml:space="preserve"> time</w:t>
                      </w:r>
                      <w:r w:rsidR="004F15C5">
                        <w:rPr>
                          <w:i w:val="0"/>
                          <w:iCs w:val="0"/>
                          <w:sz w:val="24"/>
                          <w:szCs w:val="20"/>
                        </w:rPr>
                        <w:t xml:space="preserve"> after </w:t>
                      </w:r>
                      <w:r w:rsidR="00CE63BF">
                        <w:rPr>
                          <w:i w:val="0"/>
                          <w:iCs w:val="0"/>
                          <w:sz w:val="24"/>
                          <w:szCs w:val="20"/>
                        </w:rPr>
                        <w:t>each @ statement)</w:t>
                      </w:r>
                      <w:r>
                        <w:rPr>
                          <w:i w:val="0"/>
                          <w:iCs w:val="0"/>
                          <w:sz w:val="24"/>
                          <w:szCs w:val="20"/>
                        </w:rPr>
                        <w:t xml:space="preserve">          </w:t>
                      </w:r>
                    </w:p>
                  </w:txbxContent>
                </v:textbox>
                <w10:wrap type="tight" anchorx="margin"/>
              </v:shape>
            </w:pict>
          </mc:Fallback>
        </mc:AlternateContent>
      </w:r>
      <w:r w:rsidR="00DA4531">
        <w:rPr>
          <w:rFonts w:ascii="Times New Roman" w:eastAsia="SimSun" w:hAnsi="Times New Roman" w:cs="Times New Roman"/>
        </w:rPr>
        <w:t>The design of the Datapath</w:t>
      </w:r>
      <w:r w:rsidR="00C97315">
        <w:rPr>
          <w:rFonts w:ascii="Times New Roman" w:eastAsia="SimSun" w:hAnsi="Times New Roman" w:cs="Times New Roman"/>
        </w:rPr>
        <w:t xml:space="preserve"> had some hurdles. </w:t>
      </w:r>
      <w:r w:rsidR="00784E61">
        <w:rPr>
          <w:rFonts w:ascii="Times New Roman" w:eastAsia="SimSun" w:hAnsi="Times New Roman" w:cs="Times New Roman"/>
        </w:rPr>
        <w:t xml:space="preserve">The main module was fairly straightforward </w:t>
      </w:r>
      <w:r w:rsidR="009F2201">
        <w:rPr>
          <w:rFonts w:ascii="Times New Roman" w:eastAsia="SimSun" w:hAnsi="Times New Roman" w:cs="Times New Roman"/>
        </w:rPr>
        <w:t xml:space="preserve">except for an issue </w:t>
      </w:r>
      <w:r w:rsidR="00592E72">
        <w:rPr>
          <w:rFonts w:ascii="Times New Roman" w:eastAsia="SimSun" w:hAnsi="Times New Roman" w:cs="Times New Roman"/>
        </w:rPr>
        <w:t>caused by</w:t>
      </w:r>
      <w:r w:rsidR="009F2201">
        <w:rPr>
          <w:rFonts w:ascii="Times New Roman" w:eastAsia="SimSun" w:hAnsi="Times New Roman" w:cs="Times New Roman"/>
        </w:rPr>
        <w:t xml:space="preserve"> connect</w:t>
      </w:r>
      <w:r w:rsidR="00592E72">
        <w:rPr>
          <w:rFonts w:ascii="Times New Roman" w:eastAsia="SimSun" w:hAnsi="Times New Roman" w:cs="Times New Roman"/>
        </w:rPr>
        <w:t xml:space="preserve">ing </w:t>
      </w:r>
      <w:r w:rsidR="009F2201">
        <w:rPr>
          <w:rFonts w:ascii="Times New Roman" w:eastAsia="SimSun" w:hAnsi="Times New Roman" w:cs="Times New Roman"/>
        </w:rPr>
        <w:t xml:space="preserve">the outputs of the Datapath to </w:t>
      </w:r>
      <w:r w:rsidR="00592E72">
        <w:rPr>
          <w:rFonts w:ascii="Times New Roman" w:eastAsia="SimSun" w:hAnsi="Times New Roman" w:cs="Times New Roman"/>
        </w:rPr>
        <w:t xml:space="preserve">the </w:t>
      </w:r>
      <w:r w:rsidR="009F2201">
        <w:rPr>
          <w:rFonts w:ascii="Times New Roman" w:eastAsia="SimSun" w:hAnsi="Times New Roman" w:cs="Times New Roman"/>
        </w:rPr>
        <w:t xml:space="preserve">inputs of </w:t>
      </w:r>
      <w:r w:rsidR="007E2271">
        <w:rPr>
          <w:rFonts w:ascii="Times New Roman" w:eastAsia="SimSun" w:hAnsi="Times New Roman" w:cs="Times New Roman"/>
        </w:rPr>
        <w:t xml:space="preserve">a submodule </w:t>
      </w:r>
      <w:r w:rsidR="001E5597">
        <w:rPr>
          <w:rFonts w:ascii="Times New Roman" w:eastAsia="SimSun" w:hAnsi="Times New Roman" w:cs="Times New Roman"/>
        </w:rPr>
        <w:t xml:space="preserve">inside the Datapath. </w:t>
      </w:r>
      <w:r w:rsidR="00592E72">
        <w:rPr>
          <w:rFonts w:ascii="Times New Roman" w:eastAsia="SimSun" w:hAnsi="Times New Roman" w:cs="Times New Roman"/>
        </w:rPr>
        <w:t xml:space="preserve">This problem was solved by creating wires and assigning the outputs to the wire values. The largest struggle in the entire project was in designing the Datapath testbench. </w:t>
      </w:r>
      <w:r w:rsidR="006829BF">
        <w:rPr>
          <w:rFonts w:ascii="Times New Roman" w:eastAsia="SimSun" w:hAnsi="Times New Roman" w:cs="Times New Roman"/>
        </w:rPr>
        <w:t xml:space="preserve">For a long time, we </w:t>
      </w:r>
      <w:r w:rsidR="005D5610">
        <w:rPr>
          <w:rFonts w:ascii="Times New Roman" w:eastAsia="SimSun" w:hAnsi="Times New Roman" w:cs="Times New Roman"/>
        </w:rPr>
        <w:t>couldn’t</w:t>
      </w:r>
      <w:r w:rsidR="006829BF">
        <w:rPr>
          <w:rFonts w:ascii="Times New Roman" w:eastAsia="SimSun" w:hAnsi="Times New Roman" w:cs="Times New Roman"/>
        </w:rPr>
        <w:t xml:space="preserve"> see the values in the data memory change</w:t>
      </w:r>
      <w:r w:rsidR="005C4346">
        <w:rPr>
          <w:rFonts w:ascii="Times New Roman" w:eastAsia="SimSun" w:hAnsi="Times New Roman" w:cs="Times New Roman"/>
        </w:rPr>
        <w:t xml:space="preserve"> when testing a store instruction</w:t>
      </w:r>
      <w:r w:rsidR="006829BF">
        <w:rPr>
          <w:rFonts w:ascii="Times New Roman" w:eastAsia="SimSun" w:hAnsi="Times New Roman" w:cs="Times New Roman"/>
        </w:rPr>
        <w:t xml:space="preserve">. </w:t>
      </w:r>
      <w:r w:rsidR="005D5610">
        <w:rPr>
          <w:rFonts w:ascii="Times New Roman" w:eastAsia="SimSun" w:hAnsi="Times New Roman" w:cs="Times New Roman"/>
        </w:rPr>
        <w:t xml:space="preserve">This was fixed by </w:t>
      </w:r>
      <w:r w:rsidR="00273043">
        <w:rPr>
          <w:rFonts w:ascii="Times New Roman" w:eastAsia="SimSun" w:hAnsi="Times New Roman" w:cs="Times New Roman"/>
        </w:rPr>
        <w:t xml:space="preserve">adding </w:t>
      </w:r>
      <w:r w:rsidR="005C4346">
        <w:rPr>
          <w:rFonts w:ascii="Times New Roman" w:eastAsia="SimSun" w:hAnsi="Times New Roman" w:cs="Times New Roman"/>
        </w:rPr>
        <w:t>more time between the instructions</w:t>
      </w:r>
      <w:r w:rsidR="00A0783F">
        <w:rPr>
          <w:rFonts w:ascii="Times New Roman" w:eastAsia="SimSun" w:hAnsi="Times New Roman" w:cs="Times New Roman"/>
        </w:rPr>
        <w:t xml:space="preserve"> right after the </w:t>
      </w:r>
      <w:r w:rsidR="004F3F47">
        <w:rPr>
          <w:rFonts w:ascii="Times New Roman" w:eastAsia="SimSun" w:hAnsi="Times New Roman" w:cs="Times New Roman"/>
        </w:rPr>
        <w:t>@(neg</w:t>
      </w:r>
      <w:r w:rsidR="0074369C">
        <w:rPr>
          <w:rFonts w:ascii="Times New Roman" w:eastAsia="SimSun" w:hAnsi="Times New Roman" w:cs="Times New Roman"/>
        </w:rPr>
        <w:t>edge) and @(posedge) statements as shown below in Figure</w:t>
      </w:r>
      <w:r w:rsidR="00B6619E">
        <w:rPr>
          <w:rFonts w:ascii="Times New Roman" w:eastAsia="SimSun" w:hAnsi="Times New Roman" w:cs="Times New Roman"/>
        </w:rPr>
        <w:t xml:space="preserve"> </w:t>
      </w:r>
      <w:r w:rsidR="00952821">
        <w:rPr>
          <w:rFonts w:ascii="Times New Roman" w:eastAsia="SimSun" w:hAnsi="Times New Roman" w:cs="Times New Roman"/>
        </w:rPr>
        <w:t>22.</w:t>
      </w:r>
    </w:p>
    <w:p w14:paraId="68C9A9E1" w14:textId="77777777" w:rsidR="00656A25" w:rsidRDefault="00656A25" w:rsidP="00224840">
      <w:pPr>
        <w:tabs>
          <w:tab w:val="left" w:pos="2979"/>
        </w:tabs>
        <w:spacing w:line="360" w:lineRule="auto"/>
        <w:ind w:firstLine="0"/>
        <w:jc w:val="both"/>
        <w:rPr>
          <w:rFonts w:ascii="Times New Roman" w:eastAsia="SimSun" w:hAnsi="Times New Roman" w:cs="Times New Roman"/>
          <w:b/>
          <w:bCs/>
          <w:sz w:val="28"/>
          <w:szCs w:val="28"/>
        </w:rPr>
      </w:pPr>
    </w:p>
    <w:p w14:paraId="3AFA1679" w14:textId="5135D2BC" w:rsidR="003D0F1D" w:rsidRDefault="003D0F1D" w:rsidP="003D0F1D">
      <w:pPr>
        <w:tabs>
          <w:tab w:val="left" w:pos="2979"/>
        </w:tabs>
        <w:spacing w:line="360" w:lineRule="auto"/>
        <w:ind w:firstLine="0"/>
        <w:rPr>
          <w:rFonts w:ascii="Times New Roman" w:eastAsia="SimSun" w:hAnsi="Times New Roman" w:cs="Times New Roman"/>
          <w:b/>
          <w:bCs/>
          <w:sz w:val="28"/>
          <w:szCs w:val="28"/>
        </w:rPr>
      </w:pPr>
      <w:r>
        <w:rPr>
          <w:rFonts w:ascii="Times New Roman" w:eastAsia="SimSun" w:hAnsi="Times New Roman" w:cs="Times New Roman"/>
          <w:b/>
          <w:bCs/>
          <w:sz w:val="28"/>
          <w:szCs w:val="28"/>
        </w:rPr>
        <w:t xml:space="preserve">5.5 </w:t>
      </w:r>
      <w:r w:rsidRPr="000D61E2">
        <w:rPr>
          <w:rFonts w:ascii="Times New Roman" w:eastAsia="SimSun" w:hAnsi="Times New Roman" w:cs="Times New Roman"/>
          <w:b/>
          <w:bCs/>
          <w:sz w:val="28"/>
          <w:szCs w:val="28"/>
        </w:rPr>
        <w:t>FSM.sv</w:t>
      </w:r>
    </w:p>
    <w:p w14:paraId="273CF933" w14:textId="074AE11C" w:rsidR="003D0F1D" w:rsidRDefault="6C752A79" w:rsidP="003D0F1D">
      <w:pPr>
        <w:tabs>
          <w:tab w:val="left" w:pos="2979"/>
        </w:tabs>
        <w:spacing w:line="360" w:lineRule="auto"/>
        <w:ind w:firstLine="0"/>
        <w:rPr>
          <w:rFonts w:ascii="Times New Roman" w:eastAsia="SimSun" w:hAnsi="Times New Roman" w:cs="Times New Roman"/>
        </w:rPr>
      </w:pPr>
      <w:r w:rsidRPr="6C752A79">
        <w:rPr>
          <w:rFonts w:ascii="Times New Roman" w:eastAsia="SimSun" w:hAnsi="Times New Roman" w:cs="Times New Roman"/>
        </w:rPr>
        <w:t xml:space="preserve">The FSM design was not the most challenging but time consuming. By following the slides “Processor2022” provided by the instructor, the functionality of the FSM was easy to understand. The use of the state machine template simplifies the design. We encountered some bumps during the testbench due to the omission of setting the output to the default value in the always loop before evaluating the different state case. It was clear which output should change when changing the state statue. We had to experiment multiple time intervals for each instruction we tested in the </w:t>
      </w:r>
      <w:r w:rsidR="00656A25" w:rsidRPr="6C752A79">
        <w:rPr>
          <w:rFonts w:ascii="Times New Roman" w:eastAsia="SimSun" w:hAnsi="Times New Roman" w:cs="Times New Roman"/>
        </w:rPr>
        <w:t>testbench before</w:t>
      </w:r>
      <w:r w:rsidRPr="6C752A79">
        <w:rPr>
          <w:rFonts w:ascii="Times New Roman" w:eastAsia="SimSun" w:hAnsi="Times New Roman" w:cs="Times New Roman"/>
        </w:rPr>
        <w:t xml:space="preserve"> we could see all </w:t>
      </w:r>
      <w:r w:rsidR="00656A25">
        <w:rPr>
          <w:rFonts w:ascii="Times New Roman" w:eastAsia="SimSun" w:hAnsi="Times New Roman" w:cs="Times New Roman"/>
        </w:rPr>
        <w:t xml:space="preserve">the </w:t>
      </w:r>
      <w:r w:rsidRPr="6C752A79">
        <w:rPr>
          <w:rFonts w:ascii="Times New Roman" w:eastAsia="SimSun" w:hAnsi="Times New Roman" w:cs="Times New Roman"/>
        </w:rPr>
        <w:t>instruction</w:t>
      </w:r>
      <w:r w:rsidR="00656A25">
        <w:rPr>
          <w:rFonts w:ascii="Times New Roman" w:eastAsia="SimSun" w:hAnsi="Times New Roman" w:cs="Times New Roman"/>
        </w:rPr>
        <w:t>s</w:t>
      </w:r>
      <w:r w:rsidRPr="6C752A79">
        <w:rPr>
          <w:rFonts w:ascii="Times New Roman" w:eastAsia="SimSun" w:hAnsi="Times New Roman" w:cs="Times New Roman"/>
        </w:rPr>
        <w:t xml:space="preserve"> completely processed.</w:t>
      </w:r>
    </w:p>
    <w:p w14:paraId="43F769EC" w14:textId="2F03FE64" w:rsidR="6C752A79" w:rsidRDefault="6C752A79" w:rsidP="6C752A79">
      <w:pPr>
        <w:tabs>
          <w:tab w:val="left" w:pos="2979"/>
        </w:tabs>
        <w:spacing w:line="360" w:lineRule="auto"/>
        <w:ind w:firstLine="0"/>
        <w:rPr>
          <w:rFonts w:ascii="Times New Roman" w:eastAsia="SimSun" w:hAnsi="Times New Roman" w:cs="Times New Roman"/>
          <w:b/>
          <w:bCs/>
          <w:sz w:val="28"/>
          <w:szCs w:val="28"/>
        </w:rPr>
      </w:pPr>
    </w:p>
    <w:p w14:paraId="6930D9D0" w14:textId="3CDE63C0" w:rsidR="003D0F1D" w:rsidRDefault="003D0F1D" w:rsidP="003D0F1D">
      <w:pPr>
        <w:tabs>
          <w:tab w:val="left" w:pos="2979"/>
        </w:tabs>
        <w:spacing w:line="360" w:lineRule="auto"/>
        <w:ind w:firstLine="0"/>
        <w:rPr>
          <w:rFonts w:ascii="Times New Roman" w:eastAsia="SimSun" w:hAnsi="Times New Roman" w:cs="Times New Roman"/>
          <w:b/>
          <w:bCs/>
          <w:sz w:val="28"/>
          <w:szCs w:val="28"/>
        </w:rPr>
      </w:pPr>
      <w:r>
        <w:rPr>
          <w:rFonts w:ascii="Times New Roman" w:eastAsia="SimSun" w:hAnsi="Times New Roman" w:cs="Times New Roman"/>
          <w:b/>
          <w:bCs/>
          <w:sz w:val="28"/>
          <w:szCs w:val="28"/>
        </w:rPr>
        <w:lastRenderedPageBreak/>
        <w:t xml:space="preserve">5.6 </w:t>
      </w:r>
      <w:r w:rsidRPr="000D61E2">
        <w:rPr>
          <w:rFonts w:ascii="Times New Roman" w:eastAsia="SimSun" w:hAnsi="Times New Roman" w:cs="Times New Roman"/>
          <w:b/>
          <w:bCs/>
          <w:sz w:val="28"/>
          <w:szCs w:val="28"/>
        </w:rPr>
        <w:t>PC.sv</w:t>
      </w:r>
    </w:p>
    <w:p w14:paraId="1220FAEC" w14:textId="7225DD6A" w:rsidR="003D0F1D" w:rsidRDefault="6C752A79" w:rsidP="003D0F1D">
      <w:pPr>
        <w:tabs>
          <w:tab w:val="left" w:pos="2979"/>
        </w:tabs>
        <w:spacing w:line="360" w:lineRule="auto"/>
        <w:ind w:firstLine="0"/>
        <w:rPr>
          <w:rFonts w:ascii="Times New Roman" w:eastAsia="SimSun" w:hAnsi="Times New Roman" w:cs="Times New Roman"/>
        </w:rPr>
      </w:pPr>
      <w:r w:rsidRPr="6C752A79">
        <w:rPr>
          <w:rFonts w:ascii="Times New Roman" w:eastAsia="SimSun" w:hAnsi="Times New Roman" w:cs="Times New Roman"/>
        </w:rPr>
        <w:t>The Program counter design was straightforward using the procedural statement. Inside the always block, we used the non-blocking assignment to evaluate the output signal at each rising edge of the clock cycle. We reuse</w:t>
      </w:r>
      <w:r w:rsidR="00E45AE4">
        <w:rPr>
          <w:rFonts w:ascii="Times New Roman" w:eastAsia="SimSun" w:hAnsi="Times New Roman" w:cs="Times New Roman"/>
        </w:rPr>
        <w:t>d</w:t>
      </w:r>
      <w:r w:rsidRPr="6C752A79">
        <w:rPr>
          <w:rFonts w:ascii="Times New Roman" w:eastAsia="SimSun" w:hAnsi="Times New Roman" w:cs="Times New Roman"/>
        </w:rPr>
        <w:t xml:space="preserve"> the CounterSixteen from Lab 5 and modify the output size to 8-bit in order to count to 127 and us</w:t>
      </w:r>
      <w:r w:rsidR="00E45AE4">
        <w:rPr>
          <w:rFonts w:ascii="Times New Roman" w:eastAsia="SimSun" w:hAnsi="Times New Roman" w:cs="Times New Roman"/>
        </w:rPr>
        <w:t>ed</w:t>
      </w:r>
      <w:r w:rsidRPr="6C752A79">
        <w:rPr>
          <w:rFonts w:ascii="Times New Roman" w:eastAsia="SimSun" w:hAnsi="Times New Roman" w:cs="Times New Roman"/>
        </w:rPr>
        <w:t xml:space="preserve"> an active high reset.</w:t>
      </w:r>
    </w:p>
    <w:p w14:paraId="580A692E" w14:textId="47192674" w:rsidR="6C752A79" w:rsidRDefault="6C752A79" w:rsidP="6C752A79">
      <w:pPr>
        <w:tabs>
          <w:tab w:val="left" w:pos="2979"/>
        </w:tabs>
        <w:spacing w:line="360" w:lineRule="auto"/>
        <w:ind w:firstLine="0"/>
        <w:rPr>
          <w:rFonts w:ascii="Times New Roman" w:eastAsia="SimSun" w:hAnsi="Times New Roman" w:cs="Times New Roman"/>
          <w:b/>
          <w:bCs/>
          <w:sz w:val="28"/>
          <w:szCs w:val="28"/>
        </w:rPr>
      </w:pPr>
    </w:p>
    <w:p w14:paraId="1646FAF7" w14:textId="3AA58E33" w:rsidR="003D0F1D" w:rsidRDefault="003D0F1D" w:rsidP="003D0F1D">
      <w:pPr>
        <w:tabs>
          <w:tab w:val="left" w:pos="2979"/>
        </w:tabs>
        <w:spacing w:line="360" w:lineRule="auto"/>
        <w:ind w:firstLine="0"/>
        <w:rPr>
          <w:rFonts w:ascii="Times New Roman" w:eastAsia="SimSun" w:hAnsi="Times New Roman" w:cs="Times New Roman"/>
          <w:b/>
          <w:bCs/>
          <w:sz w:val="28"/>
          <w:szCs w:val="28"/>
        </w:rPr>
      </w:pPr>
      <w:r>
        <w:rPr>
          <w:rFonts w:ascii="Times New Roman" w:eastAsia="SimSun" w:hAnsi="Times New Roman" w:cs="Times New Roman"/>
          <w:b/>
          <w:bCs/>
          <w:sz w:val="28"/>
          <w:szCs w:val="28"/>
        </w:rPr>
        <w:t xml:space="preserve">5.7 </w:t>
      </w:r>
      <w:r w:rsidRPr="000D61E2">
        <w:rPr>
          <w:rFonts w:ascii="Times New Roman" w:eastAsia="SimSun" w:hAnsi="Times New Roman" w:cs="Times New Roman"/>
          <w:b/>
          <w:bCs/>
          <w:sz w:val="28"/>
          <w:szCs w:val="28"/>
        </w:rPr>
        <w:t>IR.sv</w:t>
      </w:r>
    </w:p>
    <w:p w14:paraId="7B13F67F" w14:textId="7A62A452" w:rsidR="6C752A79" w:rsidRPr="00E45AE4" w:rsidRDefault="6C752A79" w:rsidP="6C752A79">
      <w:pPr>
        <w:tabs>
          <w:tab w:val="left" w:pos="2979"/>
        </w:tabs>
        <w:spacing w:line="360" w:lineRule="auto"/>
        <w:ind w:firstLine="0"/>
        <w:rPr>
          <w:rFonts w:ascii="Times New Roman" w:eastAsia="SimSun" w:hAnsi="Times New Roman" w:cs="Times New Roman"/>
        </w:rPr>
      </w:pPr>
      <w:r w:rsidRPr="00E45AE4">
        <w:rPr>
          <w:rFonts w:ascii="Times New Roman" w:eastAsia="SimSun" w:hAnsi="Times New Roman" w:cs="Times New Roman"/>
        </w:rPr>
        <w:t>The IR module is a simple shift register that latches the 16-bit data input when the input load is high. Instead of instantiating 16 flip flops, we used an always block with non-blocking assignment that evaluates the output data at each rising edge of the clock when load is high.</w:t>
      </w:r>
    </w:p>
    <w:p w14:paraId="6D123108" w14:textId="053D80E1" w:rsidR="003D0F1D" w:rsidRDefault="003D0F1D" w:rsidP="003D0F1D">
      <w:pPr>
        <w:tabs>
          <w:tab w:val="left" w:pos="2979"/>
        </w:tabs>
        <w:spacing w:line="360" w:lineRule="auto"/>
        <w:ind w:firstLine="0"/>
        <w:rPr>
          <w:rFonts w:ascii="Times New Roman" w:eastAsia="SimSun" w:hAnsi="Times New Roman" w:cs="Times New Roman"/>
          <w:b/>
          <w:bCs/>
          <w:sz w:val="28"/>
          <w:szCs w:val="28"/>
        </w:rPr>
      </w:pPr>
    </w:p>
    <w:p w14:paraId="49B6EF9D" w14:textId="4C366727" w:rsidR="003D0F1D" w:rsidRPr="00416378" w:rsidRDefault="003D0F1D" w:rsidP="003D0F1D">
      <w:pPr>
        <w:tabs>
          <w:tab w:val="left" w:pos="2979"/>
        </w:tabs>
        <w:spacing w:line="360" w:lineRule="auto"/>
        <w:ind w:firstLine="0"/>
        <w:rPr>
          <w:rFonts w:ascii="Times New Roman" w:eastAsia="SimSun" w:hAnsi="Times New Roman" w:cs="Times New Roman"/>
          <w:b/>
          <w:bCs/>
          <w:sz w:val="28"/>
          <w:szCs w:val="28"/>
        </w:rPr>
      </w:pPr>
      <w:r>
        <w:rPr>
          <w:rFonts w:ascii="Times New Roman" w:eastAsia="SimSun" w:hAnsi="Times New Roman" w:cs="Times New Roman"/>
          <w:b/>
          <w:bCs/>
          <w:sz w:val="28"/>
          <w:szCs w:val="28"/>
        </w:rPr>
        <w:t xml:space="preserve">5.8 </w:t>
      </w:r>
      <w:r w:rsidRPr="000D61E2">
        <w:rPr>
          <w:rFonts w:ascii="Times New Roman" w:eastAsia="SimSun" w:hAnsi="Times New Roman" w:cs="Times New Roman"/>
          <w:b/>
          <w:bCs/>
          <w:sz w:val="28"/>
          <w:szCs w:val="28"/>
        </w:rPr>
        <w:t>C</w:t>
      </w:r>
      <w:r>
        <w:rPr>
          <w:rFonts w:ascii="Times New Roman" w:eastAsia="SimSun" w:hAnsi="Times New Roman" w:cs="Times New Roman"/>
          <w:b/>
          <w:bCs/>
          <w:sz w:val="28"/>
          <w:szCs w:val="28"/>
        </w:rPr>
        <w:t>U</w:t>
      </w:r>
      <w:r w:rsidRPr="000D61E2">
        <w:rPr>
          <w:rFonts w:ascii="Times New Roman" w:eastAsia="SimSun" w:hAnsi="Times New Roman" w:cs="Times New Roman"/>
          <w:b/>
          <w:bCs/>
          <w:sz w:val="28"/>
          <w:szCs w:val="28"/>
        </w:rPr>
        <w:t>.sv</w:t>
      </w:r>
      <w:r>
        <w:rPr>
          <w:rFonts w:ascii="Times New Roman" w:eastAsia="SimSun" w:hAnsi="Times New Roman" w:cs="Times New Roman"/>
          <w:b/>
          <w:bCs/>
          <w:sz w:val="28"/>
          <w:szCs w:val="28"/>
        </w:rPr>
        <w:t xml:space="preserve"> (Control Unit)</w:t>
      </w:r>
    </w:p>
    <w:p w14:paraId="62D0BA4B" w14:textId="3373604A" w:rsidR="003D0F1D" w:rsidRDefault="6C752A79" w:rsidP="00C23CD3">
      <w:pPr>
        <w:tabs>
          <w:tab w:val="left" w:pos="2979"/>
        </w:tabs>
        <w:spacing w:line="360" w:lineRule="auto"/>
        <w:ind w:firstLine="0"/>
        <w:rPr>
          <w:rFonts w:ascii="Times New Roman" w:eastAsia="SimSun" w:hAnsi="Times New Roman" w:cs="Times New Roman"/>
          <w:sz w:val="28"/>
          <w:szCs w:val="28"/>
        </w:rPr>
      </w:pPr>
      <w:r w:rsidRPr="6C752A79">
        <w:rPr>
          <w:rFonts w:ascii="Times New Roman" w:eastAsia="SimSun" w:hAnsi="Times New Roman" w:cs="Times New Roman"/>
        </w:rPr>
        <w:t xml:space="preserve">The CU module was very straightforward to design and did not present any issue. The instantiation of the submodule FSM, PC, IR, and the instruction memory </w:t>
      </w:r>
      <w:r w:rsidR="00E45AE4">
        <w:rPr>
          <w:rFonts w:ascii="Times New Roman" w:eastAsia="SimSun" w:hAnsi="Times New Roman" w:cs="Times New Roman"/>
        </w:rPr>
        <w:t>was correct</w:t>
      </w:r>
      <w:r w:rsidRPr="6C752A79">
        <w:rPr>
          <w:rFonts w:ascii="Times New Roman" w:eastAsia="SimSun" w:hAnsi="Times New Roman" w:cs="Times New Roman"/>
        </w:rPr>
        <w:t xml:space="preserve"> at the first trial. As for testing the FSM, we used the runrtl.do file for its simulation.</w:t>
      </w:r>
    </w:p>
    <w:p w14:paraId="1B4F104D" w14:textId="1CD07D39" w:rsidR="6C752A79" w:rsidRDefault="6C752A79" w:rsidP="6C752A79">
      <w:pPr>
        <w:tabs>
          <w:tab w:val="left" w:pos="2979"/>
        </w:tabs>
        <w:spacing w:line="360" w:lineRule="auto"/>
        <w:ind w:firstLine="0"/>
        <w:rPr>
          <w:rFonts w:ascii="Times New Roman" w:eastAsia="SimSun" w:hAnsi="Times New Roman" w:cs="Times New Roman"/>
        </w:rPr>
      </w:pPr>
    </w:p>
    <w:p w14:paraId="5D09D849" w14:textId="36EBE301" w:rsidR="00633A26" w:rsidRDefault="00416378" w:rsidP="00C23CD3">
      <w:pPr>
        <w:tabs>
          <w:tab w:val="left" w:pos="2979"/>
        </w:tabs>
        <w:spacing w:line="360" w:lineRule="auto"/>
        <w:ind w:firstLine="0"/>
        <w:rPr>
          <w:rFonts w:ascii="Times New Roman" w:eastAsia="SimSun" w:hAnsi="Times New Roman" w:cs="Times New Roman"/>
          <w:b/>
          <w:bCs/>
          <w:sz w:val="28"/>
          <w:szCs w:val="28"/>
        </w:rPr>
      </w:pPr>
      <w:r>
        <w:rPr>
          <w:rFonts w:ascii="Times New Roman" w:eastAsia="SimSun" w:hAnsi="Times New Roman" w:cs="Times New Roman"/>
          <w:b/>
          <w:bCs/>
          <w:sz w:val="28"/>
          <w:szCs w:val="28"/>
        </w:rPr>
        <w:t>5.</w:t>
      </w:r>
      <w:r w:rsidR="003D0F1D">
        <w:rPr>
          <w:rFonts w:ascii="Times New Roman" w:eastAsia="SimSun" w:hAnsi="Times New Roman" w:cs="Times New Roman"/>
          <w:b/>
          <w:bCs/>
          <w:sz w:val="28"/>
          <w:szCs w:val="28"/>
        </w:rPr>
        <w:t>9</w:t>
      </w:r>
      <w:r>
        <w:rPr>
          <w:rFonts w:ascii="Times New Roman" w:eastAsia="SimSun" w:hAnsi="Times New Roman" w:cs="Times New Roman"/>
          <w:b/>
          <w:bCs/>
          <w:sz w:val="28"/>
          <w:szCs w:val="28"/>
        </w:rPr>
        <w:t xml:space="preserve"> Processor.sv</w:t>
      </w:r>
    </w:p>
    <w:p w14:paraId="31A8D2B3" w14:textId="1402BBD8" w:rsidR="00416378" w:rsidRPr="00F66FF4" w:rsidRDefault="00756495" w:rsidP="00C23CD3">
      <w:pPr>
        <w:tabs>
          <w:tab w:val="left" w:pos="2979"/>
        </w:tabs>
        <w:spacing w:line="360" w:lineRule="auto"/>
        <w:ind w:firstLine="0"/>
        <w:rPr>
          <w:rFonts w:ascii="Times New Roman" w:eastAsia="SimSun" w:hAnsi="Times New Roman" w:cs="Times New Roman"/>
        </w:rPr>
      </w:pPr>
      <w:r w:rsidRPr="008C7A42">
        <w:rPr>
          <w:rFonts w:ascii="Times New Roman" w:eastAsia="SimSun" w:hAnsi="Times New Roman" w:cs="Times New Roman"/>
        </w:rPr>
        <w:t xml:space="preserve">The processor module </w:t>
      </w:r>
      <w:r w:rsidR="00E06822" w:rsidRPr="008C7A42">
        <w:rPr>
          <w:rFonts w:ascii="Times New Roman" w:eastAsia="SimSun" w:hAnsi="Times New Roman" w:cs="Times New Roman"/>
        </w:rPr>
        <w:t xml:space="preserve">showed some </w:t>
      </w:r>
      <w:r w:rsidR="008C7A42" w:rsidRPr="008C7A42">
        <w:rPr>
          <w:rFonts w:ascii="Times New Roman" w:eastAsia="SimSun" w:hAnsi="Times New Roman" w:cs="Times New Roman"/>
        </w:rPr>
        <w:t>issues</w:t>
      </w:r>
      <w:r w:rsidR="006912E1">
        <w:rPr>
          <w:rFonts w:ascii="Times New Roman" w:eastAsia="SimSun" w:hAnsi="Times New Roman" w:cs="Times New Roman"/>
        </w:rPr>
        <w:t xml:space="preserve"> when we were </w:t>
      </w:r>
      <w:r w:rsidR="00005864">
        <w:rPr>
          <w:rFonts w:ascii="Times New Roman" w:eastAsia="SimSun" w:hAnsi="Times New Roman" w:cs="Times New Roman"/>
        </w:rPr>
        <w:t>testing it. One issue was that was previously mentioned in section 3.4</w:t>
      </w:r>
      <w:r w:rsidR="00986B65">
        <w:rPr>
          <w:rFonts w:ascii="Times New Roman" w:eastAsia="SimSun" w:hAnsi="Times New Roman" w:cs="Times New Roman"/>
        </w:rPr>
        <w:t xml:space="preserve"> was </w:t>
      </w:r>
      <w:r w:rsidR="00F87D9A">
        <w:rPr>
          <w:rFonts w:ascii="Times New Roman" w:eastAsia="SimSun" w:hAnsi="Times New Roman" w:cs="Times New Roman"/>
        </w:rPr>
        <w:t xml:space="preserve">that </w:t>
      </w:r>
      <w:r w:rsidR="00B2275A">
        <w:rPr>
          <w:rFonts w:ascii="Times New Roman" w:eastAsia="SimSun" w:hAnsi="Times New Roman" w:cs="Times New Roman"/>
        </w:rPr>
        <w:t xml:space="preserve">provided testProcessor file used an active-low clear when our counter used an active-high clear. We fixed this by inverting the reset </w:t>
      </w:r>
      <w:r w:rsidR="00FD1E0B">
        <w:rPr>
          <w:rFonts w:ascii="Times New Roman" w:eastAsia="SimSun" w:hAnsi="Times New Roman" w:cs="Times New Roman"/>
        </w:rPr>
        <w:t xml:space="preserve">values in the testbench file. </w:t>
      </w:r>
      <w:r w:rsidR="00F70567">
        <w:rPr>
          <w:rFonts w:ascii="Times New Roman" w:eastAsia="SimSun" w:hAnsi="Times New Roman" w:cs="Times New Roman"/>
        </w:rPr>
        <w:t xml:space="preserve">Another </w:t>
      </w:r>
      <w:r w:rsidR="00AC7595">
        <w:rPr>
          <w:rFonts w:ascii="Times New Roman" w:eastAsia="SimSun" w:hAnsi="Times New Roman" w:cs="Times New Roman"/>
        </w:rPr>
        <w:t>issue we found</w:t>
      </w:r>
      <w:r w:rsidR="00F70567">
        <w:rPr>
          <w:rFonts w:ascii="Times New Roman" w:eastAsia="SimSun" w:hAnsi="Times New Roman" w:cs="Times New Roman"/>
        </w:rPr>
        <w:t xml:space="preserve"> </w:t>
      </w:r>
      <w:r w:rsidR="00AC7595">
        <w:rPr>
          <w:rFonts w:ascii="Times New Roman" w:eastAsia="SimSun" w:hAnsi="Times New Roman" w:cs="Times New Roman"/>
        </w:rPr>
        <w:t>was</w:t>
      </w:r>
      <w:r w:rsidR="00F70567">
        <w:rPr>
          <w:rFonts w:ascii="Times New Roman" w:eastAsia="SimSun" w:hAnsi="Times New Roman" w:cs="Times New Roman"/>
        </w:rPr>
        <w:t xml:space="preserve"> that the output </w:t>
      </w:r>
      <w:r w:rsidR="00F70567">
        <w:rPr>
          <w:rFonts w:ascii="Times New Roman" w:eastAsia="SimSun" w:hAnsi="Times New Roman" w:cs="Times New Roman"/>
          <w:i/>
          <w:iCs/>
        </w:rPr>
        <w:t xml:space="preserve">PC_Out </w:t>
      </w:r>
      <w:r w:rsidR="00F70567">
        <w:rPr>
          <w:rFonts w:ascii="Times New Roman" w:eastAsia="SimSun" w:hAnsi="Times New Roman" w:cs="Times New Roman"/>
        </w:rPr>
        <w:t xml:space="preserve">of the </w:t>
      </w:r>
      <w:r w:rsidR="00B63F61">
        <w:rPr>
          <w:rFonts w:ascii="Times New Roman" w:eastAsia="SimSun" w:hAnsi="Times New Roman" w:cs="Times New Roman"/>
        </w:rPr>
        <w:t>Control Unit</w:t>
      </w:r>
      <w:r w:rsidR="00F70567">
        <w:rPr>
          <w:rFonts w:ascii="Times New Roman" w:eastAsia="SimSun" w:hAnsi="Times New Roman" w:cs="Times New Roman"/>
        </w:rPr>
        <w:t xml:space="preserve"> </w:t>
      </w:r>
      <w:r w:rsidR="00AC7595">
        <w:rPr>
          <w:rFonts w:ascii="Times New Roman" w:eastAsia="SimSun" w:hAnsi="Times New Roman" w:cs="Times New Roman"/>
        </w:rPr>
        <w:t>was</w:t>
      </w:r>
      <w:r w:rsidR="00F70567">
        <w:rPr>
          <w:rFonts w:ascii="Times New Roman" w:eastAsia="SimSun" w:hAnsi="Times New Roman" w:cs="Times New Roman"/>
        </w:rPr>
        <w:t xml:space="preserve"> 7</w:t>
      </w:r>
      <w:r w:rsidR="00CB0726">
        <w:rPr>
          <w:rFonts w:ascii="Times New Roman" w:eastAsia="SimSun" w:hAnsi="Times New Roman" w:cs="Times New Roman"/>
        </w:rPr>
        <w:t xml:space="preserve"> </w:t>
      </w:r>
      <w:r w:rsidR="00F70567">
        <w:rPr>
          <w:rFonts w:ascii="Times New Roman" w:eastAsia="SimSun" w:hAnsi="Times New Roman" w:cs="Times New Roman"/>
        </w:rPr>
        <w:t xml:space="preserve">bits but the </w:t>
      </w:r>
      <w:r w:rsidR="00F70567">
        <w:rPr>
          <w:rFonts w:ascii="Times New Roman" w:eastAsia="SimSun" w:hAnsi="Times New Roman" w:cs="Times New Roman"/>
          <w:i/>
          <w:iCs/>
        </w:rPr>
        <w:t xml:space="preserve">PC_Out </w:t>
      </w:r>
      <w:r w:rsidR="00F70567">
        <w:rPr>
          <w:rFonts w:ascii="Times New Roman" w:eastAsia="SimSun" w:hAnsi="Times New Roman" w:cs="Times New Roman"/>
        </w:rPr>
        <w:t xml:space="preserve">of the Processor module </w:t>
      </w:r>
      <w:r w:rsidR="00CB0726">
        <w:rPr>
          <w:rFonts w:ascii="Times New Roman" w:eastAsia="SimSun" w:hAnsi="Times New Roman" w:cs="Times New Roman"/>
        </w:rPr>
        <w:t xml:space="preserve">was set to be 8 bits. We solved this by creating a 7-bit wire called </w:t>
      </w:r>
      <w:r w:rsidR="00EA74DE">
        <w:rPr>
          <w:rFonts w:ascii="Times New Roman" w:eastAsia="SimSun" w:hAnsi="Times New Roman" w:cs="Times New Roman"/>
          <w:i/>
          <w:iCs/>
        </w:rPr>
        <w:t>PC_Out7</w:t>
      </w:r>
      <w:r w:rsidR="00D41DA1">
        <w:rPr>
          <w:rFonts w:ascii="Times New Roman" w:eastAsia="SimSun" w:hAnsi="Times New Roman" w:cs="Times New Roman"/>
        </w:rPr>
        <w:t xml:space="preserve"> that acted as the output of the C</w:t>
      </w:r>
      <w:r w:rsidR="00B63F61">
        <w:rPr>
          <w:rFonts w:ascii="Times New Roman" w:eastAsia="SimSun" w:hAnsi="Times New Roman" w:cs="Times New Roman"/>
        </w:rPr>
        <w:t>U</w:t>
      </w:r>
      <w:r w:rsidR="00546FC2">
        <w:rPr>
          <w:rFonts w:ascii="Times New Roman" w:eastAsia="SimSun" w:hAnsi="Times New Roman" w:cs="Times New Roman"/>
        </w:rPr>
        <w:t xml:space="preserve"> and then concatenated it </w:t>
      </w:r>
      <w:r w:rsidR="00910A07">
        <w:rPr>
          <w:rFonts w:ascii="Times New Roman" w:eastAsia="SimSun" w:hAnsi="Times New Roman" w:cs="Times New Roman"/>
        </w:rPr>
        <w:t xml:space="preserve">with a 0 to make an 8-bit </w:t>
      </w:r>
      <w:r w:rsidR="00573548">
        <w:rPr>
          <w:rFonts w:ascii="Times New Roman" w:eastAsia="SimSun" w:hAnsi="Times New Roman" w:cs="Times New Roman"/>
          <w:i/>
          <w:iCs/>
        </w:rPr>
        <w:t>PC_Out</w:t>
      </w:r>
      <w:r w:rsidR="00F66FF4">
        <w:rPr>
          <w:rFonts w:ascii="Times New Roman" w:eastAsia="SimSun" w:hAnsi="Times New Roman" w:cs="Times New Roman"/>
        </w:rPr>
        <w:t xml:space="preserve">. </w:t>
      </w:r>
      <w:r w:rsidR="005F0501">
        <w:rPr>
          <w:rFonts w:ascii="Times New Roman" w:eastAsia="SimSun" w:hAnsi="Times New Roman" w:cs="Times New Roman"/>
        </w:rPr>
        <w:t>This was also mentioned in Section 2.9.</w:t>
      </w:r>
    </w:p>
    <w:p w14:paraId="3625AA24" w14:textId="77777777" w:rsidR="008C7A42" w:rsidRDefault="008C7A42" w:rsidP="00C23CD3">
      <w:pPr>
        <w:tabs>
          <w:tab w:val="left" w:pos="2979"/>
        </w:tabs>
        <w:spacing w:line="360" w:lineRule="auto"/>
        <w:ind w:firstLine="0"/>
        <w:rPr>
          <w:rFonts w:ascii="Times New Roman" w:eastAsia="SimSun" w:hAnsi="Times New Roman" w:cs="Times New Roman"/>
          <w:b/>
          <w:bCs/>
          <w:sz w:val="28"/>
          <w:szCs w:val="28"/>
        </w:rPr>
      </w:pPr>
    </w:p>
    <w:p w14:paraId="3A8D4D25" w14:textId="2A63408C" w:rsidR="00416378" w:rsidRDefault="00416378" w:rsidP="00C23CD3">
      <w:pPr>
        <w:tabs>
          <w:tab w:val="left" w:pos="2979"/>
        </w:tabs>
        <w:spacing w:line="360" w:lineRule="auto"/>
        <w:ind w:firstLine="0"/>
        <w:rPr>
          <w:rFonts w:ascii="Times New Roman" w:eastAsia="SimSun" w:hAnsi="Times New Roman" w:cs="Times New Roman"/>
          <w:b/>
          <w:bCs/>
          <w:sz w:val="28"/>
          <w:szCs w:val="28"/>
        </w:rPr>
      </w:pPr>
      <w:r>
        <w:rPr>
          <w:rFonts w:ascii="Times New Roman" w:eastAsia="SimSun" w:hAnsi="Times New Roman" w:cs="Times New Roman"/>
          <w:b/>
          <w:bCs/>
          <w:sz w:val="28"/>
          <w:szCs w:val="28"/>
        </w:rPr>
        <w:t>5.</w:t>
      </w:r>
      <w:r w:rsidR="003D0F1D">
        <w:rPr>
          <w:rFonts w:ascii="Times New Roman" w:eastAsia="SimSun" w:hAnsi="Times New Roman" w:cs="Times New Roman"/>
          <w:b/>
          <w:bCs/>
          <w:sz w:val="28"/>
          <w:szCs w:val="28"/>
        </w:rPr>
        <w:t>10</w:t>
      </w:r>
      <w:r>
        <w:rPr>
          <w:rFonts w:ascii="Times New Roman" w:eastAsia="SimSun" w:hAnsi="Times New Roman" w:cs="Times New Roman"/>
          <w:b/>
          <w:bCs/>
          <w:sz w:val="28"/>
          <w:szCs w:val="28"/>
        </w:rPr>
        <w:t xml:space="preserve"> </w:t>
      </w:r>
      <w:r>
        <w:rPr>
          <w:b/>
          <w:bCs/>
          <w:noProof/>
          <w:sz w:val="28"/>
          <w:szCs w:val="28"/>
        </w:rPr>
        <w:t>Project.sv</w:t>
      </w:r>
    </w:p>
    <w:p w14:paraId="610144E4" w14:textId="7A6BD1A1" w:rsidR="00633A26" w:rsidRPr="00C23CD3" w:rsidRDefault="00CE63BF" w:rsidP="00C23CD3">
      <w:pPr>
        <w:tabs>
          <w:tab w:val="left" w:pos="2979"/>
        </w:tabs>
        <w:spacing w:line="360" w:lineRule="auto"/>
        <w:ind w:firstLine="0"/>
        <w:rPr>
          <w:rFonts w:ascii="Times New Roman" w:eastAsia="SimSun" w:hAnsi="Times New Roman" w:cs="Times New Roman"/>
        </w:rPr>
      </w:pPr>
      <w:r>
        <w:rPr>
          <w:rFonts w:ascii="Times New Roman" w:eastAsia="SimSun" w:hAnsi="Times New Roman" w:cs="Times New Roman"/>
        </w:rPr>
        <w:t xml:space="preserve">The top-level module had </w:t>
      </w:r>
      <w:r w:rsidR="00FD76E3">
        <w:rPr>
          <w:rFonts w:ascii="Times New Roman" w:eastAsia="SimSun" w:hAnsi="Times New Roman" w:cs="Times New Roman"/>
        </w:rPr>
        <w:t>a</w:t>
      </w:r>
      <w:r w:rsidR="00347EA3">
        <w:rPr>
          <w:rFonts w:ascii="Times New Roman" w:eastAsia="SimSun" w:hAnsi="Times New Roman" w:cs="Times New Roman"/>
        </w:rPr>
        <w:t xml:space="preserve"> couple</w:t>
      </w:r>
      <w:r w:rsidR="00FD76E3">
        <w:rPr>
          <w:rFonts w:ascii="Times New Roman" w:eastAsia="SimSun" w:hAnsi="Times New Roman" w:cs="Times New Roman"/>
        </w:rPr>
        <w:t xml:space="preserve"> small issue</w:t>
      </w:r>
      <w:r w:rsidR="00347EA3">
        <w:rPr>
          <w:rFonts w:ascii="Times New Roman" w:eastAsia="SimSun" w:hAnsi="Times New Roman" w:cs="Times New Roman"/>
        </w:rPr>
        <w:t>s</w:t>
      </w:r>
      <w:r>
        <w:rPr>
          <w:rFonts w:ascii="Times New Roman" w:eastAsia="SimSun" w:hAnsi="Times New Roman" w:cs="Times New Roman"/>
        </w:rPr>
        <w:t xml:space="preserve">. </w:t>
      </w:r>
      <w:r w:rsidR="00FD76E3">
        <w:rPr>
          <w:rFonts w:ascii="Times New Roman" w:eastAsia="SimSun" w:hAnsi="Times New Roman" w:cs="Times New Roman"/>
        </w:rPr>
        <w:t>W</w:t>
      </w:r>
      <w:r w:rsidR="008F439F">
        <w:rPr>
          <w:rFonts w:ascii="Times New Roman" w:eastAsia="SimSun" w:hAnsi="Times New Roman" w:cs="Times New Roman"/>
        </w:rPr>
        <w:t>e accidentally</w:t>
      </w:r>
      <w:r w:rsidR="00C37CD9">
        <w:rPr>
          <w:rFonts w:ascii="Times New Roman" w:eastAsia="SimSun" w:hAnsi="Times New Roman" w:cs="Times New Roman"/>
        </w:rPr>
        <w:t xml:space="preserve"> did</w:t>
      </w:r>
      <w:r w:rsidR="008F439F">
        <w:rPr>
          <w:rFonts w:ascii="Times New Roman" w:eastAsia="SimSun" w:hAnsi="Times New Roman" w:cs="Times New Roman"/>
        </w:rPr>
        <w:t xml:space="preserve"> </w:t>
      </w:r>
      <w:r w:rsidR="001B5DF7">
        <w:rPr>
          <w:rFonts w:ascii="Times New Roman" w:eastAsia="SimSun" w:hAnsi="Times New Roman" w:cs="Times New Roman"/>
        </w:rPr>
        <w:t xml:space="preserve">not </w:t>
      </w:r>
      <w:r w:rsidR="00C37CD9">
        <w:rPr>
          <w:rFonts w:ascii="Times New Roman" w:eastAsia="SimSun" w:hAnsi="Times New Roman" w:cs="Times New Roman"/>
        </w:rPr>
        <w:t>instantiate the KeyFilter with the correct clock input. We were using</w:t>
      </w:r>
      <w:r w:rsidR="00E7563A">
        <w:rPr>
          <w:rFonts w:ascii="Times New Roman" w:eastAsia="SimSun" w:hAnsi="Times New Roman" w:cs="Times New Roman"/>
        </w:rPr>
        <w:t xml:space="preserve"> the </w:t>
      </w:r>
      <w:r w:rsidR="00615C48">
        <w:rPr>
          <w:rFonts w:ascii="Times New Roman" w:eastAsia="SimSun" w:hAnsi="Times New Roman" w:cs="Times New Roman"/>
        </w:rPr>
        <w:t xml:space="preserve">original </w:t>
      </w:r>
      <w:r w:rsidR="000B2234">
        <w:rPr>
          <w:rFonts w:ascii="Times New Roman" w:eastAsia="SimSun" w:hAnsi="Times New Roman" w:cs="Times New Roman"/>
        </w:rPr>
        <w:t xml:space="preserve">clock signal name </w:t>
      </w:r>
      <w:r w:rsidR="00CD25EC">
        <w:rPr>
          <w:rFonts w:ascii="Times New Roman" w:eastAsia="SimSun" w:hAnsi="Times New Roman" w:cs="Times New Roman"/>
          <w:i/>
          <w:iCs/>
        </w:rPr>
        <w:t>Clk</w:t>
      </w:r>
      <w:r w:rsidR="00CD25EC">
        <w:rPr>
          <w:rFonts w:ascii="Times New Roman" w:eastAsia="SimSun" w:hAnsi="Times New Roman" w:cs="Times New Roman"/>
        </w:rPr>
        <w:t xml:space="preserve"> when we should have used </w:t>
      </w:r>
      <w:r w:rsidR="004A2799">
        <w:rPr>
          <w:rFonts w:ascii="Times New Roman" w:eastAsia="SimSun" w:hAnsi="Times New Roman" w:cs="Times New Roman"/>
          <w:i/>
          <w:iCs/>
        </w:rPr>
        <w:t>CLOCK_50</w:t>
      </w:r>
      <w:r w:rsidR="004A2799">
        <w:rPr>
          <w:rFonts w:ascii="Times New Roman" w:eastAsia="SimSun" w:hAnsi="Times New Roman" w:cs="Times New Roman"/>
        </w:rPr>
        <w:t xml:space="preserve">. </w:t>
      </w:r>
      <w:r w:rsidR="006617BD">
        <w:rPr>
          <w:rFonts w:ascii="Times New Roman" w:eastAsia="SimSun" w:hAnsi="Times New Roman" w:cs="Times New Roman"/>
        </w:rPr>
        <w:t>Another</w:t>
      </w:r>
      <w:r w:rsidR="00347EA3">
        <w:rPr>
          <w:rFonts w:ascii="Times New Roman" w:eastAsia="SimSun" w:hAnsi="Times New Roman" w:cs="Times New Roman"/>
        </w:rPr>
        <w:t xml:space="preserve"> </w:t>
      </w:r>
      <w:r w:rsidR="00CD4421">
        <w:rPr>
          <w:rFonts w:ascii="Times New Roman" w:eastAsia="SimSun" w:hAnsi="Times New Roman" w:cs="Times New Roman"/>
        </w:rPr>
        <w:t>warning</w:t>
      </w:r>
      <w:r w:rsidR="00347EA3">
        <w:rPr>
          <w:rFonts w:ascii="Times New Roman" w:eastAsia="SimSun" w:hAnsi="Times New Roman" w:cs="Times New Roman"/>
        </w:rPr>
        <w:t xml:space="preserve"> that was also mentioned </w:t>
      </w:r>
      <w:r w:rsidR="00CD4421">
        <w:rPr>
          <w:rFonts w:ascii="Times New Roman" w:eastAsia="SimSun" w:hAnsi="Times New Roman" w:cs="Times New Roman"/>
        </w:rPr>
        <w:t>in the section 5.3</w:t>
      </w:r>
      <w:r w:rsidR="00A806CA">
        <w:rPr>
          <w:rFonts w:ascii="Times New Roman" w:eastAsia="SimSun" w:hAnsi="Times New Roman" w:cs="Times New Roman"/>
        </w:rPr>
        <w:t xml:space="preserve">, </w:t>
      </w:r>
      <w:r w:rsidR="007A679D">
        <w:rPr>
          <w:rFonts w:ascii="Times New Roman" w:eastAsia="SimSun" w:hAnsi="Times New Roman" w:cs="Times New Roman"/>
        </w:rPr>
        <w:t>was the truncation warning for the ALU</w:t>
      </w:r>
      <w:r w:rsidR="00756495">
        <w:rPr>
          <w:rFonts w:ascii="Times New Roman" w:eastAsia="SimSun" w:hAnsi="Times New Roman" w:cs="Times New Roman"/>
        </w:rPr>
        <w:t>.</w:t>
      </w:r>
    </w:p>
    <w:p w14:paraId="228D3B2D" w14:textId="35BC55A3" w:rsidR="00000759" w:rsidRPr="00322C65" w:rsidRDefault="00C23CD3" w:rsidP="00322C65">
      <w:pPr>
        <w:tabs>
          <w:tab w:val="left" w:pos="2979"/>
        </w:tabs>
        <w:spacing w:line="360" w:lineRule="auto"/>
        <w:ind w:firstLine="0"/>
        <w:rPr>
          <w:rFonts w:ascii="Times New Roman" w:eastAsia="SimSun" w:hAnsi="Times New Roman" w:cs="Times New Roman"/>
          <w:b/>
          <w:bCs/>
          <w:sz w:val="28"/>
          <w:szCs w:val="28"/>
        </w:rPr>
      </w:pPr>
      <w:r w:rsidRPr="00C23CD3">
        <w:rPr>
          <w:rFonts w:ascii="Times New Roman" w:eastAsia="SimSun" w:hAnsi="Times New Roman" w:cs="Times New Roman"/>
          <w:b/>
          <w:bCs/>
          <w:sz w:val="28"/>
          <w:szCs w:val="28"/>
        </w:rPr>
        <w:lastRenderedPageBreak/>
        <w:t>6. Conclusion</w:t>
      </w:r>
    </w:p>
    <w:p w14:paraId="18B9EE26" w14:textId="46BF12A4" w:rsidR="00CE36DD" w:rsidRDefault="009B202F" w:rsidP="00A82726">
      <w:pPr>
        <w:spacing w:line="360" w:lineRule="auto"/>
      </w:pPr>
      <w:r>
        <w:t xml:space="preserve">In this Project, we successfully </w:t>
      </w:r>
      <w:r w:rsidR="008A3822">
        <w:t xml:space="preserve">built a Programmable Processor that </w:t>
      </w:r>
      <w:r w:rsidR="007C2FA6">
        <w:t xml:space="preserve">interfaces with the DE2 </w:t>
      </w:r>
      <w:r w:rsidR="00981D56">
        <w:t>FPGA board. In</w:t>
      </w:r>
      <w:r w:rsidR="0005770C">
        <w:t xml:space="preserve"> t</w:t>
      </w:r>
      <w:r w:rsidR="00981D56">
        <w:t>he design and testing of the</w:t>
      </w:r>
      <w:r w:rsidR="0005770C">
        <w:t xml:space="preserve"> </w:t>
      </w:r>
      <w:r w:rsidR="00981D56">
        <w:t xml:space="preserve">Processor, its submodules, and </w:t>
      </w:r>
      <w:r w:rsidR="004F0056">
        <w:t xml:space="preserve">the </w:t>
      </w:r>
      <w:r w:rsidR="00981D56">
        <w:t>Quartus Project</w:t>
      </w:r>
      <w:r w:rsidR="0005770C">
        <w:t>, we learned</w:t>
      </w:r>
      <w:r w:rsidR="00EF3A95">
        <w:t xml:space="preserve"> </w:t>
      </w:r>
      <w:r w:rsidR="00CB24FA">
        <w:t>several</w:t>
      </w:r>
      <w:r w:rsidR="00EF3A95">
        <w:t xml:space="preserve"> </w:t>
      </w:r>
      <w:r w:rsidR="005A5DFF">
        <w:t>key concepts</w:t>
      </w:r>
      <w:r w:rsidR="00CB24FA">
        <w:t>: how to make</w:t>
      </w:r>
      <w:r w:rsidR="00637939">
        <w:t xml:space="preserve"> RAM/ROM</w:t>
      </w:r>
      <w:r w:rsidR="00CB24FA">
        <w:t xml:space="preserve"> LPM modules</w:t>
      </w:r>
      <w:r w:rsidR="00637939">
        <w:t xml:space="preserve">, how to </w:t>
      </w:r>
      <w:r w:rsidR="00A75AAF">
        <w:t>write testbenches</w:t>
      </w:r>
      <w:r w:rsidR="00576976">
        <w:t xml:space="preserve"> for </w:t>
      </w:r>
      <w:r w:rsidR="00EF7A95">
        <w:t>more complex</w:t>
      </w:r>
      <w:r w:rsidR="005C42F3">
        <w:t xml:space="preserve">, higher-level modules, </w:t>
      </w:r>
      <w:r w:rsidR="001722E9">
        <w:t>h</w:t>
      </w:r>
      <w:r w:rsidR="00F61AF5">
        <w:t xml:space="preserve">ow to organize </w:t>
      </w:r>
      <w:r w:rsidR="00073269">
        <w:t>files</w:t>
      </w:r>
      <w:r w:rsidR="005A5DFF">
        <w:t xml:space="preserve"> efficiently</w:t>
      </w:r>
      <w:r w:rsidR="00073269">
        <w:t>, and how to work effectively in a group</w:t>
      </w:r>
      <w:r w:rsidR="005E2B80">
        <w:t xml:space="preserve"> of two. </w:t>
      </w:r>
      <w:r w:rsidR="009B0E28">
        <w:t xml:space="preserve">The most difficult part of this project was creating the testbench </w:t>
      </w:r>
      <w:r w:rsidR="005A5DFF">
        <w:t xml:space="preserve">for each </w:t>
      </w:r>
      <w:r w:rsidR="009B0E28">
        <w:t>module</w:t>
      </w:r>
      <w:r w:rsidR="005A5DFF">
        <w:t xml:space="preserve">, namely the Control Unit and Datapath. </w:t>
      </w:r>
      <w:r w:rsidR="004D03C0">
        <w:t>The Datapath testbench had several</w:t>
      </w:r>
      <w:r w:rsidR="008F7736">
        <w:t xml:space="preserve"> roadblocks</w:t>
      </w:r>
      <w:r w:rsidR="004D03C0">
        <w:t xml:space="preserve"> that </w:t>
      </w:r>
      <w:r w:rsidR="008F7736">
        <w:t xml:space="preserve">we had to overcome. One of these was </w:t>
      </w:r>
      <w:r w:rsidR="00F3605E">
        <w:t>the timing of these instructions. We needed to effectively space out the instructions</w:t>
      </w:r>
      <w:r w:rsidR="00A82726">
        <w:t xml:space="preserve"> in time</w:t>
      </w:r>
      <w:r w:rsidR="00F3605E">
        <w:t xml:space="preserve"> to ensure that each </w:t>
      </w:r>
      <w:r w:rsidR="00EA044B">
        <w:t xml:space="preserve">one </w:t>
      </w:r>
      <w:r w:rsidR="00A82726">
        <w:t xml:space="preserve">had time to finish processing before </w:t>
      </w:r>
      <w:r w:rsidR="00E41A3C">
        <w:t xml:space="preserve">the next instruction was loaded. This was especially evident </w:t>
      </w:r>
      <w:r w:rsidR="00717394">
        <w:t>with</w:t>
      </w:r>
      <w:r w:rsidR="00E41A3C">
        <w:t xml:space="preserve"> </w:t>
      </w:r>
      <w:r w:rsidR="007D2F31">
        <w:t xml:space="preserve">the store instruction. </w:t>
      </w:r>
      <w:r w:rsidR="00717394">
        <w:t>We had to add</w:t>
      </w:r>
      <w:r w:rsidR="00375162">
        <w:t xml:space="preserve"> significantly</w:t>
      </w:r>
      <w:r w:rsidR="00717394">
        <w:t xml:space="preserve"> more time</w:t>
      </w:r>
      <w:r w:rsidR="00375162">
        <w:t xml:space="preserve"> delay</w:t>
      </w:r>
      <w:r w:rsidR="00717394">
        <w:t xml:space="preserve"> </w:t>
      </w:r>
      <w:r w:rsidR="00375162">
        <w:t>after</w:t>
      </w:r>
      <w:r w:rsidR="00717394">
        <w:t xml:space="preserve"> the store </w:t>
      </w:r>
      <w:r w:rsidR="009D2478">
        <w:t>instructions</w:t>
      </w:r>
      <w:r w:rsidR="00375162">
        <w:t xml:space="preserve"> compared to the load and arithmetic instructions. </w:t>
      </w:r>
      <w:r w:rsidR="00A810BF">
        <w:t>Otherwise, the Data Memory</w:t>
      </w:r>
      <w:r w:rsidR="009D2478">
        <w:t xml:space="preserve"> </w:t>
      </w:r>
      <w:r w:rsidR="00A810BF">
        <w:t xml:space="preserve">would not properly update the </w:t>
      </w:r>
      <w:r w:rsidR="001E5515">
        <w:t xml:space="preserve">results. </w:t>
      </w:r>
      <w:r w:rsidR="00E821AF">
        <w:t xml:space="preserve">This took much of our time in the project, but it was critical to our understanding. </w:t>
      </w:r>
      <w:r w:rsidR="00B03585">
        <w:t xml:space="preserve">We also </w:t>
      </w:r>
      <w:r w:rsidR="0016423D">
        <w:t xml:space="preserve">learned that keeping every module file </w:t>
      </w:r>
      <w:r w:rsidR="00447B92">
        <w:t xml:space="preserve">in the same folder </w:t>
      </w:r>
      <w:r w:rsidR="002E6148">
        <w:t xml:space="preserve">was more efficient, even though it doesn’t look very organized. </w:t>
      </w:r>
      <w:r w:rsidR="00AE29F8">
        <w:t xml:space="preserve">Since we only had one folder, we only had one version for each module. This meant that if we needed to make a change to a module or a .mif file, </w:t>
      </w:r>
      <w:r w:rsidR="00E011A0">
        <w:t xml:space="preserve">we would only have to change it </w:t>
      </w:r>
      <w:r w:rsidR="007C075A">
        <w:t xml:space="preserve">in one location. When </w:t>
      </w:r>
      <w:r w:rsidR="004C06DF">
        <w:t>helping other groups</w:t>
      </w:r>
      <w:r w:rsidR="00C507EC">
        <w:t xml:space="preserve">, we noticed that </w:t>
      </w:r>
      <w:r w:rsidR="0092752A">
        <w:t>when they had separate folders for different modules, the changes didn’t transfer over</w:t>
      </w:r>
      <w:r w:rsidR="001C2FF4">
        <w:t xml:space="preserve"> unless they deliberately </w:t>
      </w:r>
      <w:r w:rsidR="00733E3B">
        <w:t xml:space="preserve">changed the files in both locations. This caused them to have a lot of errors. </w:t>
      </w:r>
      <w:r w:rsidR="00995EA2">
        <w:t>Overall, o</w:t>
      </w:r>
      <w:r w:rsidR="00A6573F">
        <w:t>ne of the most important things we learned was effective communication</w:t>
      </w:r>
      <w:r w:rsidR="005A14A5">
        <w:t xml:space="preserve">. We both </w:t>
      </w:r>
      <w:r w:rsidR="005758EC">
        <w:t xml:space="preserve">replied to messages in a timely manner and made time to meet in person to discuss things when we got stuck. </w:t>
      </w:r>
      <w:r w:rsidR="000A01ED">
        <w:t xml:space="preserve">Because of this, I believe we </w:t>
      </w:r>
      <w:r w:rsidR="00033686">
        <w:t xml:space="preserve">had </w:t>
      </w:r>
      <w:r w:rsidR="00322C65">
        <w:t xml:space="preserve">great teamwork that helped us complete the project in a timely manner. </w:t>
      </w:r>
    </w:p>
    <w:p w14:paraId="4908D044" w14:textId="12CEC56B" w:rsidR="00322C65" w:rsidRDefault="00322C65" w:rsidP="00A82726">
      <w:pPr>
        <w:spacing w:line="360" w:lineRule="auto"/>
      </w:pPr>
    </w:p>
    <w:p w14:paraId="150572EA" w14:textId="77777777" w:rsidR="00CE36DD" w:rsidRDefault="00CE36DD" w:rsidP="00CE36DD">
      <w:pPr>
        <w:tabs>
          <w:tab w:val="left" w:pos="2979"/>
        </w:tabs>
        <w:spacing w:line="360" w:lineRule="auto"/>
        <w:ind w:firstLine="0"/>
        <w:rPr>
          <w:rFonts w:ascii="Times New Roman" w:eastAsia="SimSun" w:hAnsi="Times New Roman" w:cs="Times New Roman"/>
          <w:b/>
          <w:bCs/>
          <w:sz w:val="28"/>
          <w:szCs w:val="28"/>
        </w:rPr>
      </w:pPr>
      <w:r>
        <w:rPr>
          <w:rFonts w:ascii="Times New Roman" w:eastAsia="SimSun" w:hAnsi="Times New Roman" w:cs="Times New Roman"/>
          <w:b/>
          <w:bCs/>
          <w:sz w:val="28"/>
          <w:szCs w:val="28"/>
        </w:rPr>
        <w:t>7. Reference</w:t>
      </w:r>
      <w:r w:rsidRPr="00C23CD3">
        <w:rPr>
          <w:rFonts w:ascii="Times New Roman" w:eastAsia="SimSun" w:hAnsi="Times New Roman" w:cs="Times New Roman"/>
          <w:b/>
          <w:bCs/>
          <w:sz w:val="28"/>
          <w:szCs w:val="28"/>
        </w:rPr>
        <w:t>s</w:t>
      </w:r>
      <w:r>
        <w:rPr>
          <w:rFonts w:ascii="Times New Roman" w:eastAsia="SimSun" w:hAnsi="Times New Roman" w:cs="Times New Roman"/>
          <w:b/>
          <w:bCs/>
          <w:sz w:val="28"/>
          <w:szCs w:val="28"/>
        </w:rPr>
        <w:t xml:space="preserve"> </w:t>
      </w:r>
    </w:p>
    <w:p w14:paraId="64299CE9" w14:textId="7E6EB274" w:rsidR="008473AB" w:rsidRPr="008473AB" w:rsidRDefault="008473AB" w:rsidP="00CE36DD">
      <w:pPr>
        <w:tabs>
          <w:tab w:val="left" w:pos="2979"/>
        </w:tabs>
        <w:spacing w:line="360" w:lineRule="auto"/>
        <w:ind w:firstLine="0"/>
        <w:jc w:val="both"/>
        <w:rPr>
          <w:rFonts w:ascii="Times New Roman" w:eastAsia="SimSun" w:hAnsi="Times New Roman" w:cs="Times New Roman"/>
          <w:b/>
        </w:rPr>
      </w:pPr>
      <w:r w:rsidRPr="008473AB">
        <w:rPr>
          <w:rFonts w:ascii="Times New Roman" w:eastAsia="SimSun" w:hAnsi="Times New Roman" w:cs="Times New Roman"/>
          <w:b/>
        </w:rPr>
        <w:t>Course Documents:</w:t>
      </w:r>
    </w:p>
    <w:p w14:paraId="5B3C4859" w14:textId="3D4F1B4B" w:rsidR="00CE36DD" w:rsidRPr="00FE249C" w:rsidRDefault="00144DDD" w:rsidP="00FE249C">
      <w:pPr>
        <w:pStyle w:val="ListParagraph"/>
        <w:numPr>
          <w:ilvl w:val="0"/>
          <w:numId w:val="40"/>
        </w:numPr>
        <w:tabs>
          <w:tab w:val="left" w:pos="2979"/>
        </w:tabs>
        <w:spacing w:line="360" w:lineRule="auto"/>
        <w:rPr>
          <w:rFonts w:ascii="Times New Roman" w:eastAsia="SimSun" w:hAnsi="Times New Roman" w:cs="Times New Roman"/>
          <w:sz w:val="24"/>
          <w:szCs w:val="24"/>
        </w:rPr>
      </w:pPr>
      <w:r w:rsidRPr="00FE249C">
        <w:rPr>
          <w:rFonts w:ascii="Times New Roman" w:eastAsia="SimSun" w:hAnsi="Times New Roman" w:cs="Times New Roman"/>
          <w:sz w:val="24"/>
          <w:szCs w:val="24"/>
        </w:rPr>
        <w:t>Processor2021_StableClkByButton</w:t>
      </w:r>
      <w:r w:rsidR="00A01172" w:rsidRPr="00FE249C">
        <w:rPr>
          <w:rFonts w:ascii="Times New Roman" w:eastAsia="SimSun" w:hAnsi="Times New Roman" w:cs="Times New Roman"/>
          <w:sz w:val="24"/>
          <w:szCs w:val="24"/>
        </w:rPr>
        <w:t>.pdf</w:t>
      </w:r>
    </w:p>
    <w:p w14:paraId="453A8B75" w14:textId="7A4DAEB0" w:rsidR="00144DDD" w:rsidRPr="00FE249C" w:rsidRDefault="00A01172" w:rsidP="00FE249C">
      <w:pPr>
        <w:pStyle w:val="ListParagraph"/>
        <w:numPr>
          <w:ilvl w:val="0"/>
          <w:numId w:val="40"/>
        </w:numPr>
        <w:tabs>
          <w:tab w:val="left" w:pos="2979"/>
        </w:tabs>
        <w:spacing w:line="360" w:lineRule="auto"/>
        <w:rPr>
          <w:rFonts w:ascii="Times New Roman" w:eastAsia="SimSun" w:hAnsi="Times New Roman" w:cs="Times New Roman"/>
          <w:sz w:val="24"/>
          <w:szCs w:val="24"/>
        </w:rPr>
      </w:pPr>
      <w:r w:rsidRPr="00FE249C">
        <w:rPr>
          <w:rFonts w:ascii="Times New Roman" w:eastAsia="SimSun" w:hAnsi="Times New Roman" w:cs="Times New Roman"/>
          <w:sz w:val="24"/>
          <w:szCs w:val="24"/>
        </w:rPr>
        <w:t>AFirstLookAtProcessor2022.pdf</w:t>
      </w:r>
    </w:p>
    <w:p w14:paraId="153FE336" w14:textId="4C42A10F" w:rsidR="00A01172" w:rsidRPr="00FE249C" w:rsidRDefault="00A20E94" w:rsidP="00FE249C">
      <w:pPr>
        <w:pStyle w:val="ListParagraph"/>
        <w:numPr>
          <w:ilvl w:val="0"/>
          <w:numId w:val="40"/>
        </w:numPr>
        <w:tabs>
          <w:tab w:val="left" w:pos="2979"/>
        </w:tabs>
        <w:spacing w:line="360" w:lineRule="auto"/>
        <w:rPr>
          <w:rFonts w:ascii="Times New Roman" w:eastAsia="SimSun" w:hAnsi="Times New Roman" w:cs="Times New Roman"/>
          <w:sz w:val="24"/>
          <w:szCs w:val="24"/>
        </w:rPr>
      </w:pPr>
      <w:r w:rsidRPr="00FE249C">
        <w:rPr>
          <w:rFonts w:ascii="Times New Roman" w:eastAsia="SimSun" w:hAnsi="Times New Roman" w:cs="Times New Roman"/>
          <w:sz w:val="24"/>
          <w:szCs w:val="24"/>
        </w:rPr>
        <w:t>Processor2022_cont.pdf</w:t>
      </w:r>
    </w:p>
    <w:p w14:paraId="55586A13" w14:textId="4C24E626" w:rsidR="00A20E94" w:rsidRPr="00FE249C" w:rsidRDefault="004E7FFC" w:rsidP="00FE249C">
      <w:pPr>
        <w:pStyle w:val="ListParagraph"/>
        <w:numPr>
          <w:ilvl w:val="0"/>
          <w:numId w:val="40"/>
        </w:numPr>
        <w:tabs>
          <w:tab w:val="left" w:pos="2979"/>
        </w:tabs>
        <w:spacing w:line="360" w:lineRule="auto"/>
        <w:rPr>
          <w:rFonts w:ascii="Times New Roman" w:eastAsia="SimSun" w:hAnsi="Times New Roman" w:cs="Times New Roman"/>
          <w:sz w:val="24"/>
          <w:szCs w:val="24"/>
        </w:rPr>
      </w:pPr>
      <w:r w:rsidRPr="00FE249C">
        <w:rPr>
          <w:rFonts w:ascii="Times New Roman" w:eastAsia="SimSun" w:hAnsi="Times New Roman" w:cs="Times New Roman"/>
          <w:sz w:val="24"/>
          <w:szCs w:val="24"/>
        </w:rPr>
        <w:t>Processor2022_start.pdf</w:t>
      </w:r>
    </w:p>
    <w:p w14:paraId="5C9FECA6" w14:textId="1F66675A" w:rsidR="004E7FFC" w:rsidRPr="00FE249C" w:rsidRDefault="0047448E" w:rsidP="00FE249C">
      <w:pPr>
        <w:pStyle w:val="ListParagraph"/>
        <w:numPr>
          <w:ilvl w:val="0"/>
          <w:numId w:val="40"/>
        </w:numPr>
        <w:tabs>
          <w:tab w:val="left" w:pos="2979"/>
        </w:tabs>
        <w:spacing w:line="360" w:lineRule="auto"/>
        <w:rPr>
          <w:rFonts w:ascii="Times New Roman" w:eastAsia="SimSun" w:hAnsi="Times New Roman" w:cs="Times New Roman"/>
          <w:sz w:val="24"/>
          <w:szCs w:val="24"/>
        </w:rPr>
      </w:pPr>
      <w:r w:rsidRPr="00FE249C">
        <w:rPr>
          <w:rFonts w:ascii="Times New Roman" w:eastAsia="SimSun" w:hAnsi="Times New Roman" w:cs="Times New Roman"/>
          <w:sz w:val="24"/>
          <w:szCs w:val="24"/>
        </w:rPr>
        <w:t>Project_SimpleProcessor.pdf</w:t>
      </w:r>
    </w:p>
    <w:p w14:paraId="6981D2C4" w14:textId="0D72ED25" w:rsidR="0047448E" w:rsidRDefault="0047448E" w:rsidP="00CE36DD">
      <w:pPr>
        <w:tabs>
          <w:tab w:val="left" w:pos="2979"/>
        </w:tabs>
        <w:spacing w:line="360" w:lineRule="auto"/>
        <w:ind w:firstLine="0"/>
        <w:rPr>
          <w:rFonts w:ascii="Times New Roman" w:eastAsia="SimSun" w:hAnsi="Times New Roman" w:cs="Times New Roman"/>
          <w:b/>
          <w:bCs/>
        </w:rPr>
      </w:pPr>
      <w:r>
        <w:rPr>
          <w:rFonts w:ascii="Times New Roman" w:eastAsia="SimSun" w:hAnsi="Times New Roman" w:cs="Times New Roman"/>
          <w:b/>
          <w:bCs/>
        </w:rPr>
        <w:lastRenderedPageBreak/>
        <w:t xml:space="preserve">Instructor-Provided </w:t>
      </w:r>
      <w:r w:rsidR="00E86348">
        <w:rPr>
          <w:rFonts w:ascii="Times New Roman" w:eastAsia="SimSun" w:hAnsi="Times New Roman" w:cs="Times New Roman"/>
          <w:b/>
          <w:bCs/>
        </w:rPr>
        <w:t>F</w:t>
      </w:r>
      <w:r>
        <w:rPr>
          <w:rFonts w:ascii="Times New Roman" w:eastAsia="SimSun" w:hAnsi="Times New Roman" w:cs="Times New Roman"/>
          <w:b/>
          <w:bCs/>
        </w:rPr>
        <w:t>iles</w:t>
      </w:r>
      <w:r w:rsidR="00E86348">
        <w:rPr>
          <w:rFonts w:ascii="Times New Roman" w:eastAsia="SimSun" w:hAnsi="Times New Roman" w:cs="Times New Roman"/>
          <w:b/>
          <w:bCs/>
        </w:rPr>
        <w:t>:</w:t>
      </w:r>
    </w:p>
    <w:p w14:paraId="5FACF5E3" w14:textId="59699214" w:rsidR="00E86348" w:rsidRPr="00FE249C" w:rsidRDefault="00930502" w:rsidP="00FE249C">
      <w:pPr>
        <w:pStyle w:val="ListParagraph"/>
        <w:numPr>
          <w:ilvl w:val="0"/>
          <w:numId w:val="39"/>
        </w:numPr>
        <w:tabs>
          <w:tab w:val="left" w:pos="2979"/>
        </w:tabs>
        <w:spacing w:line="360" w:lineRule="auto"/>
        <w:rPr>
          <w:rFonts w:ascii="Times New Roman" w:eastAsia="SimSun" w:hAnsi="Times New Roman" w:cs="Times New Roman"/>
          <w:sz w:val="24"/>
          <w:szCs w:val="24"/>
        </w:rPr>
      </w:pPr>
      <w:r w:rsidRPr="00FE249C">
        <w:rPr>
          <w:rFonts w:ascii="Times New Roman" w:eastAsia="SimSun" w:hAnsi="Times New Roman" w:cs="Times New Roman"/>
          <w:sz w:val="24"/>
          <w:szCs w:val="24"/>
        </w:rPr>
        <w:t xml:space="preserve">ButtonSync.sv (and </w:t>
      </w:r>
      <w:r w:rsidR="001B1F28" w:rsidRPr="00FE249C">
        <w:rPr>
          <w:rFonts w:ascii="Times New Roman" w:eastAsia="SimSun" w:hAnsi="Times New Roman" w:cs="Times New Roman"/>
          <w:sz w:val="24"/>
          <w:szCs w:val="24"/>
        </w:rPr>
        <w:t>relevant .do files)</w:t>
      </w:r>
    </w:p>
    <w:p w14:paraId="5C79F732" w14:textId="1F97BA1A" w:rsidR="001B1F28" w:rsidRPr="00FE249C" w:rsidRDefault="001B1F28" w:rsidP="00FE249C">
      <w:pPr>
        <w:pStyle w:val="ListParagraph"/>
        <w:numPr>
          <w:ilvl w:val="0"/>
          <w:numId w:val="39"/>
        </w:numPr>
        <w:tabs>
          <w:tab w:val="left" w:pos="2979"/>
        </w:tabs>
        <w:spacing w:line="360" w:lineRule="auto"/>
        <w:rPr>
          <w:rFonts w:ascii="Times New Roman" w:eastAsia="SimSun" w:hAnsi="Times New Roman" w:cs="Times New Roman"/>
          <w:sz w:val="24"/>
          <w:szCs w:val="24"/>
        </w:rPr>
      </w:pPr>
      <w:r w:rsidRPr="00FE249C">
        <w:rPr>
          <w:rFonts w:ascii="Times New Roman" w:eastAsia="SimSun" w:hAnsi="Times New Roman" w:cs="Times New Roman"/>
          <w:sz w:val="24"/>
          <w:szCs w:val="24"/>
        </w:rPr>
        <w:t>KeyFilter.sv</w:t>
      </w:r>
    </w:p>
    <w:p w14:paraId="683BB304" w14:textId="5752385E" w:rsidR="00E86348" w:rsidRPr="002D6499" w:rsidRDefault="00FE249C" w:rsidP="002D6499">
      <w:pPr>
        <w:pStyle w:val="ListParagraph"/>
        <w:numPr>
          <w:ilvl w:val="0"/>
          <w:numId w:val="39"/>
        </w:numPr>
        <w:tabs>
          <w:tab w:val="left" w:pos="2979"/>
        </w:tabs>
        <w:spacing w:line="360" w:lineRule="auto"/>
        <w:rPr>
          <w:rFonts w:ascii="Times New Roman" w:eastAsia="SimSun" w:hAnsi="Times New Roman" w:cs="Times New Roman"/>
          <w:sz w:val="24"/>
          <w:szCs w:val="24"/>
        </w:rPr>
      </w:pPr>
      <w:r w:rsidRPr="00FE249C">
        <w:rPr>
          <w:rFonts w:ascii="Times New Roman" w:eastAsia="SimSun" w:hAnsi="Times New Roman" w:cs="Times New Roman"/>
          <w:sz w:val="24"/>
          <w:szCs w:val="24"/>
        </w:rPr>
        <w:t>testProcessor.sv</w:t>
      </w:r>
    </w:p>
    <w:p w14:paraId="0D113573" w14:textId="3506FFEE" w:rsidR="4D7D3837" w:rsidRPr="00C02337" w:rsidRDefault="00CE36DD" w:rsidP="00C02337">
      <w:pPr>
        <w:tabs>
          <w:tab w:val="left" w:pos="2979"/>
        </w:tabs>
        <w:spacing w:line="360" w:lineRule="auto"/>
        <w:ind w:firstLine="0"/>
        <w:rPr>
          <w:rFonts w:ascii="Times New Roman" w:eastAsia="SimSun" w:hAnsi="Times New Roman" w:cs="Times New Roman"/>
          <w:b/>
          <w:bCs/>
          <w:sz w:val="28"/>
          <w:szCs w:val="28"/>
        </w:rPr>
      </w:pPr>
      <w:r>
        <w:rPr>
          <w:rFonts w:ascii="Times New Roman" w:eastAsia="SimSun" w:hAnsi="Times New Roman" w:cs="Times New Roman"/>
          <w:b/>
          <w:bCs/>
          <w:sz w:val="28"/>
          <w:szCs w:val="28"/>
        </w:rPr>
        <w:t>Appendix</w:t>
      </w:r>
    </w:p>
    <w:p w14:paraId="75DA0530" w14:textId="196E3F2B" w:rsidR="00CE36DD" w:rsidRDefault="008B1E03" w:rsidP="003F114A">
      <w:pPr>
        <w:spacing w:line="360" w:lineRule="auto"/>
        <w:ind w:firstLine="0"/>
        <w:rPr>
          <w:rFonts w:ascii="Times New Roman" w:eastAsia="SimSun" w:hAnsi="Times New Roman" w:cs="Times New Roman"/>
        </w:rPr>
      </w:pPr>
      <w:r>
        <w:rPr>
          <w:noProof/>
        </w:rPr>
        <mc:AlternateContent>
          <mc:Choice Requires="wps">
            <w:drawing>
              <wp:anchor distT="0" distB="0" distL="114300" distR="114300" simplePos="0" relativeHeight="251658287" behindDoc="1" locked="0" layoutInCell="1" allowOverlap="1" wp14:anchorId="27D8E984" wp14:editId="5C0DBDAC">
                <wp:simplePos x="0" y="0"/>
                <wp:positionH relativeFrom="margin">
                  <wp:align>right</wp:align>
                </wp:positionH>
                <wp:positionV relativeFrom="paragraph">
                  <wp:posOffset>4982680</wp:posOffset>
                </wp:positionV>
                <wp:extent cx="5943600" cy="246380"/>
                <wp:effectExtent l="0" t="0" r="0" b="1270"/>
                <wp:wrapTight wrapText="bothSides">
                  <wp:wrapPolygon edited="0">
                    <wp:start x="0" y="0"/>
                    <wp:lineTo x="0" y="20041"/>
                    <wp:lineTo x="21531" y="20041"/>
                    <wp:lineTo x="21531"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5943600" cy="246380"/>
                        </a:xfrm>
                        <a:prstGeom prst="rect">
                          <a:avLst/>
                        </a:prstGeom>
                        <a:solidFill>
                          <a:prstClr val="white"/>
                        </a:solidFill>
                        <a:ln>
                          <a:noFill/>
                        </a:ln>
                      </wps:spPr>
                      <wps:txbx>
                        <w:txbxContent>
                          <w:p w14:paraId="15F98D45" w14:textId="46FA7032" w:rsidR="00322C65" w:rsidRPr="00322C65" w:rsidRDefault="00322C65" w:rsidP="00322C65">
                            <w:pPr>
                              <w:spacing w:line="360" w:lineRule="auto"/>
                              <w:ind w:firstLine="0"/>
                              <w:jc w:val="center"/>
                              <w:rPr>
                                <w:rFonts w:ascii="Times New Roman" w:eastAsia="SimSun" w:hAnsi="Times New Roman" w:cs="Times New Roman"/>
                              </w:rPr>
                            </w:pPr>
                            <w:r w:rsidRPr="00322C65">
                              <w:rPr>
                                <w:b/>
                                <w:bCs/>
                                <w:szCs w:val="20"/>
                              </w:rPr>
                              <w:t>Figure 23:</w:t>
                            </w:r>
                            <w:r>
                              <w:rPr>
                                <w:i/>
                                <w:iCs/>
                                <w:szCs w:val="20"/>
                              </w:rPr>
                              <w:t xml:space="preserve"> </w:t>
                            </w:r>
                            <w:r w:rsidRPr="0D25FF3D">
                              <w:rPr>
                                <w:rFonts w:ascii="Times New Roman" w:eastAsia="SimSun" w:hAnsi="Times New Roman" w:cs="Times New Roman"/>
                              </w:rPr>
                              <w:t>Transcript of the FSM simulation for simple JUMP and JUM</w:t>
                            </w:r>
                            <w:r>
                              <w:rPr>
                                <w:rFonts w:ascii="Times New Roman" w:eastAsia="SimSun" w:hAnsi="Times New Roman" w:cs="Times New Roman"/>
                              </w:rPr>
                              <w:t>P</w:t>
                            </w:r>
                            <w:r w:rsidRPr="0D25FF3D">
                              <w:rPr>
                                <w:rFonts w:ascii="Times New Roman" w:eastAsia="SimSun" w:hAnsi="Times New Roman" w:cs="Times New Roman"/>
                              </w:rPr>
                              <w:t xml:space="preserve"> if nonzero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D8E984" id="Text Box 40" o:spid="_x0000_s1049" type="#_x0000_t202" style="position:absolute;margin-left:416.8pt;margin-top:392.35pt;width:468pt;height:19.4pt;z-index:-251658193;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" stroked="f">
                <v:textbox inset="0,0,0,0">
                  <w:txbxContent>
                    <w:p w14:paraId="15F98D45" w14:textId="46FA7032" w:rsidR="00322C65" w:rsidRPr="00322C65" w:rsidRDefault="00322C65" w:rsidP="00322C65">
                      <w:pPr>
                        <w:spacing w:line="360" w:lineRule="auto"/>
                        <w:ind w:firstLine="0"/>
                        <w:jc w:val="center"/>
                        <w:rPr>
                          <w:rFonts w:ascii="Times New Roman" w:eastAsia="SimSun" w:hAnsi="Times New Roman" w:cs="Times New Roman"/>
                        </w:rPr>
                      </w:pPr>
                      <w:r w:rsidRPr="00322C65">
                        <w:rPr>
                          <w:b/>
                          <w:bCs/>
                          <w:szCs w:val="20"/>
                        </w:rPr>
                        <w:t>Figure 23:</w:t>
                      </w:r>
                      <w:r>
                        <w:rPr>
                          <w:i/>
                          <w:iCs/>
                          <w:szCs w:val="20"/>
                        </w:rPr>
                        <w:t xml:space="preserve"> </w:t>
                      </w:r>
                      <w:r w:rsidRPr="0D25FF3D">
                        <w:rPr>
                          <w:rFonts w:ascii="Times New Roman" w:eastAsia="SimSun" w:hAnsi="Times New Roman" w:cs="Times New Roman"/>
                        </w:rPr>
                        <w:t>Transcript of the FSM simulation for simple JUMP and JUM</w:t>
                      </w:r>
                      <w:r>
                        <w:rPr>
                          <w:rFonts w:ascii="Times New Roman" w:eastAsia="SimSun" w:hAnsi="Times New Roman" w:cs="Times New Roman"/>
                        </w:rPr>
                        <w:t>P</w:t>
                      </w:r>
                      <w:r w:rsidRPr="0D25FF3D">
                        <w:rPr>
                          <w:rFonts w:ascii="Times New Roman" w:eastAsia="SimSun" w:hAnsi="Times New Roman" w:cs="Times New Roman"/>
                        </w:rPr>
                        <w:t xml:space="preserve"> if nonzero</w:t>
                      </w:r>
                    </w:p>
                  </w:txbxContent>
                </v:textbox>
                <w10:wrap type="tight" anchorx="margin"/>
              </v:shape>
            </w:pict>
          </mc:Fallback>
        </mc:AlternateContent>
      </w:r>
      <w:r>
        <w:rPr>
          <w:noProof/>
        </w:rPr>
        <w:drawing>
          <wp:anchor distT="0" distB="0" distL="114300" distR="114300" simplePos="0" relativeHeight="251658286" behindDoc="1" locked="0" layoutInCell="1" allowOverlap="1" wp14:anchorId="30871FEB" wp14:editId="5AAFD0FE">
            <wp:simplePos x="0" y="0"/>
            <wp:positionH relativeFrom="margin">
              <wp:align>right</wp:align>
            </wp:positionH>
            <wp:positionV relativeFrom="paragraph">
              <wp:posOffset>2416671</wp:posOffset>
            </wp:positionV>
            <wp:extent cx="5943600" cy="2501266"/>
            <wp:effectExtent l="19050" t="19050" r="19050" b="13335"/>
            <wp:wrapTight wrapText="bothSides">
              <wp:wrapPolygon edited="0">
                <wp:start x="-69" y="-165"/>
                <wp:lineTo x="-69" y="21551"/>
                <wp:lineTo x="21600" y="21551"/>
                <wp:lineTo x="21600" y="-165"/>
                <wp:lineTo x="-69" y="-165"/>
              </wp:wrapPolygon>
            </wp:wrapTight>
            <wp:docPr id="368648494" name="Picture 368648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648494"/>
                    <pic:cNvPicPr/>
                  </pic:nvPicPr>
                  <pic:blipFill>
                    <a:blip r:embed="rId36">
                      <a:extLst>
                        <a:ext uri="{28A0092B-C50C-407E-A947-70E740481C1C}">
                          <a14:useLocalDpi xmlns:a14="http://schemas.microsoft.com/office/drawing/2010/main" val="0"/>
                        </a:ext>
                      </a:extLst>
                    </a:blip>
                    <a:stretch>
                      <a:fillRect/>
                    </a:stretch>
                  </pic:blipFill>
                  <pic:spPr>
                    <a:xfrm>
                      <a:off x="0" y="0"/>
                      <a:ext cx="5943600" cy="250126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4D7D3837" w:rsidRPr="5732C59E">
        <w:rPr>
          <w:rFonts w:ascii="Times New Roman" w:eastAsia="SimSun" w:hAnsi="Times New Roman" w:cs="Times New Roman"/>
        </w:rPr>
        <w:t xml:space="preserve">We implemented the simple </w:t>
      </w:r>
      <w:r w:rsidR="5732C59E" w:rsidRPr="5732C59E">
        <w:rPr>
          <w:rFonts w:ascii="Times New Roman" w:eastAsia="SimSun" w:hAnsi="Times New Roman" w:cs="Times New Roman"/>
        </w:rPr>
        <w:t xml:space="preserve">JUMP and the </w:t>
      </w:r>
      <w:r w:rsidR="4B581170" w:rsidRPr="4B581170">
        <w:rPr>
          <w:rFonts w:ascii="Times New Roman" w:eastAsia="SimSun" w:hAnsi="Times New Roman" w:cs="Times New Roman"/>
        </w:rPr>
        <w:t>JUMP if true</w:t>
      </w:r>
      <w:r w:rsidR="2D97DFD0" w:rsidRPr="2D97DFD0">
        <w:rPr>
          <w:rFonts w:ascii="Times New Roman" w:eastAsia="SimSun" w:hAnsi="Times New Roman" w:cs="Times New Roman"/>
        </w:rPr>
        <w:t xml:space="preserve"> as extra credits.</w:t>
      </w:r>
      <w:r w:rsidR="003F114A">
        <w:rPr>
          <w:rFonts w:ascii="Times New Roman" w:eastAsia="SimSun" w:hAnsi="Times New Roman" w:cs="Times New Roman"/>
        </w:rPr>
        <w:t xml:space="preserve"> </w:t>
      </w:r>
      <w:r w:rsidR="2D97DFD0" w:rsidRPr="2D97DFD0">
        <w:rPr>
          <w:rFonts w:ascii="Times New Roman" w:eastAsia="SimSun" w:hAnsi="Times New Roman" w:cs="Times New Roman"/>
        </w:rPr>
        <w:t xml:space="preserve">In </w:t>
      </w:r>
      <w:r w:rsidR="003F114A">
        <w:rPr>
          <w:rFonts w:ascii="Times New Roman" w:eastAsia="SimSun" w:hAnsi="Times New Roman" w:cs="Times New Roman"/>
        </w:rPr>
        <w:t>F</w:t>
      </w:r>
      <w:r w:rsidR="2D97DFD0" w:rsidRPr="2D97DFD0">
        <w:rPr>
          <w:rFonts w:ascii="Times New Roman" w:eastAsia="SimSun" w:hAnsi="Times New Roman" w:cs="Times New Roman"/>
        </w:rPr>
        <w:t xml:space="preserve">igure 23, we took a </w:t>
      </w:r>
      <w:r w:rsidR="13EAE5A7" w:rsidRPr="13EAE5A7">
        <w:rPr>
          <w:rFonts w:ascii="Times New Roman" w:eastAsia="SimSun" w:hAnsi="Times New Roman" w:cs="Times New Roman"/>
        </w:rPr>
        <w:t xml:space="preserve">screen shot </w:t>
      </w:r>
      <w:r w:rsidR="41270E7B" w:rsidRPr="41270E7B">
        <w:rPr>
          <w:rFonts w:ascii="Times New Roman" w:eastAsia="SimSun" w:hAnsi="Times New Roman" w:cs="Times New Roman"/>
        </w:rPr>
        <w:t xml:space="preserve">of the </w:t>
      </w:r>
      <w:r w:rsidR="6BE44855" w:rsidRPr="6BE44855">
        <w:rPr>
          <w:rFonts w:ascii="Times New Roman" w:eastAsia="SimSun" w:hAnsi="Times New Roman" w:cs="Times New Roman"/>
        </w:rPr>
        <w:t xml:space="preserve">transcript </w:t>
      </w:r>
      <w:r w:rsidR="1920712A" w:rsidRPr="1920712A">
        <w:rPr>
          <w:rFonts w:ascii="Times New Roman" w:eastAsia="SimSun" w:hAnsi="Times New Roman" w:cs="Times New Roman"/>
        </w:rPr>
        <w:t xml:space="preserve">of the </w:t>
      </w:r>
      <w:r w:rsidR="0AC6CE02" w:rsidRPr="0AC6CE02">
        <w:rPr>
          <w:rFonts w:ascii="Times New Roman" w:eastAsia="SimSun" w:hAnsi="Times New Roman" w:cs="Times New Roman"/>
        </w:rPr>
        <w:t xml:space="preserve">FSM simulation </w:t>
      </w:r>
      <w:r w:rsidR="2143AF4D" w:rsidRPr="2143AF4D">
        <w:rPr>
          <w:rFonts w:ascii="Times New Roman" w:eastAsia="SimSun" w:hAnsi="Times New Roman" w:cs="Times New Roman"/>
        </w:rPr>
        <w:t xml:space="preserve">with </w:t>
      </w:r>
      <w:r w:rsidR="2E64CB64" w:rsidRPr="2E64CB64">
        <w:rPr>
          <w:rFonts w:ascii="Times New Roman" w:eastAsia="SimSun" w:hAnsi="Times New Roman" w:cs="Times New Roman"/>
        </w:rPr>
        <w:t xml:space="preserve">a </w:t>
      </w:r>
      <w:r w:rsidR="2BA0E57B" w:rsidRPr="2BA0E57B">
        <w:rPr>
          <w:rFonts w:ascii="Times New Roman" w:eastAsia="SimSun" w:hAnsi="Times New Roman" w:cs="Times New Roman"/>
        </w:rPr>
        <w:t xml:space="preserve">simple </w:t>
      </w:r>
      <w:r w:rsidR="31A555CB" w:rsidRPr="31A555CB">
        <w:rPr>
          <w:rFonts w:ascii="Times New Roman" w:eastAsia="SimSun" w:hAnsi="Times New Roman" w:cs="Times New Roman"/>
        </w:rPr>
        <w:t>Jump</w:t>
      </w:r>
      <w:r w:rsidR="17F85BA2" w:rsidRPr="17F85BA2">
        <w:rPr>
          <w:rFonts w:ascii="Times New Roman" w:eastAsia="SimSun" w:hAnsi="Times New Roman" w:cs="Times New Roman"/>
        </w:rPr>
        <w:t xml:space="preserve"> and a JUMP </w:t>
      </w:r>
      <w:r w:rsidR="4C53C0EE" w:rsidRPr="4C53C0EE">
        <w:rPr>
          <w:rFonts w:ascii="Times New Roman" w:eastAsia="SimSun" w:hAnsi="Times New Roman" w:cs="Times New Roman"/>
        </w:rPr>
        <w:t>if non</w:t>
      </w:r>
      <w:r w:rsidR="72108C23" w:rsidRPr="72108C23">
        <w:rPr>
          <w:rFonts w:ascii="Times New Roman" w:eastAsia="SimSun" w:hAnsi="Times New Roman" w:cs="Times New Roman"/>
        </w:rPr>
        <w:t>-</w:t>
      </w:r>
      <w:r w:rsidR="32A6C6C5" w:rsidRPr="32A6C6C5">
        <w:rPr>
          <w:rFonts w:ascii="Times New Roman" w:eastAsia="SimSun" w:hAnsi="Times New Roman" w:cs="Times New Roman"/>
        </w:rPr>
        <w:t xml:space="preserve">zero in the </w:t>
      </w:r>
      <w:r w:rsidR="350A8B87" w:rsidRPr="350A8B87">
        <w:rPr>
          <w:rFonts w:ascii="Times New Roman" w:eastAsia="SimSun" w:hAnsi="Times New Roman" w:cs="Times New Roman"/>
        </w:rPr>
        <w:t xml:space="preserve">same </w:t>
      </w:r>
      <w:r w:rsidR="10340714" w:rsidRPr="10340714">
        <w:rPr>
          <w:rFonts w:ascii="Times New Roman" w:eastAsia="SimSun" w:hAnsi="Times New Roman" w:cs="Times New Roman"/>
        </w:rPr>
        <w:t>simulation.</w:t>
      </w:r>
      <w:r w:rsidR="003F114A">
        <w:rPr>
          <w:rFonts w:ascii="Times New Roman" w:eastAsia="SimSun" w:hAnsi="Times New Roman" w:cs="Times New Roman"/>
        </w:rPr>
        <w:t xml:space="preserve"> </w:t>
      </w:r>
      <w:r w:rsidR="0BC96DEC" w:rsidRPr="0BC96DEC">
        <w:rPr>
          <w:rFonts w:ascii="Times New Roman" w:eastAsia="SimSun" w:hAnsi="Times New Roman" w:cs="Times New Roman"/>
        </w:rPr>
        <w:t xml:space="preserve">We </w:t>
      </w:r>
      <w:r w:rsidR="3D78E6BC" w:rsidRPr="3D78E6BC">
        <w:rPr>
          <w:rFonts w:ascii="Times New Roman" w:eastAsia="SimSun" w:hAnsi="Times New Roman" w:cs="Times New Roman"/>
        </w:rPr>
        <w:t>circled</w:t>
      </w:r>
      <w:r w:rsidR="793BB03A" w:rsidRPr="793BB03A">
        <w:rPr>
          <w:rFonts w:ascii="Times New Roman" w:eastAsia="SimSun" w:hAnsi="Times New Roman" w:cs="Times New Roman"/>
        </w:rPr>
        <w:t xml:space="preserve"> in red </w:t>
      </w:r>
      <w:r w:rsidR="02527E80" w:rsidRPr="02527E80">
        <w:rPr>
          <w:rFonts w:ascii="Times New Roman" w:eastAsia="SimSun" w:hAnsi="Times New Roman" w:cs="Times New Roman"/>
        </w:rPr>
        <w:t xml:space="preserve">the </w:t>
      </w:r>
      <w:r w:rsidR="76E3FD46" w:rsidRPr="76E3FD46">
        <w:rPr>
          <w:rFonts w:ascii="Times New Roman" w:eastAsia="SimSun" w:hAnsi="Times New Roman" w:cs="Times New Roman"/>
        </w:rPr>
        <w:t>simple JUMP</w:t>
      </w:r>
      <w:r w:rsidR="61AD83E4" w:rsidRPr="61AD83E4">
        <w:rPr>
          <w:rFonts w:ascii="Times New Roman" w:eastAsia="SimSun" w:hAnsi="Times New Roman" w:cs="Times New Roman"/>
        </w:rPr>
        <w:t xml:space="preserve">, the </w:t>
      </w:r>
      <w:r w:rsidR="37D690CC" w:rsidRPr="37D690CC">
        <w:rPr>
          <w:rFonts w:ascii="Times New Roman" w:eastAsia="SimSun" w:hAnsi="Times New Roman" w:cs="Times New Roman"/>
        </w:rPr>
        <w:t>hexadecimal</w:t>
      </w:r>
      <w:r w:rsidR="7851A135" w:rsidRPr="7851A135">
        <w:rPr>
          <w:rFonts w:ascii="Times New Roman" w:eastAsia="SimSun" w:hAnsi="Times New Roman" w:cs="Times New Roman"/>
        </w:rPr>
        <w:t xml:space="preserve"> </w:t>
      </w:r>
      <w:r w:rsidR="12761E7B" w:rsidRPr="12761E7B">
        <w:rPr>
          <w:rFonts w:ascii="Times New Roman" w:eastAsia="SimSun" w:hAnsi="Times New Roman" w:cs="Times New Roman"/>
        </w:rPr>
        <w:t xml:space="preserve">Instruction </w:t>
      </w:r>
      <w:r w:rsidR="1B8CECC0" w:rsidRPr="1B8CECC0">
        <w:rPr>
          <w:rFonts w:ascii="Times New Roman" w:eastAsia="SimSun" w:hAnsi="Times New Roman" w:cs="Times New Roman"/>
        </w:rPr>
        <w:t xml:space="preserve">processed was </w:t>
      </w:r>
      <w:r w:rsidR="41227BEF" w:rsidRPr="41227BEF">
        <w:rPr>
          <w:rFonts w:ascii="Times New Roman" w:eastAsia="SimSun" w:hAnsi="Times New Roman" w:cs="Times New Roman"/>
        </w:rPr>
        <w:t>6020</w:t>
      </w:r>
      <w:r w:rsidR="5EEA3573" w:rsidRPr="5EEA3573">
        <w:rPr>
          <w:rFonts w:ascii="Times New Roman" w:eastAsia="SimSun" w:hAnsi="Times New Roman" w:cs="Times New Roman"/>
        </w:rPr>
        <w:t>,</w:t>
      </w:r>
      <w:r w:rsidR="27CAEA3E" w:rsidRPr="27CAEA3E">
        <w:rPr>
          <w:rFonts w:ascii="Times New Roman" w:eastAsia="SimSun" w:hAnsi="Times New Roman" w:cs="Times New Roman"/>
        </w:rPr>
        <w:t xml:space="preserve"> </w:t>
      </w:r>
      <w:r w:rsidR="2E38FCD2" w:rsidRPr="2E38FCD2">
        <w:rPr>
          <w:rFonts w:ascii="Times New Roman" w:eastAsia="SimSun" w:hAnsi="Times New Roman" w:cs="Times New Roman"/>
        </w:rPr>
        <w:t xml:space="preserve">which </w:t>
      </w:r>
      <w:r w:rsidR="7530981F" w:rsidRPr="7530981F">
        <w:rPr>
          <w:rFonts w:ascii="Times New Roman" w:eastAsia="SimSun" w:hAnsi="Times New Roman" w:cs="Times New Roman"/>
        </w:rPr>
        <w:t>instructed</w:t>
      </w:r>
      <w:r w:rsidR="7B903263" w:rsidRPr="7B903263">
        <w:rPr>
          <w:rFonts w:ascii="Times New Roman" w:eastAsia="SimSun" w:hAnsi="Times New Roman" w:cs="Times New Roman"/>
        </w:rPr>
        <w:t xml:space="preserve"> </w:t>
      </w:r>
      <w:r w:rsidR="0111A542" w:rsidRPr="0111A542">
        <w:rPr>
          <w:rFonts w:ascii="Times New Roman" w:eastAsia="SimSun" w:hAnsi="Times New Roman" w:cs="Times New Roman"/>
        </w:rPr>
        <w:t xml:space="preserve">the </w:t>
      </w:r>
      <w:r w:rsidR="42DC9EB1" w:rsidRPr="42DC9EB1">
        <w:rPr>
          <w:rFonts w:ascii="Times New Roman" w:eastAsia="SimSun" w:hAnsi="Times New Roman" w:cs="Times New Roman"/>
        </w:rPr>
        <w:t xml:space="preserve">FSM to </w:t>
      </w:r>
      <w:r w:rsidR="03F66E3D" w:rsidRPr="03F66E3D">
        <w:rPr>
          <w:rFonts w:ascii="Times New Roman" w:eastAsia="SimSun" w:hAnsi="Times New Roman" w:cs="Times New Roman"/>
        </w:rPr>
        <w:t>assign 32 to PC_</w:t>
      </w:r>
      <w:r w:rsidR="5800AD51" w:rsidRPr="5800AD51">
        <w:rPr>
          <w:rFonts w:ascii="Times New Roman" w:eastAsia="SimSun" w:hAnsi="Times New Roman" w:cs="Times New Roman"/>
        </w:rPr>
        <w:t>Up output</w:t>
      </w:r>
      <w:r w:rsidR="3782EEBC" w:rsidRPr="3782EEBC">
        <w:rPr>
          <w:rFonts w:ascii="Times New Roman" w:eastAsia="SimSun" w:hAnsi="Times New Roman" w:cs="Times New Roman"/>
        </w:rPr>
        <w:t>.</w:t>
      </w:r>
      <w:r w:rsidR="0063A387" w:rsidRPr="0063A387">
        <w:rPr>
          <w:rFonts w:ascii="Times New Roman" w:eastAsia="SimSun" w:hAnsi="Times New Roman" w:cs="Times New Roman"/>
        </w:rPr>
        <w:t xml:space="preserve"> </w:t>
      </w:r>
      <w:r w:rsidR="1FCD8660" w:rsidRPr="1FCD8660">
        <w:rPr>
          <w:rFonts w:ascii="Times New Roman" w:eastAsia="SimSun" w:hAnsi="Times New Roman" w:cs="Times New Roman"/>
        </w:rPr>
        <w:t>On</w:t>
      </w:r>
      <w:r w:rsidR="003F114A">
        <w:rPr>
          <w:rFonts w:ascii="Times New Roman" w:eastAsia="SimSun" w:hAnsi="Times New Roman" w:cs="Times New Roman"/>
        </w:rPr>
        <w:t>c</w:t>
      </w:r>
      <w:r w:rsidR="1FCD8660" w:rsidRPr="1FCD8660">
        <w:rPr>
          <w:rFonts w:ascii="Times New Roman" w:eastAsia="SimSun" w:hAnsi="Times New Roman" w:cs="Times New Roman"/>
        </w:rPr>
        <w:t xml:space="preserve">e the </w:t>
      </w:r>
      <w:r w:rsidR="61B63AB8" w:rsidRPr="61B63AB8">
        <w:rPr>
          <w:rFonts w:ascii="Times New Roman" w:eastAsia="SimSun" w:hAnsi="Times New Roman" w:cs="Times New Roman"/>
        </w:rPr>
        <w:t xml:space="preserve">Program </w:t>
      </w:r>
      <w:r w:rsidR="6419FF7A" w:rsidRPr="6419FF7A">
        <w:rPr>
          <w:rFonts w:ascii="Times New Roman" w:eastAsia="SimSun" w:hAnsi="Times New Roman" w:cs="Times New Roman"/>
        </w:rPr>
        <w:t>counter received</w:t>
      </w:r>
      <w:r w:rsidR="518C41C9" w:rsidRPr="518C41C9">
        <w:rPr>
          <w:rFonts w:ascii="Times New Roman" w:eastAsia="SimSun" w:hAnsi="Times New Roman" w:cs="Times New Roman"/>
        </w:rPr>
        <w:t xml:space="preserve"> the </w:t>
      </w:r>
      <w:r w:rsidR="51474ADA" w:rsidRPr="51474ADA">
        <w:rPr>
          <w:rFonts w:ascii="Times New Roman" w:eastAsia="SimSun" w:hAnsi="Times New Roman" w:cs="Times New Roman"/>
        </w:rPr>
        <w:t xml:space="preserve">PC_Up </w:t>
      </w:r>
      <w:r w:rsidR="57B55D6E" w:rsidRPr="57B55D6E">
        <w:rPr>
          <w:rFonts w:ascii="Times New Roman" w:eastAsia="SimSun" w:hAnsi="Times New Roman" w:cs="Times New Roman"/>
        </w:rPr>
        <w:t xml:space="preserve">input </w:t>
      </w:r>
      <w:r w:rsidR="4C46DC35" w:rsidRPr="4C46DC35">
        <w:rPr>
          <w:rFonts w:ascii="Times New Roman" w:eastAsia="SimSun" w:hAnsi="Times New Roman" w:cs="Times New Roman"/>
        </w:rPr>
        <w:t xml:space="preserve">it </w:t>
      </w:r>
      <w:r w:rsidR="04AC8F54" w:rsidRPr="04AC8F54">
        <w:rPr>
          <w:rFonts w:ascii="Times New Roman" w:eastAsia="SimSun" w:hAnsi="Times New Roman" w:cs="Times New Roman"/>
        </w:rPr>
        <w:t>add</w:t>
      </w:r>
      <w:r>
        <w:rPr>
          <w:rFonts w:ascii="Times New Roman" w:eastAsia="SimSun" w:hAnsi="Times New Roman" w:cs="Times New Roman"/>
        </w:rPr>
        <w:t>ed</w:t>
      </w:r>
      <w:r w:rsidR="04AC8F54" w:rsidRPr="04AC8F54">
        <w:rPr>
          <w:rFonts w:ascii="Times New Roman" w:eastAsia="SimSun" w:hAnsi="Times New Roman" w:cs="Times New Roman"/>
        </w:rPr>
        <w:t xml:space="preserve"> 32 to the current </w:t>
      </w:r>
      <w:r w:rsidR="00000759" w:rsidRPr="40273118">
        <w:rPr>
          <w:rFonts w:ascii="Times New Roman" w:eastAsia="SimSun" w:hAnsi="Times New Roman" w:cs="Times New Roman"/>
        </w:rPr>
        <w:t>count.</w:t>
      </w:r>
      <w:r w:rsidR="00000759" w:rsidRPr="5D7D8DA3">
        <w:rPr>
          <w:rFonts w:ascii="Times New Roman" w:eastAsia="SimSun" w:hAnsi="Times New Roman" w:cs="Times New Roman"/>
        </w:rPr>
        <w:t xml:space="preserve"> We</w:t>
      </w:r>
      <w:r w:rsidR="5D7D8DA3" w:rsidRPr="5D7D8DA3">
        <w:rPr>
          <w:rFonts w:ascii="Times New Roman" w:eastAsia="SimSun" w:hAnsi="Times New Roman" w:cs="Times New Roman"/>
        </w:rPr>
        <w:t xml:space="preserve"> also observed the current state value (Outstate = 10) which represents the simple Jump State.</w:t>
      </w:r>
      <w:r>
        <w:rPr>
          <w:rFonts w:ascii="Times New Roman" w:eastAsia="SimSun" w:hAnsi="Times New Roman" w:cs="Times New Roman"/>
        </w:rPr>
        <w:t xml:space="preserve"> </w:t>
      </w:r>
      <w:r w:rsidR="423624DA" w:rsidRPr="423624DA">
        <w:rPr>
          <w:rFonts w:ascii="Times New Roman" w:eastAsia="SimSun" w:hAnsi="Times New Roman" w:cs="Times New Roman"/>
        </w:rPr>
        <w:t>In green</w:t>
      </w:r>
      <w:r>
        <w:rPr>
          <w:rFonts w:ascii="Times New Roman" w:eastAsia="SimSun" w:hAnsi="Times New Roman" w:cs="Times New Roman"/>
        </w:rPr>
        <w:t>,</w:t>
      </w:r>
      <w:r w:rsidR="423624DA" w:rsidRPr="423624DA">
        <w:rPr>
          <w:rFonts w:ascii="Times New Roman" w:eastAsia="SimSun" w:hAnsi="Times New Roman" w:cs="Times New Roman"/>
        </w:rPr>
        <w:t xml:space="preserve"> we circle</w:t>
      </w:r>
      <w:r>
        <w:rPr>
          <w:rFonts w:ascii="Times New Roman" w:eastAsia="SimSun" w:hAnsi="Times New Roman" w:cs="Times New Roman"/>
        </w:rPr>
        <w:t>d</w:t>
      </w:r>
      <w:r w:rsidR="423624DA" w:rsidRPr="423624DA">
        <w:rPr>
          <w:rFonts w:ascii="Times New Roman" w:eastAsia="SimSun" w:hAnsi="Times New Roman" w:cs="Times New Roman"/>
        </w:rPr>
        <w:t xml:space="preserve"> the JUMP if nonzero</w:t>
      </w:r>
      <w:r>
        <w:rPr>
          <w:rFonts w:ascii="Times New Roman" w:eastAsia="SimSun" w:hAnsi="Times New Roman" w:cs="Times New Roman"/>
        </w:rPr>
        <w:t>.</w:t>
      </w:r>
      <w:r w:rsidR="423624DA" w:rsidRPr="423624DA">
        <w:rPr>
          <w:rFonts w:ascii="Times New Roman" w:eastAsia="SimSun" w:hAnsi="Times New Roman" w:cs="Times New Roman"/>
        </w:rPr>
        <w:t xml:space="preserve"> </w:t>
      </w:r>
      <w:r>
        <w:rPr>
          <w:rFonts w:ascii="Times New Roman" w:eastAsia="SimSun" w:hAnsi="Times New Roman" w:cs="Times New Roman"/>
        </w:rPr>
        <w:t>T</w:t>
      </w:r>
      <w:r w:rsidR="1863917D" w:rsidRPr="1863917D">
        <w:rPr>
          <w:rFonts w:ascii="Times New Roman" w:eastAsia="SimSun" w:hAnsi="Times New Roman" w:cs="Times New Roman"/>
        </w:rPr>
        <w:t>he</w:t>
      </w:r>
      <w:r w:rsidR="423624DA" w:rsidRPr="423624DA">
        <w:rPr>
          <w:rFonts w:ascii="Times New Roman" w:eastAsia="SimSun" w:hAnsi="Times New Roman" w:cs="Times New Roman"/>
        </w:rPr>
        <w:t xml:space="preserve"> hexadecimal </w:t>
      </w:r>
      <w:r>
        <w:rPr>
          <w:rFonts w:ascii="Times New Roman" w:eastAsia="SimSun" w:hAnsi="Times New Roman" w:cs="Times New Roman"/>
        </w:rPr>
        <w:t>i</w:t>
      </w:r>
      <w:r w:rsidR="423624DA" w:rsidRPr="423624DA">
        <w:rPr>
          <w:rFonts w:ascii="Times New Roman" w:eastAsia="SimSun" w:hAnsi="Times New Roman" w:cs="Times New Roman"/>
        </w:rPr>
        <w:t xml:space="preserve">nstruction processed was </w:t>
      </w:r>
      <w:r w:rsidR="7009E993" w:rsidRPr="6EE0CE45">
        <w:rPr>
          <w:rFonts w:ascii="Times New Roman" w:eastAsia="SimSun" w:hAnsi="Times New Roman" w:cs="Times New Roman"/>
        </w:rPr>
        <w:t>24d2</w:t>
      </w:r>
      <w:r w:rsidR="423624DA" w:rsidRPr="423624DA">
        <w:rPr>
          <w:rFonts w:ascii="Times New Roman" w:eastAsia="SimSun" w:hAnsi="Times New Roman" w:cs="Times New Roman"/>
        </w:rPr>
        <w:t xml:space="preserve">, which instructed the FSM to assign </w:t>
      </w:r>
      <w:r w:rsidR="32108BA6" w:rsidRPr="32108BA6">
        <w:rPr>
          <w:rFonts w:ascii="Times New Roman" w:eastAsia="SimSun" w:hAnsi="Times New Roman" w:cs="Times New Roman"/>
        </w:rPr>
        <w:t>77</w:t>
      </w:r>
      <w:r w:rsidR="423624DA" w:rsidRPr="423624DA">
        <w:rPr>
          <w:rFonts w:ascii="Times New Roman" w:eastAsia="SimSun" w:hAnsi="Times New Roman" w:cs="Times New Roman"/>
        </w:rPr>
        <w:t xml:space="preserve"> to PC_Up output.</w:t>
      </w:r>
      <w:r w:rsidR="470F24A8" w:rsidRPr="4FA5EAED">
        <w:rPr>
          <w:rFonts w:ascii="Times New Roman" w:eastAsia="SimSun" w:hAnsi="Times New Roman" w:cs="Times New Roman"/>
        </w:rPr>
        <w:t xml:space="preserve"> </w:t>
      </w:r>
      <w:r w:rsidR="2134A0AA" w:rsidRPr="6EE0CE45">
        <w:rPr>
          <w:rFonts w:ascii="Times New Roman" w:eastAsia="SimSun" w:hAnsi="Times New Roman" w:cs="Times New Roman"/>
        </w:rPr>
        <w:t xml:space="preserve">We </w:t>
      </w:r>
      <w:r w:rsidR="2134A0AA" w:rsidRPr="0452617F">
        <w:rPr>
          <w:rFonts w:ascii="Times New Roman" w:eastAsia="SimSun" w:hAnsi="Times New Roman" w:cs="Times New Roman"/>
        </w:rPr>
        <w:t>observed that</w:t>
      </w:r>
      <w:r w:rsidR="2134A0AA" w:rsidRPr="6EE0CE45">
        <w:rPr>
          <w:rFonts w:ascii="Times New Roman" w:eastAsia="SimSun" w:hAnsi="Times New Roman" w:cs="Times New Roman"/>
        </w:rPr>
        <w:t xml:space="preserve"> the </w:t>
      </w:r>
      <w:r w:rsidR="2134A0AA" w:rsidRPr="649B685A">
        <w:rPr>
          <w:rFonts w:ascii="Times New Roman" w:eastAsia="SimSun" w:hAnsi="Times New Roman" w:cs="Times New Roman"/>
        </w:rPr>
        <w:t xml:space="preserve">register A </w:t>
      </w:r>
      <w:r w:rsidR="2134A0AA" w:rsidRPr="18F6CDA7">
        <w:rPr>
          <w:rFonts w:ascii="Times New Roman" w:eastAsia="SimSun" w:hAnsi="Times New Roman" w:cs="Times New Roman"/>
        </w:rPr>
        <w:t>value</w:t>
      </w:r>
      <w:r>
        <w:rPr>
          <w:rFonts w:ascii="Times New Roman" w:eastAsia="SimSun" w:hAnsi="Times New Roman" w:cs="Times New Roman"/>
        </w:rPr>
        <w:t xml:space="preserve"> was</w:t>
      </w:r>
      <w:r w:rsidR="2134A0AA" w:rsidRPr="18F6CDA7">
        <w:rPr>
          <w:rFonts w:ascii="Times New Roman" w:eastAsia="SimSun" w:hAnsi="Times New Roman" w:cs="Times New Roman"/>
        </w:rPr>
        <w:t xml:space="preserve"> </w:t>
      </w:r>
      <w:r w:rsidR="2134A0AA" w:rsidRPr="1639D82A">
        <w:rPr>
          <w:rFonts w:ascii="Times New Roman" w:eastAsia="SimSun" w:hAnsi="Times New Roman" w:cs="Times New Roman"/>
        </w:rPr>
        <w:t>equal to 2</w:t>
      </w:r>
      <w:r w:rsidR="2134A0AA" w:rsidRPr="7A77914A">
        <w:rPr>
          <w:rFonts w:ascii="Times New Roman" w:eastAsia="SimSun" w:hAnsi="Times New Roman" w:cs="Times New Roman"/>
        </w:rPr>
        <w:t xml:space="preserve"> (ra = 2</w:t>
      </w:r>
      <w:r w:rsidR="2134A0AA" w:rsidRPr="79CFE883">
        <w:rPr>
          <w:rFonts w:ascii="Times New Roman" w:eastAsia="SimSun" w:hAnsi="Times New Roman" w:cs="Times New Roman"/>
        </w:rPr>
        <w:t xml:space="preserve">), which indicates that the </w:t>
      </w:r>
      <w:r w:rsidR="2134A0AA" w:rsidRPr="1D0B340E">
        <w:rPr>
          <w:rFonts w:ascii="Times New Roman" w:eastAsia="SimSun" w:hAnsi="Times New Roman" w:cs="Times New Roman"/>
        </w:rPr>
        <w:t>ALU</w:t>
      </w:r>
      <w:r w:rsidR="2134A0AA" w:rsidRPr="76089867">
        <w:rPr>
          <w:rFonts w:ascii="Times New Roman" w:eastAsia="SimSun" w:hAnsi="Times New Roman" w:cs="Times New Roman"/>
        </w:rPr>
        <w:t>_A</w:t>
      </w:r>
      <w:r w:rsidR="2134A0AA" w:rsidRPr="1D0B340E">
        <w:rPr>
          <w:rFonts w:ascii="Times New Roman" w:eastAsia="SimSun" w:hAnsi="Times New Roman" w:cs="Times New Roman"/>
        </w:rPr>
        <w:t xml:space="preserve"> </w:t>
      </w:r>
      <w:r w:rsidR="2134A0AA" w:rsidRPr="0452617F">
        <w:rPr>
          <w:rFonts w:ascii="Times New Roman" w:eastAsia="SimSun" w:hAnsi="Times New Roman" w:cs="Times New Roman"/>
        </w:rPr>
        <w:t>ha</w:t>
      </w:r>
      <w:r>
        <w:rPr>
          <w:rFonts w:ascii="Times New Roman" w:eastAsia="SimSun" w:hAnsi="Times New Roman" w:cs="Times New Roman"/>
        </w:rPr>
        <w:t>s</w:t>
      </w:r>
      <w:r w:rsidR="2134A0AA" w:rsidRPr="1D0B340E">
        <w:rPr>
          <w:rFonts w:ascii="Times New Roman" w:eastAsia="SimSun" w:hAnsi="Times New Roman" w:cs="Times New Roman"/>
        </w:rPr>
        <w:t xml:space="preserve"> acce</w:t>
      </w:r>
      <w:r w:rsidR="1D0B340E" w:rsidRPr="1D0B340E">
        <w:rPr>
          <w:rFonts w:ascii="Times New Roman" w:eastAsia="SimSun" w:hAnsi="Times New Roman" w:cs="Times New Roman"/>
        </w:rPr>
        <w:t xml:space="preserve">ss to </w:t>
      </w:r>
      <w:r w:rsidR="76089867" w:rsidRPr="76089867">
        <w:rPr>
          <w:rFonts w:ascii="Times New Roman" w:eastAsia="SimSun" w:hAnsi="Times New Roman" w:cs="Times New Roman"/>
        </w:rPr>
        <w:t>register A.</w:t>
      </w:r>
    </w:p>
    <w:p w14:paraId="510E92A8" w14:textId="1783C68F" w:rsidR="00CE36DD" w:rsidRDefault="00CE36DD" w:rsidP="00CE36DD">
      <w:pPr>
        <w:spacing w:line="360" w:lineRule="auto"/>
        <w:ind w:firstLine="0"/>
        <w:jc w:val="both"/>
        <w:rPr>
          <w:rFonts w:ascii="Times New Roman" w:eastAsia="SimSun" w:hAnsi="Times New Roman" w:cs="Times New Roman"/>
        </w:rPr>
      </w:pPr>
    </w:p>
    <w:p w14:paraId="3BDDF47C" w14:textId="77777777" w:rsidR="00C02337" w:rsidRDefault="00C02337" w:rsidP="00CE36DD">
      <w:pPr>
        <w:spacing w:line="360" w:lineRule="auto"/>
        <w:ind w:firstLine="0"/>
        <w:jc w:val="both"/>
        <w:rPr>
          <w:rFonts w:ascii="Times New Roman" w:eastAsia="SimSun" w:hAnsi="Times New Roman" w:cs="Times New Roman"/>
        </w:rPr>
      </w:pPr>
    </w:p>
    <w:p w14:paraId="075CA269" w14:textId="77777777" w:rsidR="00C02337" w:rsidRDefault="00C02337" w:rsidP="00CE36DD">
      <w:pPr>
        <w:spacing w:line="360" w:lineRule="auto"/>
        <w:ind w:firstLine="0"/>
        <w:jc w:val="both"/>
        <w:rPr>
          <w:rFonts w:ascii="Times New Roman" w:eastAsia="SimSun" w:hAnsi="Times New Roman" w:cs="Times New Roman"/>
        </w:rPr>
      </w:pPr>
    </w:p>
    <w:p w14:paraId="38E5EC4D" w14:textId="77777777" w:rsidR="00C02337" w:rsidRDefault="00C02337" w:rsidP="00CE36DD">
      <w:pPr>
        <w:spacing w:line="360" w:lineRule="auto"/>
        <w:ind w:firstLine="0"/>
        <w:jc w:val="both"/>
        <w:rPr>
          <w:rFonts w:ascii="Times New Roman" w:eastAsia="SimSun" w:hAnsi="Times New Roman" w:cs="Times New Roman"/>
        </w:rPr>
      </w:pPr>
    </w:p>
    <w:p w14:paraId="22A677E7" w14:textId="69BBCA3C" w:rsidR="47BABEE6" w:rsidRDefault="47BABEE6" w:rsidP="111C77EA">
      <w:pPr>
        <w:spacing w:line="360" w:lineRule="auto"/>
        <w:ind w:firstLine="0"/>
        <w:jc w:val="both"/>
        <w:rPr>
          <w:rFonts w:ascii="Times New Roman" w:eastAsia="SimSun" w:hAnsi="Times New Roman" w:cs="Times New Roman"/>
        </w:rPr>
      </w:pPr>
      <w:r w:rsidRPr="111C77EA">
        <w:rPr>
          <w:rFonts w:ascii="Times New Roman" w:eastAsia="SimSun" w:hAnsi="Times New Roman" w:cs="Times New Roman"/>
        </w:rPr>
        <w:lastRenderedPageBreak/>
        <w:t>In</w:t>
      </w:r>
      <w:r w:rsidR="111C77EA" w:rsidRPr="111C77EA">
        <w:rPr>
          <w:rFonts w:ascii="Times New Roman" w:eastAsia="SimSun" w:hAnsi="Times New Roman" w:cs="Times New Roman"/>
        </w:rPr>
        <w:t xml:space="preserve"> Figure 24, we </w:t>
      </w:r>
      <w:r w:rsidR="2D97DFD0" w:rsidRPr="111C77EA">
        <w:rPr>
          <w:rFonts w:ascii="Times New Roman" w:eastAsia="SimSun" w:hAnsi="Times New Roman" w:cs="Times New Roman"/>
        </w:rPr>
        <w:t xml:space="preserve">took a </w:t>
      </w:r>
      <w:r w:rsidR="13EAE5A7" w:rsidRPr="111C77EA">
        <w:rPr>
          <w:rFonts w:ascii="Times New Roman" w:eastAsia="SimSun" w:hAnsi="Times New Roman" w:cs="Times New Roman"/>
        </w:rPr>
        <w:t xml:space="preserve">screen shot </w:t>
      </w:r>
      <w:r w:rsidR="41270E7B" w:rsidRPr="111C77EA">
        <w:rPr>
          <w:rFonts w:ascii="Times New Roman" w:eastAsia="SimSun" w:hAnsi="Times New Roman" w:cs="Times New Roman"/>
        </w:rPr>
        <w:t xml:space="preserve">of the </w:t>
      </w:r>
      <w:r w:rsidR="6BE44855" w:rsidRPr="111C77EA">
        <w:rPr>
          <w:rFonts w:ascii="Times New Roman" w:eastAsia="SimSun" w:hAnsi="Times New Roman" w:cs="Times New Roman"/>
        </w:rPr>
        <w:t xml:space="preserve">transcript </w:t>
      </w:r>
      <w:r w:rsidR="1920712A" w:rsidRPr="111C77EA">
        <w:rPr>
          <w:rFonts w:ascii="Times New Roman" w:eastAsia="SimSun" w:hAnsi="Times New Roman" w:cs="Times New Roman"/>
        </w:rPr>
        <w:t xml:space="preserve">of the </w:t>
      </w:r>
      <w:r w:rsidR="1920712A" w:rsidRPr="789ABB71">
        <w:rPr>
          <w:rFonts w:ascii="Times New Roman" w:eastAsia="SimSun" w:hAnsi="Times New Roman" w:cs="Times New Roman"/>
        </w:rPr>
        <w:t>Processor</w:t>
      </w:r>
      <w:r w:rsidR="0AC6CE02" w:rsidRPr="111C77EA">
        <w:rPr>
          <w:rFonts w:ascii="Times New Roman" w:eastAsia="SimSun" w:hAnsi="Times New Roman" w:cs="Times New Roman"/>
        </w:rPr>
        <w:t xml:space="preserve"> simulation </w:t>
      </w:r>
      <w:r w:rsidR="2143AF4D" w:rsidRPr="111C77EA">
        <w:rPr>
          <w:rFonts w:ascii="Times New Roman" w:eastAsia="SimSun" w:hAnsi="Times New Roman" w:cs="Times New Roman"/>
        </w:rPr>
        <w:t xml:space="preserve">with </w:t>
      </w:r>
      <w:r w:rsidR="2E64CB64" w:rsidRPr="111C77EA">
        <w:rPr>
          <w:rFonts w:ascii="Times New Roman" w:eastAsia="SimSun" w:hAnsi="Times New Roman" w:cs="Times New Roman"/>
        </w:rPr>
        <w:t xml:space="preserve">a </w:t>
      </w:r>
      <w:r w:rsidR="2BA0E57B" w:rsidRPr="111C77EA">
        <w:rPr>
          <w:rFonts w:ascii="Times New Roman" w:eastAsia="SimSun" w:hAnsi="Times New Roman" w:cs="Times New Roman"/>
        </w:rPr>
        <w:t xml:space="preserve">simple </w:t>
      </w:r>
      <w:r w:rsidR="31A555CB" w:rsidRPr="111C77EA">
        <w:rPr>
          <w:rFonts w:ascii="Times New Roman" w:eastAsia="SimSun" w:hAnsi="Times New Roman" w:cs="Times New Roman"/>
        </w:rPr>
        <w:t>Jump</w:t>
      </w:r>
      <w:r w:rsidR="17F85BA2" w:rsidRPr="111C77EA">
        <w:rPr>
          <w:rFonts w:ascii="Times New Roman" w:eastAsia="SimSun" w:hAnsi="Times New Roman" w:cs="Times New Roman"/>
        </w:rPr>
        <w:t xml:space="preserve"> and a JUMP </w:t>
      </w:r>
      <w:r w:rsidR="4C53C0EE" w:rsidRPr="111C77EA">
        <w:rPr>
          <w:rFonts w:ascii="Times New Roman" w:eastAsia="SimSun" w:hAnsi="Times New Roman" w:cs="Times New Roman"/>
        </w:rPr>
        <w:t>if non</w:t>
      </w:r>
      <w:r w:rsidR="72108C23" w:rsidRPr="111C77EA">
        <w:rPr>
          <w:rFonts w:ascii="Times New Roman" w:eastAsia="SimSun" w:hAnsi="Times New Roman" w:cs="Times New Roman"/>
        </w:rPr>
        <w:t>-</w:t>
      </w:r>
      <w:r w:rsidR="32A6C6C5" w:rsidRPr="111C77EA">
        <w:rPr>
          <w:rFonts w:ascii="Times New Roman" w:eastAsia="SimSun" w:hAnsi="Times New Roman" w:cs="Times New Roman"/>
        </w:rPr>
        <w:t xml:space="preserve">zero in the </w:t>
      </w:r>
      <w:r w:rsidR="350A8B87" w:rsidRPr="111C77EA">
        <w:rPr>
          <w:rFonts w:ascii="Times New Roman" w:eastAsia="SimSun" w:hAnsi="Times New Roman" w:cs="Times New Roman"/>
        </w:rPr>
        <w:t xml:space="preserve">same </w:t>
      </w:r>
      <w:r w:rsidR="10340714" w:rsidRPr="111C77EA">
        <w:rPr>
          <w:rFonts w:ascii="Times New Roman" w:eastAsia="SimSun" w:hAnsi="Times New Roman" w:cs="Times New Roman"/>
        </w:rPr>
        <w:t>simulation.</w:t>
      </w:r>
    </w:p>
    <w:p w14:paraId="2C7341A5" w14:textId="69FAFDA5" w:rsidR="47BABEE6" w:rsidRDefault="0BC96DEC" w:rsidP="111C77EA">
      <w:pPr>
        <w:spacing w:line="360" w:lineRule="auto"/>
        <w:ind w:firstLine="0"/>
        <w:jc w:val="both"/>
        <w:rPr>
          <w:rFonts w:ascii="Times New Roman" w:eastAsia="SimSun" w:hAnsi="Times New Roman" w:cs="Times New Roman"/>
        </w:rPr>
      </w:pPr>
      <w:r w:rsidRPr="111C77EA">
        <w:rPr>
          <w:rFonts w:ascii="Times New Roman" w:eastAsia="SimSun" w:hAnsi="Times New Roman" w:cs="Times New Roman"/>
        </w:rPr>
        <w:t xml:space="preserve">We </w:t>
      </w:r>
      <w:r w:rsidR="3D78E6BC" w:rsidRPr="111C77EA">
        <w:rPr>
          <w:rFonts w:ascii="Times New Roman" w:eastAsia="SimSun" w:hAnsi="Times New Roman" w:cs="Times New Roman"/>
        </w:rPr>
        <w:t>circled</w:t>
      </w:r>
      <w:r w:rsidR="793BB03A" w:rsidRPr="111C77EA">
        <w:rPr>
          <w:rFonts w:ascii="Times New Roman" w:eastAsia="SimSun" w:hAnsi="Times New Roman" w:cs="Times New Roman"/>
        </w:rPr>
        <w:t xml:space="preserve"> in red </w:t>
      </w:r>
      <w:r w:rsidR="02527E80" w:rsidRPr="111C77EA">
        <w:rPr>
          <w:rFonts w:ascii="Times New Roman" w:eastAsia="SimSun" w:hAnsi="Times New Roman" w:cs="Times New Roman"/>
        </w:rPr>
        <w:t xml:space="preserve">the </w:t>
      </w:r>
      <w:r w:rsidR="76E3FD46" w:rsidRPr="111C77EA">
        <w:rPr>
          <w:rFonts w:ascii="Times New Roman" w:eastAsia="SimSun" w:hAnsi="Times New Roman" w:cs="Times New Roman"/>
        </w:rPr>
        <w:t>simple JUMP</w:t>
      </w:r>
      <w:r w:rsidR="61AD83E4" w:rsidRPr="111C77EA">
        <w:rPr>
          <w:rFonts w:ascii="Times New Roman" w:eastAsia="SimSun" w:hAnsi="Times New Roman" w:cs="Times New Roman"/>
        </w:rPr>
        <w:t xml:space="preserve">, the </w:t>
      </w:r>
      <w:r w:rsidR="37D690CC" w:rsidRPr="111C77EA">
        <w:rPr>
          <w:rFonts w:ascii="Times New Roman" w:eastAsia="SimSun" w:hAnsi="Times New Roman" w:cs="Times New Roman"/>
        </w:rPr>
        <w:t>hexadecimal</w:t>
      </w:r>
      <w:r w:rsidR="7851A135" w:rsidRPr="111C77EA">
        <w:rPr>
          <w:rFonts w:ascii="Times New Roman" w:eastAsia="SimSun" w:hAnsi="Times New Roman" w:cs="Times New Roman"/>
        </w:rPr>
        <w:t xml:space="preserve"> </w:t>
      </w:r>
      <w:r w:rsidR="12761E7B" w:rsidRPr="111C77EA">
        <w:rPr>
          <w:rFonts w:ascii="Times New Roman" w:eastAsia="SimSun" w:hAnsi="Times New Roman" w:cs="Times New Roman"/>
        </w:rPr>
        <w:t xml:space="preserve">Instruction </w:t>
      </w:r>
      <w:r w:rsidR="1B8CECC0" w:rsidRPr="111C77EA">
        <w:rPr>
          <w:rFonts w:ascii="Times New Roman" w:eastAsia="SimSun" w:hAnsi="Times New Roman" w:cs="Times New Roman"/>
        </w:rPr>
        <w:t xml:space="preserve">processed was </w:t>
      </w:r>
      <w:r w:rsidR="41227BEF" w:rsidRPr="111C77EA">
        <w:rPr>
          <w:rFonts w:ascii="Times New Roman" w:eastAsia="SimSun" w:hAnsi="Times New Roman" w:cs="Times New Roman"/>
        </w:rPr>
        <w:t>6020</w:t>
      </w:r>
      <w:r w:rsidR="5EEA3573" w:rsidRPr="111C77EA">
        <w:rPr>
          <w:rFonts w:ascii="Times New Roman" w:eastAsia="SimSun" w:hAnsi="Times New Roman" w:cs="Times New Roman"/>
        </w:rPr>
        <w:t>,</w:t>
      </w:r>
      <w:r w:rsidR="27CAEA3E" w:rsidRPr="111C77EA">
        <w:rPr>
          <w:rFonts w:ascii="Times New Roman" w:eastAsia="SimSun" w:hAnsi="Times New Roman" w:cs="Times New Roman"/>
        </w:rPr>
        <w:t xml:space="preserve"> </w:t>
      </w:r>
      <w:r w:rsidR="2E38FCD2" w:rsidRPr="111C77EA">
        <w:rPr>
          <w:rFonts w:ascii="Times New Roman" w:eastAsia="SimSun" w:hAnsi="Times New Roman" w:cs="Times New Roman"/>
        </w:rPr>
        <w:t xml:space="preserve">which </w:t>
      </w:r>
      <w:r w:rsidR="7530981F" w:rsidRPr="111C77EA">
        <w:rPr>
          <w:rFonts w:ascii="Times New Roman" w:eastAsia="SimSun" w:hAnsi="Times New Roman" w:cs="Times New Roman"/>
        </w:rPr>
        <w:t>instructed</w:t>
      </w:r>
      <w:r w:rsidR="7B903263" w:rsidRPr="111C77EA">
        <w:rPr>
          <w:rFonts w:ascii="Times New Roman" w:eastAsia="SimSun" w:hAnsi="Times New Roman" w:cs="Times New Roman"/>
        </w:rPr>
        <w:t xml:space="preserve"> </w:t>
      </w:r>
      <w:r w:rsidR="0111A542" w:rsidRPr="111C77EA">
        <w:rPr>
          <w:rFonts w:ascii="Times New Roman" w:eastAsia="SimSun" w:hAnsi="Times New Roman" w:cs="Times New Roman"/>
        </w:rPr>
        <w:t xml:space="preserve">the </w:t>
      </w:r>
      <w:r w:rsidR="0111A542" w:rsidRPr="2D8DEF74">
        <w:rPr>
          <w:rFonts w:ascii="Times New Roman" w:eastAsia="SimSun" w:hAnsi="Times New Roman" w:cs="Times New Roman"/>
        </w:rPr>
        <w:t xml:space="preserve">processor to </w:t>
      </w:r>
      <w:r w:rsidR="0111A542" w:rsidRPr="317D130E">
        <w:rPr>
          <w:rFonts w:ascii="Times New Roman" w:eastAsia="SimSun" w:hAnsi="Times New Roman" w:cs="Times New Roman"/>
        </w:rPr>
        <w:t>execute a JUMP of 32</w:t>
      </w:r>
      <w:r w:rsidR="0111A542" w:rsidRPr="57FDE032">
        <w:rPr>
          <w:rFonts w:ascii="Times New Roman" w:eastAsia="SimSun" w:hAnsi="Times New Roman" w:cs="Times New Roman"/>
        </w:rPr>
        <w:t>, with no other operations.</w:t>
      </w:r>
      <w:r w:rsidR="00000759" w:rsidRPr="111C77EA">
        <w:rPr>
          <w:rFonts w:ascii="Times New Roman" w:eastAsia="SimSun" w:hAnsi="Times New Roman" w:cs="Times New Roman"/>
        </w:rPr>
        <w:t xml:space="preserve"> We</w:t>
      </w:r>
      <w:r w:rsidR="5D7D8DA3" w:rsidRPr="111C77EA">
        <w:rPr>
          <w:rFonts w:ascii="Times New Roman" w:eastAsia="SimSun" w:hAnsi="Times New Roman" w:cs="Times New Roman"/>
        </w:rPr>
        <w:t xml:space="preserve"> observed the current state value </w:t>
      </w:r>
      <w:r w:rsidR="5D7D8DA3" w:rsidRPr="57FDE032">
        <w:rPr>
          <w:rFonts w:ascii="Times New Roman" w:eastAsia="SimSun" w:hAnsi="Times New Roman" w:cs="Times New Roman"/>
        </w:rPr>
        <w:t xml:space="preserve">= </w:t>
      </w:r>
      <w:r w:rsidR="5D7D8DA3" w:rsidRPr="111C77EA">
        <w:rPr>
          <w:rFonts w:ascii="Times New Roman" w:eastAsia="SimSun" w:hAnsi="Times New Roman" w:cs="Times New Roman"/>
        </w:rPr>
        <w:t>10</w:t>
      </w:r>
      <w:r w:rsidR="5D7D8DA3" w:rsidRPr="57FDE032">
        <w:rPr>
          <w:rFonts w:ascii="Times New Roman" w:eastAsia="SimSun" w:hAnsi="Times New Roman" w:cs="Times New Roman"/>
        </w:rPr>
        <w:t xml:space="preserve"> (State = a</w:t>
      </w:r>
      <w:r w:rsidR="5D7D8DA3" w:rsidRPr="111C77EA">
        <w:rPr>
          <w:rFonts w:ascii="Times New Roman" w:eastAsia="SimSun" w:hAnsi="Times New Roman" w:cs="Times New Roman"/>
        </w:rPr>
        <w:t>) which represents the simple Jump State.</w:t>
      </w:r>
    </w:p>
    <w:p w14:paraId="69D03E10" w14:textId="267D8817" w:rsidR="00CE36DD" w:rsidRDefault="0095325E" w:rsidP="00CE36DD">
      <w:pPr>
        <w:spacing w:line="360" w:lineRule="auto"/>
        <w:ind w:firstLine="0"/>
        <w:jc w:val="both"/>
        <w:rPr>
          <w:rFonts w:ascii="Times New Roman" w:eastAsia="SimSun" w:hAnsi="Times New Roman" w:cs="Times New Roman"/>
        </w:rPr>
      </w:pPr>
      <w:r>
        <w:rPr>
          <w:noProof/>
        </w:rPr>
        <mc:AlternateContent>
          <mc:Choice Requires="wps">
            <w:drawing>
              <wp:anchor distT="0" distB="0" distL="114300" distR="114300" simplePos="0" relativeHeight="251658288" behindDoc="1" locked="0" layoutInCell="1" allowOverlap="1" wp14:anchorId="59575780" wp14:editId="38DAA3F0">
                <wp:simplePos x="0" y="0"/>
                <wp:positionH relativeFrom="margin">
                  <wp:align>right</wp:align>
                </wp:positionH>
                <wp:positionV relativeFrom="paragraph">
                  <wp:posOffset>4363831</wp:posOffset>
                </wp:positionV>
                <wp:extent cx="5943600" cy="246380"/>
                <wp:effectExtent l="0" t="0" r="0" b="1270"/>
                <wp:wrapTight wrapText="bothSides">
                  <wp:wrapPolygon edited="0">
                    <wp:start x="0" y="0"/>
                    <wp:lineTo x="0" y="20041"/>
                    <wp:lineTo x="21531" y="20041"/>
                    <wp:lineTo x="21531" y="0"/>
                    <wp:lineTo x="0" y="0"/>
                  </wp:wrapPolygon>
                </wp:wrapTight>
                <wp:docPr id="41" name="Text Box 41"/>
                <wp:cNvGraphicFramePr/>
                <a:graphic xmlns:a="http://schemas.openxmlformats.org/drawingml/2006/main">
                  <a:graphicData uri="http://schemas.microsoft.com/office/word/2010/wordprocessingShape">
                    <wps:wsp>
                      <wps:cNvSpPr txBox="1"/>
                      <wps:spPr>
                        <a:xfrm>
                          <a:off x="0" y="0"/>
                          <a:ext cx="5943600" cy="246380"/>
                        </a:xfrm>
                        <a:prstGeom prst="rect">
                          <a:avLst/>
                        </a:prstGeom>
                        <a:solidFill>
                          <a:prstClr val="white"/>
                        </a:solidFill>
                        <a:ln>
                          <a:noFill/>
                        </a:ln>
                      </wps:spPr>
                      <wps:txbx>
                        <w:txbxContent>
                          <w:p w14:paraId="56CAA430" w14:textId="55B5E3A8" w:rsidR="00FE343B" w:rsidRDefault="00FE343B" w:rsidP="00FE343B">
                            <w:pPr>
                              <w:spacing w:line="360" w:lineRule="auto"/>
                              <w:ind w:firstLine="0"/>
                              <w:jc w:val="center"/>
                            </w:pPr>
                            <w:r w:rsidRPr="00322C65">
                              <w:rPr>
                                <w:b/>
                                <w:bCs/>
                                <w:szCs w:val="20"/>
                              </w:rPr>
                              <w:t>Figure 2</w:t>
                            </w:r>
                            <w:r>
                              <w:rPr>
                                <w:b/>
                                <w:bCs/>
                                <w:szCs w:val="20"/>
                              </w:rPr>
                              <w:t>4</w:t>
                            </w:r>
                            <w:r w:rsidRPr="00322C65">
                              <w:rPr>
                                <w:b/>
                                <w:bCs/>
                                <w:szCs w:val="20"/>
                              </w:rPr>
                              <w:t>:</w:t>
                            </w:r>
                            <w:r>
                              <w:rPr>
                                <w:i/>
                                <w:iCs/>
                                <w:szCs w:val="20"/>
                              </w:rPr>
                              <w:t xml:space="preserve"> </w:t>
                            </w:r>
                            <w:r>
                              <w:t>Transcript of the Processor simulation for simple JUMP and JUMP if non-zero</w:t>
                            </w:r>
                          </w:p>
                          <w:p w14:paraId="5AD6BB4E" w14:textId="3709AF03" w:rsidR="00FE343B" w:rsidRPr="00322C65" w:rsidRDefault="00FE343B" w:rsidP="00FE343B">
                            <w:pPr>
                              <w:spacing w:line="360" w:lineRule="auto"/>
                              <w:ind w:firstLine="0"/>
                              <w:jc w:val="center"/>
                              <w:rPr>
                                <w:rFonts w:ascii="Times New Roman" w:eastAsia="SimSu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575780" id="Text Box 41" o:spid="_x0000_s1050" type="#_x0000_t202" style="position:absolute;left:0;text-align:left;margin-left:416.8pt;margin-top:343.6pt;width:468pt;height:19.4pt;z-index:-2516581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6QJHgIAAEMEAAAOAAAAZHJzL2Uyb0RvYy54bWysU02P2jAQvVfqf7B8LwF2i7Y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" stroked="f">
                <v:textbox inset="0,0,0,0">
                  <w:txbxContent>
                    <w:p w14:paraId="56CAA430" w14:textId="55B5E3A8" w:rsidR="00FE343B" w:rsidRDefault="00FE343B" w:rsidP="00FE343B">
                      <w:pPr>
                        <w:spacing w:line="360" w:lineRule="auto"/>
                        <w:ind w:firstLine="0"/>
                        <w:jc w:val="center"/>
                      </w:pPr>
                      <w:r w:rsidRPr="00322C65">
                        <w:rPr>
                          <w:b/>
                          <w:bCs/>
                          <w:szCs w:val="20"/>
                        </w:rPr>
                        <w:t>Figure 2</w:t>
                      </w:r>
                      <w:r>
                        <w:rPr>
                          <w:b/>
                          <w:bCs/>
                          <w:szCs w:val="20"/>
                        </w:rPr>
                        <w:t>4</w:t>
                      </w:r>
                      <w:r w:rsidRPr="00322C65">
                        <w:rPr>
                          <w:b/>
                          <w:bCs/>
                          <w:szCs w:val="20"/>
                        </w:rPr>
                        <w:t>:</w:t>
                      </w:r>
                      <w:r>
                        <w:rPr>
                          <w:i/>
                          <w:iCs/>
                          <w:szCs w:val="20"/>
                        </w:rPr>
                        <w:t xml:space="preserve"> </w:t>
                      </w:r>
                      <w:r>
                        <w:t>Transcript of the Processor simulation for simple JUMP and JUMP if non-zero</w:t>
                      </w:r>
                    </w:p>
                    <w:p w14:paraId="5AD6BB4E" w14:textId="3709AF03" w:rsidR="00FE343B" w:rsidRPr="00322C65" w:rsidRDefault="00FE343B" w:rsidP="00FE343B">
                      <w:pPr>
                        <w:spacing w:line="360" w:lineRule="auto"/>
                        <w:ind w:firstLine="0"/>
                        <w:jc w:val="center"/>
                        <w:rPr>
                          <w:rFonts w:ascii="Times New Roman" w:eastAsia="SimSun" w:hAnsi="Times New Roman" w:cs="Times New Roman"/>
                        </w:rPr>
                      </w:pPr>
                    </w:p>
                  </w:txbxContent>
                </v:textbox>
                <w10:wrap type="tight" anchorx="margin"/>
              </v:shape>
            </w:pict>
          </mc:Fallback>
        </mc:AlternateContent>
      </w:r>
      <w:r>
        <w:rPr>
          <w:noProof/>
        </w:rPr>
        <w:drawing>
          <wp:anchor distT="0" distB="0" distL="114300" distR="114300" simplePos="0" relativeHeight="251659312" behindDoc="1" locked="0" layoutInCell="1" allowOverlap="1" wp14:anchorId="6A28FAC2" wp14:editId="62332FDB">
            <wp:simplePos x="0" y="0"/>
            <wp:positionH relativeFrom="margin">
              <wp:posOffset>-1270</wp:posOffset>
            </wp:positionH>
            <wp:positionV relativeFrom="paragraph">
              <wp:posOffset>858105</wp:posOffset>
            </wp:positionV>
            <wp:extent cx="5943600" cy="3417570"/>
            <wp:effectExtent l="19050" t="19050" r="19050" b="11430"/>
            <wp:wrapTight wrapText="bothSides">
              <wp:wrapPolygon edited="0">
                <wp:start x="-69" y="-120"/>
                <wp:lineTo x="-69" y="21552"/>
                <wp:lineTo x="21600" y="21552"/>
                <wp:lineTo x="21600" y="-120"/>
                <wp:lineTo x="-69" y="-120"/>
              </wp:wrapPolygon>
            </wp:wrapTight>
            <wp:docPr id="685663818" name="Picture 685663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417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423624DA" w:rsidRPr="111C77EA">
        <w:rPr>
          <w:rFonts w:ascii="Times New Roman" w:eastAsia="SimSun" w:hAnsi="Times New Roman" w:cs="Times New Roman"/>
        </w:rPr>
        <w:t xml:space="preserve">In green we circle the JUMP if non-zero, </w:t>
      </w:r>
      <w:r w:rsidR="1863917D" w:rsidRPr="111C77EA">
        <w:rPr>
          <w:rFonts w:ascii="Times New Roman" w:eastAsia="SimSun" w:hAnsi="Times New Roman" w:cs="Times New Roman"/>
        </w:rPr>
        <w:t>the</w:t>
      </w:r>
      <w:r w:rsidR="423624DA" w:rsidRPr="111C77EA">
        <w:rPr>
          <w:rFonts w:ascii="Times New Roman" w:eastAsia="SimSun" w:hAnsi="Times New Roman" w:cs="Times New Roman"/>
        </w:rPr>
        <w:t xml:space="preserve"> hexadecimal Instruction processed was </w:t>
      </w:r>
      <w:r w:rsidR="7009E993" w:rsidRPr="7DA1E7B1">
        <w:rPr>
          <w:rFonts w:ascii="Times New Roman" w:eastAsia="SimSun" w:hAnsi="Times New Roman" w:cs="Times New Roman"/>
        </w:rPr>
        <w:t>7403</w:t>
      </w:r>
      <w:r w:rsidR="423624DA" w:rsidRPr="111C77EA">
        <w:rPr>
          <w:rFonts w:ascii="Times New Roman" w:eastAsia="SimSun" w:hAnsi="Times New Roman" w:cs="Times New Roman"/>
        </w:rPr>
        <w:t xml:space="preserve">, which instructed the </w:t>
      </w:r>
      <w:r w:rsidR="423624DA" w:rsidRPr="43E55B21">
        <w:rPr>
          <w:rFonts w:ascii="Times New Roman" w:eastAsia="SimSun" w:hAnsi="Times New Roman" w:cs="Times New Roman"/>
        </w:rPr>
        <w:t>Processor</w:t>
      </w:r>
      <w:r w:rsidR="423624DA" w:rsidRPr="111C77EA">
        <w:rPr>
          <w:rFonts w:ascii="Times New Roman" w:eastAsia="SimSun" w:hAnsi="Times New Roman" w:cs="Times New Roman"/>
        </w:rPr>
        <w:t xml:space="preserve"> to </w:t>
      </w:r>
      <w:r w:rsidR="423624DA" w:rsidRPr="43E55B21">
        <w:rPr>
          <w:rFonts w:ascii="Times New Roman" w:eastAsia="SimSun" w:hAnsi="Times New Roman" w:cs="Times New Roman"/>
        </w:rPr>
        <w:t xml:space="preserve">execute a JUMP </w:t>
      </w:r>
      <w:r w:rsidR="423624DA" w:rsidRPr="3D5DED5F">
        <w:rPr>
          <w:rFonts w:ascii="Times New Roman" w:eastAsia="SimSun" w:hAnsi="Times New Roman" w:cs="Times New Roman"/>
        </w:rPr>
        <w:t xml:space="preserve">of 64 and to </w:t>
      </w:r>
      <w:r w:rsidR="423624DA" w:rsidRPr="51538D83">
        <w:rPr>
          <w:rFonts w:ascii="Times New Roman" w:eastAsia="SimSun" w:hAnsi="Times New Roman" w:cs="Times New Roman"/>
        </w:rPr>
        <w:t xml:space="preserve">give the ALU_A access to </w:t>
      </w:r>
      <w:r w:rsidR="423624DA" w:rsidRPr="3C25664E">
        <w:rPr>
          <w:rFonts w:ascii="Times New Roman" w:eastAsia="SimSun" w:hAnsi="Times New Roman" w:cs="Times New Roman"/>
        </w:rPr>
        <w:t>the register 3</w:t>
      </w:r>
      <w:r w:rsidR="423624DA" w:rsidRPr="7DA1E7B1">
        <w:rPr>
          <w:rFonts w:ascii="Times New Roman" w:eastAsia="SimSun" w:hAnsi="Times New Roman" w:cs="Times New Roman"/>
        </w:rPr>
        <w:t xml:space="preserve"> </w:t>
      </w:r>
      <w:r w:rsidR="423624DA" w:rsidRPr="2EF59F16">
        <w:rPr>
          <w:rFonts w:ascii="Times New Roman" w:eastAsia="SimSun" w:hAnsi="Times New Roman" w:cs="Times New Roman"/>
        </w:rPr>
        <w:t xml:space="preserve">to read </w:t>
      </w:r>
      <w:r w:rsidR="423624DA" w:rsidRPr="7DA1E7B1">
        <w:rPr>
          <w:rFonts w:ascii="Times New Roman" w:eastAsia="SimSun" w:hAnsi="Times New Roman" w:cs="Times New Roman"/>
        </w:rPr>
        <w:t>and</w:t>
      </w:r>
      <w:r w:rsidR="423624DA" w:rsidRPr="51538D83">
        <w:rPr>
          <w:rFonts w:ascii="Times New Roman" w:eastAsia="SimSun" w:hAnsi="Times New Roman" w:cs="Times New Roman"/>
        </w:rPr>
        <w:t xml:space="preserve"> assign </w:t>
      </w:r>
      <w:r w:rsidR="423624DA" w:rsidRPr="2EF59F16">
        <w:rPr>
          <w:rFonts w:ascii="Times New Roman" w:eastAsia="SimSun" w:hAnsi="Times New Roman" w:cs="Times New Roman"/>
        </w:rPr>
        <w:t>its</w:t>
      </w:r>
      <w:r w:rsidR="2134A0AA" w:rsidRPr="111C77EA">
        <w:rPr>
          <w:rFonts w:ascii="Times New Roman" w:eastAsia="SimSun" w:hAnsi="Times New Roman" w:cs="Times New Roman"/>
        </w:rPr>
        <w:t xml:space="preserve"> value </w:t>
      </w:r>
      <w:r w:rsidR="423624DA" w:rsidRPr="2EF59F16">
        <w:rPr>
          <w:rFonts w:ascii="Times New Roman" w:eastAsia="SimSun" w:hAnsi="Times New Roman" w:cs="Times New Roman"/>
        </w:rPr>
        <w:t>to ALU-Out.</w:t>
      </w:r>
      <w:r w:rsidR="470F24A8" w:rsidRPr="2EF59F16">
        <w:rPr>
          <w:rFonts w:ascii="Times New Roman" w:eastAsia="SimSun" w:hAnsi="Times New Roman" w:cs="Times New Roman"/>
        </w:rPr>
        <w:t xml:space="preserve"> </w:t>
      </w:r>
    </w:p>
    <w:sectPr w:rsidR="00CE36DD">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4B78B" w14:textId="77777777" w:rsidR="00B64A9B" w:rsidRDefault="00B64A9B">
      <w:pPr>
        <w:spacing w:line="240" w:lineRule="auto"/>
      </w:pPr>
      <w:r>
        <w:separator/>
      </w:r>
    </w:p>
  </w:endnote>
  <w:endnote w:type="continuationSeparator" w:id="0">
    <w:p w14:paraId="012E7F05" w14:textId="77777777" w:rsidR="00B64A9B" w:rsidRDefault="00B64A9B">
      <w:pPr>
        <w:spacing w:line="240" w:lineRule="auto"/>
      </w:pPr>
      <w:r>
        <w:continuationSeparator/>
      </w:r>
    </w:p>
  </w:endnote>
  <w:endnote w:type="continuationNotice" w:id="1">
    <w:p w14:paraId="6E466474" w14:textId="77777777" w:rsidR="00B64A9B" w:rsidRDefault="00B64A9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73209" w14:textId="77777777" w:rsidR="00C23CD3" w:rsidRDefault="00C23C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8C176" w14:textId="77777777" w:rsidR="00C23CD3" w:rsidRDefault="00C23C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F7F11" w14:textId="77777777" w:rsidR="00C23CD3" w:rsidRDefault="00C23C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DED8C" w14:textId="77777777" w:rsidR="00B64A9B" w:rsidRDefault="00B64A9B">
      <w:pPr>
        <w:spacing w:line="240" w:lineRule="auto"/>
      </w:pPr>
      <w:r>
        <w:separator/>
      </w:r>
    </w:p>
  </w:footnote>
  <w:footnote w:type="continuationSeparator" w:id="0">
    <w:p w14:paraId="699F7529" w14:textId="77777777" w:rsidR="00B64A9B" w:rsidRDefault="00B64A9B">
      <w:pPr>
        <w:spacing w:line="240" w:lineRule="auto"/>
      </w:pPr>
      <w:r>
        <w:continuationSeparator/>
      </w:r>
    </w:p>
  </w:footnote>
  <w:footnote w:type="continuationNotice" w:id="1">
    <w:p w14:paraId="3A81657B" w14:textId="77777777" w:rsidR="00B64A9B" w:rsidRDefault="00B64A9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3B447" w14:textId="77777777" w:rsidR="00C23CD3" w:rsidRDefault="00C23C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D057E" w14:textId="3D21761E" w:rsidR="00E614DD" w:rsidRDefault="00691EC1">
    <w:pPr>
      <w:pStyle w:val="Header"/>
    </w:pPr>
    <w:r>
      <w:t xml:space="preserve"> </w:t>
    </w:r>
    <w:r>
      <w:fldChar w:fldCharType="begin"/>
    </w:r>
    <w:r>
      <w:instrText xml:space="preserve"> PAGE   \* MERGEFORMAT </w:instrText>
    </w:r>
    <w:r>
      <w:fldChar w:fldCharType="separate"/>
    </w:r>
    <w:r w:rsidR="0090087F">
      <w:rPr>
        <w:noProof/>
      </w:rPr>
      <w:t>4</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734B4" w14:textId="74B758F4" w:rsidR="00E614DD" w:rsidRDefault="00B13D1B">
    <w:pPr>
      <w:pStyle w:val="Header"/>
    </w:pPr>
    <w:r>
      <w:t xml:space="preserve"> </w:t>
    </w:r>
    <w:r w:rsidR="00691EC1">
      <w:fldChar w:fldCharType="begin"/>
    </w:r>
    <w:r w:rsidR="00691EC1">
      <w:instrText xml:space="preserve"> PAGE   \* MERGEFORMAT </w:instrText>
    </w:r>
    <w:r w:rsidR="00691EC1">
      <w:fldChar w:fldCharType="separate"/>
    </w:r>
    <w:r w:rsidR="0090087F">
      <w:rPr>
        <w:noProof/>
      </w:rPr>
      <w:t>1</w:t>
    </w:r>
    <w:r w:rsidR="00691EC1">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91A8030"/>
    <w:lvl w:ilvl="0">
      <w:start w:val="1"/>
      <w:numFmt w:val="decimal"/>
      <w:pStyle w:val="ListNumber5"/>
      <w:lvlText w:val="%1."/>
      <w:lvlJc w:val="left"/>
      <w:pPr>
        <w:tabs>
          <w:tab w:val="num" w:pos="2160"/>
        </w:tabs>
        <w:ind w:left="216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335BAA"/>
    <w:multiLevelType w:val="multilevel"/>
    <w:tmpl w:val="82986EB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05856E49"/>
    <w:multiLevelType w:val="hybridMultilevel"/>
    <w:tmpl w:val="E182D31C"/>
    <w:lvl w:ilvl="0" w:tplc="6AC8E8D2">
      <w:start w:val="1"/>
      <w:numFmt w:val="decimal"/>
      <w:suff w:val="nothing"/>
      <w:lvlText w:val="%1."/>
      <w:lvlJc w:val="left"/>
      <w:pPr>
        <w:ind w:left="0" w:firstLine="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B400F3"/>
    <w:multiLevelType w:val="hybridMultilevel"/>
    <w:tmpl w:val="14EC0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CA2F85"/>
    <w:multiLevelType w:val="hybridMultilevel"/>
    <w:tmpl w:val="A928D9B2"/>
    <w:lvl w:ilvl="0" w:tplc="FB72D4AE">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14997871"/>
    <w:multiLevelType w:val="hybridMultilevel"/>
    <w:tmpl w:val="B2A27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70722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A810EA4"/>
    <w:multiLevelType w:val="hybridMultilevel"/>
    <w:tmpl w:val="9328D6D6"/>
    <w:lvl w:ilvl="0" w:tplc="F676BA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A36ED0"/>
    <w:multiLevelType w:val="hybridMultilevel"/>
    <w:tmpl w:val="C93A3624"/>
    <w:lvl w:ilvl="0" w:tplc="54B887FC">
      <w:start w:val="1"/>
      <w:numFmt w:val="decimal"/>
      <w:suff w:val="space"/>
      <w:lvlText w:val="%1."/>
      <w:lvlJc w:val="left"/>
      <w:pPr>
        <w:ind w:left="0" w:firstLine="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8D0E33"/>
    <w:multiLevelType w:val="hybridMultilevel"/>
    <w:tmpl w:val="F7A415C8"/>
    <w:lvl w:ilvl="0" w:tplc="83D871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0482C0D"/>
    <w:multiLevelType w:val="hybridMultilevel"/>
    <w:tmpl w:val="4ADAD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DB07618"/>
    <w:multiLevelType w:val="multilevel"/>
    <w:tmpl w:val="A3C8CF7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32907F3F"/>
    <w:multiLevelType w:val="multilevel"/>
    <w:tmpl w:val="8214CC8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3" w15:restartNumberingAfterBreak="0">
    <w:nsid w:val="337E2B51"/>
    <w:multiLevelType w:val="hybridMultilevel"/>
    <w:tmpl w:val="F7784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4A6A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3F7B1E3A"/>
    <w:multiLevelType w:val="hybridMultilevel"/>
    <w:tmpl w:val="7CE02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9C61BA"/>
    <w:multiLevelType w:val="hybridMultilevel"/>
    <w:tmpl w:val="EC3E9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050F7B"/>
    <w:multiLevelType w:val="hybridMultilevel"/>
    <w:tmpl w:val="146A8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BD0CE8"/>
    <w:multiLevelType w:val="multilevel"/>
    <w:tmpl w:val="D050418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54C54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4F50334"/>
    <w:multiLevelType w:val="hybridMultilevel"/>
    <w:tmpl w:val="B76059EA"/>
    <w:lvl w:ilvl="0" w:tplc="F4248D9C">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5B1B5787"/>
    <w:multiLevelType w:val="multilevel"/>
    <w:tmpl w:val="4572ABF8"/>
    <w:numStyleLink w:val="MLAOutline"/>
  </w:abstractNum>
  <w:abstractNum w:abstractNumId="33" w15:restartNumberingAfterBreak="0">
    <w:nsid w:val="5C376770"/>
    <w:multiLevelType w:val="hybridMultilevel"/>
    <w:tmpl w:val="0F822C74"/>
    <w:lvl w:ilvl="0" w:tplc="BE9E362C">
      <w:numFmt w:val="bullet"/>
      <w:lvlText w:val="-"/>
      <w:lvlJc w:val="left"/>
      <w:pPr>
        <w:ind w:left="1080" w:hanging="360"/>
      </w:pPr>
      <w:rPr>
        <w:rFonts w:ascii="Times New Roman" w:hAnsi="Times New Roman" w:hint="default"/>
      </w:rPr>
    </w:lvl>
    <w:lvl w:ilvl="1" w:tplc="994EB900">
      <w:start w:val="1"/>
      <w:numFmt w:val="bullet"/>
      <w:lvlText w:val="o"/>
      <w:lvlJc w:val="left"/>
      <w:pPr>
        <w:ind w:left="1440" w:hanging="360"/>
      </w:pPr>
      <w:rPr>
        <w:rFonts w:ascii="Courier New" w:hAnsi="Courier New" w:hint="default"/>
      </w:rPr>
    </w:lvl>
    <w:lvl w:ilvl="2" w:tplc="D7CE8BF2">
      <w:start w:val="1"/>
      <w:numFmt w:val="bullet"/>
      <w:lvlText w:val=""/>
      <w:lvlJc w:val="left"/>
      <w:pPr>
        <w:ind w:left="2160" w:hanging="360"/>
      </w:pPr>
      <w:rPr>
        <w:rFonts w:ascii="Wingdings" w:hAnsi="Wingdings" w:hint="default"/>
      </w:rPr>
    </w:lvl>
    <w:lvl w:ilvl="3" w:tplc="4920A49A">
      <w:start w:val="1"/>
      <w:numFmt w:val="bullet"/>
      <w:lvlText w:val=""/>
      <w:lvlJc w:val="left"/>
      <w:pPr>
        <w:ind w:left="2880" w:hanging="360"/>
      </w:pPr>
      <w:rPr>
        <w:rFonts w:ascii="Symbol" w:hAnsi="Symbol" w:hint="default"/>
      </w:rPr>
    </w:lvl>
    <w:lvl w:ilvl="4" w:tplc="3144666A">
      <w:start w:val="1"/>
      <w:numFmt w:val="bullet"/>
      <w:lvlText w:val="o"/>
      <w:lvlJc w:val="left"/>
      <w:pPr>
        <w:ind w:left="3600" w:hanging="360"/>
      </w:pPr>
      <w:rPr>
        <w:rFonts w:ascii="Courier New" w:hAnsi="Courier New" w:hint="default"/>
      </w:rPr>
    </w:lvl>
    <w:lvl w:ilvl="5" w:tplc="47003B86">
      <w:start w:val="1"/>
      <w:numFmt w:val="bullet"/>
      <w:lvlText w:val=""/>
      <w:lvlJc w:val="left"/>
      <w:pPr>
        <w:ind w:left="4320" w:hanging="360"/>
      </w:pPr>
      <w:rPr>
        <w:rFonts w:ascii="Wingdings" w:hAnsi="Wingdings" w:hint="default"/>
      </w:rPr>
    </w:lvl>
    <w:lvl w:ilvl="6" w:tplc="D27A4A04">
      <w:start w:val="1"/>
      <w:numFmt w:val="bullet"/>
      <w:lvlText w:val=""/>
      <w:lvlJc w:val="left"/>
      <w:pPr>
        <w:ind w:left="5040" w:hanging="360"/>
      </w:pPr>
      <w:rPr>
        <w:rFonts w:ascii="Symbol" w:hAnsi="Symbol" w:hint="default"/>
      </w:rPr>
    </w:lvl>
    <w:lvl w:ilvl="7" w:tplc="DDC4390E">
      <w:start w:val="1"/>
      <w:numFmt w:val="bullet"/>
      <w:lvlText w:val="o"/>
      <w:lvlJc w:val="left"/>
      <w:pPr>
        <w:ind w:left="5760" w:hanging="360"/>
      </w:pPr>
      <w:rPr>
        <w:rFonts w:ascii="Courier New" w:hAnsi="Courier New" w:hint="default"/>
      </w:rPr>
    </w:lvl>
    <w:lvl w:ilvl="8" w:tplc="371ED112">
      <w:start w:val="1"/>
      <w:numFmt w:val="bullet"/>
      <w:lvlText w:val=""/>
      <w:lvlJc w:val="left"/>
      <w:pPr>
        <w:ind w:left="6480" w:hanging="360"/>
      </w:pPr>
      <w:rPr>
        <w:rFonts w:ascii="Wingdings" w:hAnsi="Wingdings" w:hint="default"/>
      </w:rPr>
    </w:lvl>
  </w:abstractNum>
  <w:abstractNum w:abstractNumId="34" w15:restartNumberingAfterBreak="0">
    <w:nsid w:val="5F2B2DE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5" w15:restartNumberingAfterBreak="0">
    <w:nsid w:val="6AAF03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AB44AE6"/>
    <w:multiLevelType w:val="hybridMultilevel"/>
    <w:tmpl w:val="2368A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E03391"/>
    <w:multiLevelType w:val="hybridMultilevel"/>
    <w:tmpl w:val="FF282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B7005A"/>
    <w:multiLevelType w:val="multilevel"/>
    <w:tmpl w:val="BF86009C"/>
    <w:lvl w:ilvl="0">
      <w:start w:val="1"/>
      <w:numFmt w:val="decimal"/>
      <w:lvlText w:val="%1."/>
      <w:lvlJc w:val="left"/>
      <w:pPr>
        <w:ind w:left="360" w:hanging="360"/>
      </w:pPr>
      <w:rPr>
        <w:b w:val="0"/>
        <w:bCs w:val="0"/>
      </w:r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9" w15:restartNumberingAfterBreak="0">
    <w:nsid w:val="7A392C9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52110799">
    <w:abstractNumId w:val="9"/>
  </w:num>
  <w:num w:numId="2" w16cid:durableId="316038158">
    <w:abstractNumId w:val="7"/>
  </w:num>
  <w:num w:numId="3" w16cid:durableId="2079089075">
    <w:abstractNumId w:val="6"/>
  </w:num>
  <w:num w:numId="4" w16cid:durableId="823818695">
    <w:abstractNumId w:val="5"/>
  </w:num>
  <w:num w:numId="5" w16cid:durableId="954142851">
    <w:abstractNumId w:val="4"/>
  </w:num>
  <w:num w:numId="6" w16cid:durableId="397213950">
    <w:abstractNumId w:val="8"/>
  </w:num>
  <w:num w:numId="7" w16cid:durableId="1036468336">
    <w:abstractNumId w:val="3"/>
  </w:num>
  <w:num w:numId="8" w16cid:durableId="129901250">
    <w:abstractNumId w:val="2"/>
  </w:num>
  <w:num w:numId="9" w16cid:durableId="1790929487">
    <w:abstractNumId w:val="1"/>
  </w:num>
  <w:num w:numId="10" w16cid:durableId="173955438">
    <w:abstractNumId w:val="0"/>
  </w:num>
  <w:num w:numId="11" w16cid:durableId="1193104358">
    <w:abstractNumId w:val="20"/>
  </w:num>
  <w:num w:numId="12" w16cid:durableId="518544894">
    <w:abstractNumId w:val="31"/>
  </w:num>
  <w:num w:numId="13" w16cid:durableId="1426224048">
    <w:abstractNumId w:val="32"/>
  </w:num>
  <w:num w:numId="14" w16cid:durableId="2029870820">
    <w:abstractNumId w:val="24"/>
  </w:num>
  <w:num w:numId="15" w16cid:durableId="759060795">
    <w:abstractNumId w:val="35"/>
  </w:num>
  <w:num w:numId="16" w16cid:durableId="996570441">
    <w:abstractNumId w:val="29"/>
  </w:num>
  <w:num w:numId="17" w16cid:durableId="1882784871">
    <w:abstractNumId w:val="15"/>
  </w:num>
  <w:num w:numId="18" w16cid:durableId="278270157">
    <w:abstractNumId w:val="10"/>
  </w:num>
  <w:num w:numId="19" w16cid:durableId="1941060902">
    <w:abstractNumId w:val="28"/>
  </w:num>
  <w:num w:numId="20" w16cid:durableId="1717003667">
    <w:abstractNumId w:val="39"/>
  </w:num>
  <w:num w:numId="21" w16cid:durableId="158548186">
    <w:abstractNumId w:val="21"/>
  </w:num>
  <w:num w:numId="22" w16cid:durableId="119106375">
    <w:abstractNumId w:val="34"/>
  </w:num>
  <w:num w:numId="23" w16cid:durableId="33119693">
    <w:abstractNumId w:val="22"/>
  </w:num>
  <w:num w:numId="24" w16cid:durableId="662272058">
    <w:abstractNumId w:val="13"/>
  </w:num>
  <w:num w:numId="25" w16cid:durableId="356976923">
    <w:abstractNumId w:val="27"/>
  </w:num>
  <w:num w:numId="26" w16cid:durableId="2086829858">
    <w:abstractNumId w:val="30"/>
  </w:num>
  <w:num w:numId="27" w16cid:durableId="1807425956">
    <w:abstractNumId w:val="25"/>
  </w:num>
  <w:num w:numId="28" w16cid:durableId="1506165717">
    <w:abstractNumId w:val="16"/>
  </w:num>
  <w:num w:numId="29" w16cid:durableId="935753822">
    <w:abstractNumId w:val="18"/>
  </w:num>
  <w:num w:numId="30" w16cid:durableId="21052566">
    <w:abstractNumId w:val="17"/>
  </w:num>
  <w:num w:numId="31" w16cid:durableId="1392077040">
    <w:abstractNumId w:val="11"/>
  </w:num>
  <w:num w:numId="32" w16cid:durableId="885527360">
    <w:abstractNumId w:val="33"/>
  </w:num>
  <w:num w:numId="33" w16cid:durableId="26221387">
    <w:abstractNumId w:val="14"/>
  </w:num>
  <w:num w:numId="34" w16cid:durableId="399716702">
    <w:abstractNumId w:val="12"/>
  </w:num>
  <w:num w:numId="35" w16cid:durableId="1031030453">
    <w:abstractNumId w:val="37"/>
  </w:num>
  <w:num w:numId="36" w16cid:durableId="1011447311">
    <w:abstractNumId w:val="38"/>
  </w:num>
  <w:num w:numId="37" w16cid:durableId="2057123861">
    <w:abstractNumId w:val="23"/>
  </w:num>
  <w:num w:numId="38" w16cid:durableId="244073466">
    <w:abstractNumId w:val="19"/>
  </w:num>
  <w:num w:numId="39" w16cid:durableId="162360535">
    <w:abstractNumId w:val="36"/>
  </w:num>
  <w:num w:numId="40" w16cid:durableId="203295029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3CD3"/>
    <w:rsid w:val="00000759"/>
    <w:rsid w:val="00000924"/>
    <w:rsid w:val="00001254"/>
    <w:rsid w:val="00001431"/>
    <w:rsid w:val="00002971"/>
    <w:rsid w:val="00002C9F"/>
    <w:rsid w:val="00002E97"/>
    <w:rsid w:val="000033EA"/>
    <w:rsid w:val="00005864"/>
    <w:rsid w:val="00005E3F"/>
    <w:rsid w:val="00006D22"/>
    <w:rsid w:val="00007595"/>
    <w:rsid w:val="00010555"/>
    <w:rsid w:val="00010ED4"/>
    <w:rsid w:val="000114CB"/>
    <w:rsid w:val="00011EFB"/>
    <w:rsid w:val="0001493C"/>
    <w:rsid w:val="00014E06"/>
    <w:rsid w:val="00016079"/>
    <w:rsid w:val="00016BC0"/>
    <w:rsid w:val="00020B60"/>
    <w:rsid w:val="000230F8"/>
    <w:rsid w:val="00023F1B"/>
    <w:rsid w:val="0002441B"/>
    <w:rsid w:val="00025559"/>
    <w:rsid w:val="00025D31"/>
    <w:rsid w:val="00026A1D"/>
    <w:rsid w:val="00027F88"/>
    <w:rsid w:val="00030222"/>
    <w:rsid w:val="000313E9"/>
    <w:rsid w:val="000316CF"/>
    <w:rsid w:val="00031746"/>
    <w:rsid w:val="00031F66"/>
    <w:rsid w:val="000324E9"/>
    <w:rsid w:val="00032946"/>
    <w:rsid w:val="00033686"/>
    <w:rsid w:val="00034605"/>
    <w:rsid w:val="000363C7"/>
    <w:rsid w:val="000370C3"/>
    <w:rsid w:val="00037DA5"/>
    <w:rsid w:val="000407E3"/>
    <w:rsid w:val="00040A24"/>
    <w:rsid w:val="00040CBB"/>
    <w:rsid w:val="00041731"/>
    <w:rsid w:val="00041735"/>
    <w:rsid w:val="0004281C"/>
    <w:rsid w:val="0004293B"/>
    <w:rsid w:val="00042BD4"/>
    <w:rsid w:val="000439CB"/>
    <w:rsid w:val="00044991"/>
    <w:rsid w:val="00044B0A"/>
    <w:rsid w:val="0004753E"/>
    <w:rsid w:val="00047D96"/>
    <w:rsid w:val="00047DC4"/>
    <w:rsid w:val="00050635"/>
    <w:rsid w:val="0005112E"/>
    <w:rsid w:val="000529AF"/>
    <w:rsid w:val="00053F97"/>
    <w:rsid w:val="0005770C"/>
    <w:rsid w:val="00057C0E"/>
    <w:rsid w:val="000609A0"/>
    <w:rsid w:val="000615A8"/>
    <w:rsid w:val="00062C3D"/>
    <w:rsid w:val="0006387E"/>
    <w:rsid w:val="00063ABA"/>
    <w:rsid w:val="00064D8F"/>
    <w:rsid w:val="00064FCB"/>
    <w:rsid w:val="000667EF"/>
    <w:rsid w:val="00066E0F"/>
    <w:rsid w:val="00070AEC"/>
    <w:rsid w:val="00070C15"/>
    <w:rsid w:val="00071DAF"/>
    <w:rsid w:val="00071FB5"/>
    <w:rsid w:val="00073269"/>
    <w:rsid w:val="00073610"/>
    <w:rsid w:val="000742A3"/>
    <w:rsid w:val="000746ED"/>
    <w:rsid w:val="0007478B"/>
    <w:rsid w:val="00075149"/>
    <w:rsid w:val="000751D5"/>
    <w:rsid w:val="00077492"/>
    <w:rsid w:val="00080A04"/>
    <w:rsid w:val="00081C57"/>
    <w:rsid w:val="00082B13"/>
    <w:rsid w:val="00083A97"/>
    <w:rsid w:val="00083C2A"/>
    <w:rsid w:val="000850CF"/>
    <w:rsid w:val="00085158"/>
    <w:rsid w:val="0008532D"/>
    <w:rsid w:val="0008584C"/>
    <w:rsid w:val="0008586A"/>
    <w:rsid w:val="000871C7"/>
    <w:rsid w:val="00091334"/>
    <w:rsid w:val="000923C0"/>
    <w:rsid w:val="00092849"/>
    <w:rsid w:val="0009446F"/>
    <w:rsid w:val="000945F8"/>
    <w:rsid w:val="000949F7"/>
    <w:rsid w:val="0009510C"/>
    <w:rsid w:val="00097C04"/>
    <w:rsid w:val="000A0020"/>
    <w:rsid w:val="000A01ED"/>
    <w:rsid w:val="000A074B"/>
    <w:rsid w:val="000A122C"/>
    <w:rsid w:val="000A4DAD"/>
    <w:rsid w:val="000A6736"/>
    <w:rsid w:val="000A68AF"/>
    <w:rsid w:val="000A6ABD"/>
    <w:rsid w:val="000A6D68"/>
    <w:rsid w:val="000AC6F7"/>
    <w:rsid w:val="000B1AB5"/>
    <w:rsid w:val="000B2234"/>
    <w:rsid w:val="000B28D2"/>
    <w:rsid w:val="000B47DF"/>
    <w:rsid w:val="000B4E81"/>
    <w:rsid w:val="000B690D"/>
    <w:rsid w:val="000B78C8"/>
    <w:rsid w:val="000C0D1A"/>
    <w:rsid w:val="000C0F5C"/>
    <w:rsid w:val="000C357B"/>
    <w:rsid w:val="000C6C4F"/>
    <w:rsid w:val="000C7FDA"/>
    <w:rsid w:val="000D01C0"/>
    <w:rsid w:val="000D0E2D"/>
    <w:rsid w:val="000D2178"/>
    <w:rsid w:val="000D22B7"/>
    <w:rsid w:val="000D420A"/>
    <w:rsid w:val="000D4E3F"/>
    <w:rsid w:val="000D61E2"/>
    <w:rsid w:val="000D6A4C"/>
    <w:rsid w:val="000D7335"/>
    <w:rsid w:val="000E01FE"/>
    <w:rsid w:val="000E0454"/>
    <w:rsid w:val="000E2E60"/>
    <w:rsid w:val="000E39D9"/>
    <w:rsid w:val="000E4608"/>
    <w:rsid w:val="000E54AC"/>
    <w:rsid w:val="000E684D"/>
    <w:rsid w:val="000E690A"/>
    <w:rsid w:val="000F0149"/>
    <w:rsid w:val="000F3A85"/>
    <w:rsid w:val="000F3D3E"/>
    <w:rsid w:val="000F3D8D"/>
    <w:rsid w:val="000F5045"/>
    <w:rsid w:val="000F5CFB"/>
    <w:rsid w:val="000F5D8D"/>
    <w:rsid w:val="000F67A6"/>
    <w:rsid w:val="000F7A6E"/>
    <w:rsid w:val="00100DDB"/>
    <w:rsid w:val="00100E11"/>
    <w:rsid w:val="0010213F"/>
    <w:rsid w:val="00105136"/>
    <w:rsid w:val="001054D7"/>
    <w:rsid w:val="0010733A"/>
    <w:rsid w:val="00110013"/>
    <w:rsid w:val="00111897"/>
    <w:rsid w:val="00111D8C"/>
    <w:rsid w:val="00114A6C"/>
    <w:rsid w:val="001156EB"/>
    <w:rsid w:val="0011614B"/>
    <w:rsid w:val="0012024B"/>
    <w:rsid w:val="001230E1"/>
    <w:rsid w:val="0012458D"/>
    <w:rsid w:val="00124672"/>
    <w:rsid w:val="00124823"/>
    <w:rsid w:val="0012681D"/>
    <w:rsid w:val="00126E16"/>
    <w:rsid w:val="00130A46"/>
    <w:rsid w:val="00131707"/>
    <w:rsid w:val="00131D6E"/>
    <w:rsid w:val="00131FF5"/>
    <w:rsid w:val="001324AF"/>
    <w:rsid w:val="001331A1"/>
    <w:rsid w:val="00133DF5"/>
    <w:rsid w:val="00134D3E"/>
    <w:rsid w:val="001359AD"/>
    <w:rsid w:val="00135A8E"/>
    <w:rsid w:val="00135B0F"/>
    <w:rsid w:val="00136C16"/>
    <w:rsid w:val="00136D18"/>
    <w:rsid w:val="0013769C"/>
    <w:rsid w:val="0013786E"/>
    <w:rsid w:val="00137EA2"/>
    <w:rsid w:val="0014186E"/>
    <w:rsid w:val="001427EA"/>
    <w:rsid w:val="001447F8"/>
    <w:rsid w:val="00144DDD"/>
    <w:rsid w:val="00144DEC"/>
    <w:rsid w:val="001463B2"/>
    <w:rsid w:val="00147B1D"/>
    <w:rsid w:val="00151FCB"/>
    <w:rsid w:val="001530A0"/>
    <w:rsid w:val="00155397"/>
    <w:rsid w:val="00155715"/>
    <w:rsid w:val="0015678F"/>
    <w:rsid w:val="00157445"/>
    <w:rsid w:val="00157D50"/>
    <w:rsid w:val="001609D4"/>
    <w:rsid w:val="00162EE5"/>
    <w:rsid w:val="00163A3C"/>
    <w:rsid w:val="0016423D"/>
    <w:rsid w:val="001647AE"/>
    <w:rsid w:val="0016560B"/>
    <w:rsid w:val="00167DF7"/>
    <w:rsid w:val="00171500"/>
    <w:rsid w:val="00171582"/>
    <w:rsid w:val="001722E9"/>
    <w:rsid w:val="00172989"/>
    <w:rsid w:val="001742F8"/>
    <w:rsid w:val="001743FF"/>
    <w:rsid w:val="00176556"/>
    <w:rsid w:val="00177258"/>
    <w:rsid w:val="00177532"/>
    <w:rsid w:val="00177C50"/>
    <w:rsid w:val="00180E8A"/>
    <w:rsid w:val="00184279"/>
    <w:rsid w:val="00184830"/>
    <w:rsid w:val="0018785E"/>
    <w:rsid w:val="001879C6"/>
    <w:rsid w:val="00187E8B"/>
    <w:rsid w:val="00190505"/>
    <w:rsid w:val="001918F7"/>
    <w:rsid w:val="0019395A"/>
    <w:rsid w:val="00197006"/>
    <w:rsid w:val="00197102"/>
    <w:rsid w:val="00197134"/>
    <w:rsid w:val="00197212"/>
    <w:rsid w:val="001A017D"/>
    <w:rsid w:val="001A03D6"/>
    <w:rsid w:val="001A1615"/>
    <w:rsid w:val="001A26AD"/>
    <w:rsid w:val="001A34DD"/>
    <w:rsid w:val="001A4B61"/>
    <w:rsid w:val="001A527F"/>
    <w:rsid w:val="001A5703"/>
    <w:rsid w:val="001A5E03"/>
    <w:rsid w:val="001A74B2"/>
    <w:rsid w:val="001A798A"/>
    <w:rsid w:val="001A7D0D"/>
    <w:rsid w:val="001B0FFB"/>
    <w:rsid w:val="001B1F28"/>
    <w:rsid w:val="001B2076"/>
    <w:rsid w:val="001B2C11"/>
    <w:rsid w:val="001B521B"/>
    <w:rsid w:val="001B5DF7"/>
    <w:rsid w:val="001B62AF"/>
    <w:rsid w:val="001C2FF4"/>
    <w:rsid w:val="001C388B"/>
    <w:rsid w:val="001C3CE7"/>
    <w:rsid w:val="001C41DB"/>
    <w:rsid w:val="001C6B7A"/>
    <w:rsid w:val="001D104A"/>
    <w:rsid w:val="001D1F8D"/>
    <w:rsid w:val="001D26E1"/>
    <w:rsid w:val="001D38E0"/>
    <w:rsid w:val="001D5DD4"/>
    <w:rsid w:val="001D6F7A"/>
    <w:rsid w:val="001D6FB2"/>
    <w:rsid w:val="001D734F"/>
    <w:rsid w:val="001E0D02"/>
    <w:rsid w:val="001E113B"/>
    <w:rsid w:val="001E2F21"/>
    <w:rsid w:val="001E3607"/>
    <w:rsid w:val="001E4675"/>
    <w:rsid w:val="001E54D5"/>
    <w:rsid w:val="001E5515"/>
    <w:rsid w:val="001E5597"/>
    <w:rsid w:val="001E6765"/>
    <w:rsid w:val="001E76BB"/>
    <w:rsid w:val="001F2032"/>
    <w:rsid w:val="001F25E1"/>
    <w:rsid w:val="001F2D56"/>
    <w:rsid w:val="001F62C0"/>
    <w:rsid w:val="002010A7"/>
    <w:rsid w:val="002030FB"/>
    <w:rsid w:val="00204490"/>
    <w:rsid w:val="00204FD6"/>
    <w:rsid w:val="00205FDE"/>
    <w:rsid w:val="00206BE8"/>
    <w:rsid w:val="00210A96"/>
    <w:rsid w:val="0021109A"/>
    <w:rsid w:val="00212015"/>
    <w:rsid w:val="0021368B"/>
    <w:rsid w:val="00217185"/>
    <w:rsid w:val="00221AA4"/>
    <w:rsid w:val="00222930"/>
    <w:rsid w:val="00223DF1"/>
    <w:rsid w:val="0022457F"/>
    <w:rsid w:val="00224840"/>
    <w:rsid w:val="002249CA"/>
    <w:rsid w:val="0022555B"/>
    <w:rsid w:val="0022588A"/>
    <w:rsid w:val="00226661"/>
    <w:rsid w:val="00226904"/>
    <w:rsid w:val="00227489"/>
    <w:rsid w:val="00227AFA"/>
    <w:rsid w:val="00227E8A"/>
    <w:rsid w:val="00231983"/>
    <w:rsid w:val="0023378D"/>
    <w:rsid w:val="00234BDD"/>
    <w:rsid w:val="00236FD4"/>
    <w:rsid w:val="002374D3"/>
    <w:rsid w:val="00237D74"/>
    <w:rsid w:val="0024025D"/>
    <w:rsid w:val="0024070C"/>
    <w:rsid w:val="00242AEE"/>
    <w:rsid w:val="00243FF9"/>
    <w:rsid w:val="00244C2F"/>
    <w:rsid w:val="0024588A"/>
    <w:rsid w:val="00245DFA"/>
    <w:rsid w:val="00245E02"/>
    <w:rsid w:val="002460DA"/>
    <w:rsid w:val="002462FD"/>
    <w:rsid w:val="0024654B"/>
    <w:rsid w:val="00250EA4"/>
    <w:rsid w:val="00251DD2"/>
    <w:rsid w:val="0025341E"/>
    <w:rsid w:val="0025347A"/>
    <w:rsid w:val="00253D74"/>
    <w:rsid w:val="00255C55"/>
    <w:rsid w:val="00256425"/>
    <w:rsid w:val="0025691E"/>
    <w:rsid w:val="002569D7"/>
    <w:rsid w:val="00256E49"/>
    <w:rsid w:val="00256E8D"/>
    <w:rsid w:val="00257C5F"/>
    <w:rsid w:val="0026055F"/>
    <w:rsid w:val="002608FA"/>
    <w:rsid w:val="00260EF5"/>
    <w:rsid w:val="00261578"/>
    <w:rsid w:val="00261C2D"/>
    <w:rsid w:val="00262F91"/>
    <w:rsid w:val="00265A4B"/>
    <w:rsid w:val="00265D29"/>
    <w:rsid w:val="002666CC"/>
    <w:rsid w:val="0026685C"/>
    <w:rsid w:val="0027008B"/>
    <w:rsid w:val="00271803"/>
    <w:rsid w:val="00273043"/>
    <w:rsid w:val="00273A35"/>
    <w:rsid w:val="00274B03"/>
    <w:rsid w:val="002751CF"/>
    <w:rsid w:val="002754B5"/>
    <w:rsid w:val="00277D3F"/>
    <w:rsid w:val="002805CB"/>
    <w:rsid w:val="0028319A"/>
    <w:rsid w:val="00283B71"/>
    <w:rsid w:val="0028487C"/>
    <w:rsid w:val="00285DB1"/>
    <w:rsid w:val="00285E11"/>
    <w:rsid w:val="002863AA"/>
    <w:rsid w:val="00286790"/>
    <w:rsid w:val="002873A5"/>
    <w:rsid w:val="00287407"/>
    <w:rsid w:val="00290E3E"/>
    <w:rsid w:val="002911C5"/>
    <w:rsid w:val="00291729"/>
    <w:rsid w:val="00291D93"/>
    <w:rsid w:val="00292D46"/>
    <w:rsid w:val="002943C1"/>
    <w:rsid w:val="0029440A"/>
    <w:rsid w:val="00296A10"/>
    <w:rsid w:val="002A1820"/>
    <w:rsid w:val="002A1885"/>
    <w:rsid w:val="002A5107"/>
    <w:rsid w:val="002A6082"/>
    <w:rsid w:val="002A7205"/>
    <w:rsid w:val="002A7245"/>
    <w:rsid w:val="002B1598"/>
    <w:rsid w:val="002B32D5"/>
    <w:rsid w:val="002B5EB0"/>
    <w:rsid w:val="002B5F36"/>
    <w:rsid w:val="002B5FAD"/>
    <w:rsid w:val="002B6EE4"/>
    <w:rsid w:val="002B6F17"/>
    <w:rsid w:val="002B747F"/>
    <w:rsid w:val="002C137B"/>
    <w:rsid w:val="002C33A9"/>
    <w:rsid w:val="002C3547"/>
    <w:rsid w:val="002C3722"/>
    <w:rsid w:val="002C5CD9"/>
    <w:rsid w:val="002D1050"/>
    <w:rsid w:val="002D19C9"/>
    <w:rsid w:val="002D2BA9"/>
    <w:rsid w:val="002D4182"/>
    <w:rsid w:val="002D41E0"/>
    <w:rsid w:val="002D4644"/>
    <w:rsid w:val="002D47F2"/>
    <w:rsid w:val="002D6499"/>
    <w:rsid w:val="002D6956"/>
    <w:rsid w:val="002DBC60"/>
    <w:rsid w:val="002E1053"/>
    <w:rsid w:val="002E1680"/>
    <w:rsid w:val="002E18CC"/>
    <w:rsid w:val="002E21E0"/>
    <w:rsid w:val="002E2520"/>
    <w:rsid w:val="002E29D4"/>
    <w:rsid w:val="002E4100"/>
    <w:rsid w:val="002E503C"/>
    <w:rsid w:val="002E610B"/>
    <w:rsid w:val="002E6148"/>
    <w:rsid w:val="002F18A0"/>
    <w:rsid w:val="002F1C4E"/>
    <w:rsid w:val="002F3398"/>
    <w:rsid w:val="002F357F"/>
    <w:rsid w:val="002F48A6"/>
    <w:rsid w:val="002F6B0A"/>
    <w:rsid w:val="002F6B20"/>
    <w:rsid w:val="002F6DC1"/>
    <w:rsid w:val="00300610"/>
    <w:rsid w:val="00300767"/>
    <w:rsid w:val="00301741"/>
    <w:rsid w:val="0030246A"/>
    <w:rsid w:val="0030336F"/>
    <w:rsid w:val="00304C9E"/>
    <w:rsid w:val="003108F9"/>
    <w:rsid w:val="00311D65"/>
    <w:rsid w:val="003127E0"/>
    <w:rsid w:val="00312A81"/>
    <w:rsid w:val="00314442"/>
    <w:rsid w:val="00314560"/>
    <w:rsid w:val="00317E74"/>
    <w:rsid w:val="00320984"/>
    <w:rsid w:val="00320D15"/>
    <w:rsid w:val="003211B1"/>
    <w:rsid w:val="003216B8"/>
    <w:rsid w:val="0032281F"/>
    <w:rsid w:val="00322C65"/>
    <w:rsid w:val="003243AB"/>
    <w:rsid w:val="0032555D"/>
    <w:rsid w:val="00325DC3"/>
    <w:rsid w:val="00330583"/>
    <w:rsid w:val="00331809"/>
    <w:rsid w:val="00332759"/>
    <w:rsid w:val="003347B6"/>
    <w:rsid w:val="00335939"/>
    <w:rsid w:val="00340FBA"/>
    <w:rsid w:val="003427E9"/>
    <w:rsid w:val="00343A17"/>
    <w:rsid w:val="00343A48"/>
    <w:rsid w:val="00345EB5"/>
    <w:rsid w:val="00345FAA"/>
    <w:rsid w:val="003463DC"/>
    <w:rsid w:val="0034775C"/>
    <w:rsid w:val="00347B3F"/>
    <w:rsid w:val="00347EA3"/>
    <w:rsid w:val="00350716"/>
    <w:rsid w:val="00353B66"/>
    <w:rsid w:val="00354465"/>
    <w:rsid w:val="003578EA"/>
    <w:rsid w:val="0036110C"/>
    <w:rsid w:val="0036201E"/>
    <w:rsid w:val="003624BF"/>
    <w:rsid w:val="00363C27"/>
    <w:rsid w:val="00364310"/>
    <w:rsid w:val="003651C7"/>
    <w:rsid w:val="00367484"/>
    <w:rsid w:val="00367955"/>
    <w:rsid w:val="00370A87"/>
    <w:rsid w:val="00372FB3"/>
    <w:rsid w:val="00374CE1"/>
    <w:rsid w:val="00375162"/>
    <w:rsid w:val="00375E8C"/>
    <w:rsid w:val="00376C11"/>
    <w:rsid w:val="00377028"/>
    <w:rsid w:val="00377A69"/>
    <w:rsid w:val="003804A9"/>
    <w:rsid w:val="003810E1"/>
    <w:rsid w:val="00381B85"/>
    <w:rsid w:val="003835A2"/>
    <w:rsid w:val="0038517B"/>
    <w:rsid w:val="003854AD"/>
    <w:rsid w:val="0038624A"/>
    <w:rsid w:val="00387E84"/>
    <w:rsid w:val="0039151F"/>
    <w:rsid w:val="0039280A"/>
    <w:rsid w:val="00393015"/>
    <w:rsid w:val="00393D9F"/>
    <w:rsid w:val="00393FAC"/>
    <w:rsid w:val="00395EF1"/>
    <w:rsid w:val="003975E9"/>
    <w:rsid w:val="00397876"/>
    <w:rsid w:val="003A0D82"/>
    <w:rsid w:val="003A2BF5"/>
    <w:rsid w:val="003A503E"/>
    <w:rsid w:val="003A65E3"/>
    <w:rsid w:val="003B163D"/>
    <w:rsid w:val="003B34C1"/>
    <w:rsid w:val="003B437B"/>
    <w:rsid w:val="003B465E"/>
    <w:rsid w:val="003B680F"/>
    <w:rsid w:val="003B7A91"/>
    <w:rsid w:val="003C35A9"/>
    <w:rsid w:val="003C56AE"/>
    <w:rsid w:val="003C61AF"/>
    <w:rsid w:val="003D0F1D"/>
    <w:rsid w:val="003D14EE"/>
    <w:rsid w:val="003D1EDE"/>
    <w:rsid w:val="003D240B"/>
    <w:rsid w:val="003D2D01"/>
    <w:rsid w:val="003D3EEF"/>
    <w:rsid w:val="003D4514"/>
    <w:rsid w:val="003D46EF"/>
    <w:rsid w:val="003D7150"/>
    <w:rsid w:val="003D71B8"/>
    <w:rsid w:val="003D7534"/>
    <w:rsid w:val="003E1D1A"/>
    <w:rsid w:val="003E1F5B"/>
    <w:rsid w:val="003E3F49"/>
    <w:rsid w:val="003E4ACF"/>
    <w:rsid w:val="003E624A"/>
    <w:rsid w:val="003E6594"/>
    <w:rsid w:val="003E6802"/>
    <w:rsid w:val="003E6DA5"/>
    <w:rsid w:val="003E7AAE"/>
    <w:rsid w:val="003F0B9A"/>
    <w:rsid w:val="003F114A"/>
    <w:rsid w:val="003F153A"/>
    <w:rsid w:val="003F1817"/>
    <w:rsid w:val="003F1A25"/>
    <w:rsid w:val="003F37D9"/>
    <w:rsid w:val="003F39DC"/>
    <w:rsid w:val="003F3EDE"/>
    <w:rsid w:val="003F455F"/>
    <w:rsid w:val="003F4C1F"/>
    <w:rsid w:val="003F585F"/>
    <w:rsid w:val="003F62CF"/>
    <w:rsid w:val="003F6C5F"/>
    <w:rsid w:val="003F6F6D"/>
    <w:rsid w:val="00401368"/>
    <w:rsid w:val="00405A0D"/>
    <w:rsid w:val="0040728F"/>
    <w:rsid w:val="00407ECB"/>
    <w:rsid w:val="004105B5"/>
    <w:rsid w:val="0041113D"/>
    <w:rsid w:val="004113BC"/>
    <w:rsid w:val="004114D3"/>
    <w:rsid w:val="004123EF"/>
    <w:rsid w:val="0041251C"/>
    <w:rsid w:val="00416378"/>
    <w:rsid w:val="004168C3"/>
    <w:rsid w:val="00416A9C"/>
    <w:rsid w:val="00416DC5"/>
    <w:rsid w:val="004171CA"/>
    <w:rsid w:val="00420740"/>
    <w:rsid w:val="00421C1B"/>
    <w:rsid w:val="00423B00"/>
    <w:rsid w:val="00427791"/>
    <w:rsid w:val="00427BD2"/>
    <w:rsid w:val="00430094"/>
    <w:rsid w:val="00430F81"/>
    <w:rsid w:val="0043148F"/>
    <w:rsid w:val="00431849"/>
    <w:rsid w:val="00431CA7"/>
    <w:rsid w:val="00431D60"/>
    <w:rsid w:val="0043283C"/>
    <w:rsid w:val="004335F2"/>
    <w:rsid w:val="0043454B"/>
    <w:rsid w:val="00434EAC"/>
    <w:rsid w:val="00435D88"/>
    <w:rsid w:val="00437234"/>
    <w:rsid w:val="004400F9"/>
    <w:rsid w:val="004434C4"/>
    <w:rsid w:val="00444CE3"/>
    <w:rsid w:val="00445018"/>
    <w:rsid w:val="004454FA"/>
    <w:rsid w:val="00447B92"/>
    <w:rsid w:val="00447BE7"/>
    <w:rsid w:val="00447F26"/>
    <w:rsid w:val="00450A54"/>
    <w:rsid w:val="004536E4"/>
    <w:rsid w:val="00456A9C"/>
    <w:rsid w:val="00457F1A"/>
    <w:rsid w:val="004616DA"/>
    <w:rsid w:val="00462849"/>
    <w:rsid w:val="004633DB"/>
    <w:rsid w:val="004652EC"/>
    <w:rsid w:val="00466E87"/>
    <w:rsid w:val="004671EE"/>
    <w:rsid w:val="00472A5C"/>
    <w:rsid w:val="00472FBB"/>
    <w:rsid w:val="0047448E"/>
    <w:rsid w:val="00474506"/>
    <w:rsid w:val="00474964"/>
    <w:rsid w:val="0047557D"/>
    <w:rsid w:val="004757C5"/>
    <w:rsid w:val="00477E2D"/>
    <w:rsid w:val="0048103C"/>
    <w:rsid w:val="00481C63"/>
    <w:rsid w:val="004865C0"/>
    <w:rsid w:val="0048708C"/>
    <w:rsid w:val="00487535"/>
    <w:rsid w:val="004901C8"/>
    <w:rsid w:val="00490E71"/>
    <w:rsid w:val="00492847"/>
    <w:rsid w:val="00493E3A"/>
    <w:rsid w:val="004952FB"/>
    <w:rsid w:val="00495522"/>
    <w:rsid w:val="00495ED6"/>
    <w:rsid w:val="00495EDB"/>
    <w:rsid w:val="0049646A"/>
    <w:rsid w:val="00497F20"/>
    <w:rsid w:val="004A0685"/>
    <w:rsid w:val="004A0940"/>
    <w:rsid w:val="004A156E"/>
    <w:rsid w:val="004A1A5C"/>
    <w:rsid w:val="004A2675"/>
    <w:rsid w:val="004A2799"/>
    <w:rsid w:val="004A458C"/>
    <w:rsid w:val="004A6D31"/>
    <w:rsid w:val="004A6EAF"/>
    <w:rsid w:val="004B0A6E"/>
    <w:rsid w:val="004B1408"/>
    <w:rsid w:val="004B2AFB"/>
    <w:rsid w:val="004B3498"/>
    <w:rsid w:val="004B4217"/>
    <w:rsid w:val="004B629B"/>
    <w:rsid w:val="004C06DF"/>
    <w:rsid w:val="004C0ED0"/>
    <w:rsid w:val="004C1749"/>
    <w:rsid w:val="004C26CF"/>
    <w:rsid w:val="004C2AF5"/>
    <w:rsid w:val="004C3AD5"/>
    <w:rsid w:val="004C74C3"/>
    <w:rsid w:val="004C7514"/>
    <w:rsid w:val="004C7E5F"/>
    <w:rsid w:val="004D03C0"/>
    <w:rsid w:val="004D0D68"/>
    <w:rsid w:val="004D0F5C"/>
    <w:rsid w:val="004D26A0"/>
    <w:rsid w:val="004D2FB9"/>
    <w:rsid w:val="004D34D2"/>
    <w:rsid w:val="004D3B54"/>
    <w:rsid w:val="004D3C12"/>
    <w:rsid w:val="004D4385"/>
    <w:rsid w:val="004D5FEE"/>
    <w:rsid w:val="004D63F3"/>
    <w:rsid w:val="004D7041"/>
    <w:rsid w:val="004D7430"/>
    <w:rsid w:val="004D75FA"/>
    <w:rsid w:val="004D7B09"/>
    <w:rsid w:val="004E366F"/>
    <w:rsid w:val="004E48F5"/>
    <w:rsid w:val="004E4E3E"/>
    <w:rsid w:val="004E59D4"/>
    <w:rsid w:val="004E6E7A"/>
    <w:rsid w:val="004E7626"/>
    <w:rsid w:val="004E7723"/>
    <w:rsid w:val="004E7FFC"/>
    <w:rsid w:val="004F0056"/>
    <w:rsid w:val="004F0297"/>
    <w:rsid w:val="004F0466"/>
    <w:rsid w:val="004F04A0"/>
    <w:rsid w:val="004F15C5"/>
    <w:rsid w:val="004F2881"/>
    <w:rsid w:val="004F3D13"/>
    <w:rsid w:val="004F3F47"/>
    <w:rsid w:val="004F5E38"/>
    <w:rsid w:val="004F5F26"/>
    <w:rsid w:val="004F7139"/>
    <w:rsid w:val="004F7C17"/>
    <w:rsid w:val="005012E7"/>
    <w:rsid w:val="0050148B"/>
    <w:rsid w:val="00501E36"/>
    <w:rsid w:val="005028F2"/>
    <w:rsid w:val="00504B21"/>
    <w:rsid w:val="00506512"/>
    <w:rsid w:val="00506AA3"/>
    <w:rsid w:val="00506EFA"/>
    <w:rsid w:val="00510E3D"/>
    <w:rsid w:val="0051241C"/>
    <w:rsid w:val="00513AC8"/>
    <w:rsid w:val="00514F09"/>
    <w:rsid w:val="005156E6"/>
    <w:rsid w:val="0051570B"/>
    <w:rsid w:val="00520C81"/>
    <w:rsid w:val="0052169D"/>
    <w:rsid w:val="00522AFC"/>
    <w:rsid w:val="0052488E"/>
    <w:rsid w:val="00524E38"/>
    <w:rsid w:val="005252F7"/>
    <w:rsid w:val="00525797"/>
    <w:rsid w:val="00527541"/>
    <w:rsid w:val="005278B0"/>
    <w:rsid w:val="00530580"/>
    <w:rsid w:val="00532367"/>
    <w:rsid w:val="00536770"/>
    <w:rsid w:val="00536CA6"/>
    <w:rsid w:val="00537ED4"/>
    <w:rsid w:val="005417AA"/>
    <w:rsid w:val="00541939"/>
    <w:rsid w:val="00541BA1"/>
    <w:rsid w:val="00542209"/>
    <w:rsid w:val="00542C8C"/>
    <w:rsid w:val="00542E65"/>
    <w:rsid w:val="00542FAF"/>
    <w:rsid w:val="00543BAB"/>
    <w:rsid w:val="00544A44"/>
    <w:rsid w:val="0054633C"/>
    <w:rsid w:val="00546FC2"/>
    <w:rsid w:val="00548812"/>
    <w:rsid w:val="00552E7F"/>
    <w:rsid w:val="00554933"/>
    <w:rsid w:val="0055564D"/>
    <w:rsid w:val="00555E8A"/>
    <w:rsid w:val="005561D2"/>
    <w:rsid w:val="0055EB7F"/>
    <w:rsid w:val="00560748"/>
    <w:rsid w:val="005611C5"/>
    <w:rsid w:val="00566B9B"/>
    <w:rsid w:val="0056761C"/>
    <w:rsid w:val="005678DD"/>
    <w:rsid w:val="00567CF0"/>
    <w:rsid w:val="00567F73"/>
    <w:rsid w:val="00571697"/>
    <w:rsid w:val="00573548"/>
    <w:rsid w:val="0057481A"/>
    <w:rsid w:val="005753C1"/>
    <w:rsid w:val="005754A1"/>
    <w:rsid w:val="005758EC"/>
    <w:rsid w:val="005759EA"/>
    <w:rsid w:val="005765E8"/>
    <w:rsid w:val="00576976"/>
    <w:rsid w:val="00580949"/>
    <w:rsid w:val="00580E4D"/>
    <w:rsid w:val="00581594"/>
    <w:rsid w:val="00581DDE"/>
    <w:rsid w:val="00583692"/>
    <w:rsid w:val="005839EC"/>
    <w:rsid w:val="00584C45"/>
    <w:rsid w:val="00584DCA"/>
    <w:rsid w:val="00585938"/>
    <w:rsid w:val="00586601"/>
    <w:rsid w:val="0058666F"/>
    <w:rsid w:val="00590570"/>
    <w:rsid w:val="00590DD6"/>
    <w:rsid w:val="00591CD5"/>
    <w:rsid w:val="00592E72"/>
    <w:rsid w:val="00594E9C"/>
    <w:rsid w:val="005951EE"/>
    <w:rsid w:val="00595805"/>
    <w:rsid w:val="00596073"/>
    <w:rsid w:val="005965C5"/>
    <w:rsid w:val="005965E7"/>
    <w:rsid w:val="00597632"/>
    <w:rsid w:val="00597C5E"/>
    <w:rsid w:val="005A0A63"/>
    <w:rsid w:val="005A14A5"/>
    <w:rsid w:val="005A1721"/>
    <w:rsid w:val="005A4F83"/>
    <w:rsid w:val="005A52D0"/>
    <w:rsid w:val="005A5C29"/>
    <w:rsid w:val="005A5DFF"/>
    <w:rsid w:val="005A6947"/>
    <w:rsid w:val="005A7EA9"/>
    <w:rsid w:val="005B058C"/>
    <w:rsid w:val="005B1812"/>
    <w:rsid w:val="005B2924"/>
    <w:rsid w:val="005B3854"/>
    <w:rsid w:val="005B38A3"/>
    <w:rsid w:val="005B3A60"/>
    <w:rsid w:val="005B3F6D"/>
    <w:rsid w:val="005B45EF"/>
    <w:rsid w:val="005B4BED"/>
    <w:rsid w:val="005C035C"/>
    <w:rsid w:val="005C42F3"/>
    <w:rsid w:val="005C4346"/>
    <w:rsid w:val="005C4878"/>
    <w:rsid w:val="005C5B70"/>
    <w:rsid w:val="005D1859"/>
    <w:rsid w:val="005D1D51"/>
    <w:rsid w:val="005D28A2"/>
    <w:rsid w:val="005D44F2"/>
    <w:rsid w:val="005D5610"/>
    <w:rsid w:val="005D6BFD"/>
    <w:rsid w:val="005D7E2F"/>
    <w:rsid w:val="005E0EED"/>
    <w:rsid w:val="005E1C50"/>
    <w:rsid w:val="005E2B80"/>
    <w:rsid w:val="005E38EB"/>
    <w:rsid w:val="005E3EE3"/>
    <w:rsid w:val="005E4327"/>
    <w:rsid w:val="005E4DEA"/>
    <w:rsid w:val="005E55E7"/>
    <w:rsid w:val="005E5BDF"/>
    <w:rsid w:val="005E7C97"/>
    <w:rsid w:val="005E7F71"/>
    <w:rsid w:val="005F020E"/>
    <w:rsid w:val="005F028F"/>
    <w:rsid w:val="005F04BA"/>
    <w:rsid w:val="005F0501"/>
    <w:rsid w:val="005F2481"/>
    <w:rsid w:val="005F50CB"/>
    <w:rsid w:val="005F5861"/>
    <w:rsid w:val="005F6287"/>
    <w:rsid w:val="00600C36"/>
    <w:rsid w:val="006015C2"/>
    <w:rsid w:val="00602163"/>
    <w:rsid w:val="0060216A"/>
    <w:rsid w:val="0060286F"/>
    <w:rsid w:val="00602D01"/>
    <w:rsid w:val="0060509F"/>
    <w:rsid w:val="0060530E"/>
    <w:rsid w:val="006058DA"/>
    <w:rsid w:val="006063B0"/>
    <w:rsid w:val="00607955"/>
    <w:rsid w:val="00613428"/>
    <w:rsid w:val="00614712"/>
    <w:rsid w:val="00615C48"/>
    <w:rsid w:val="006167C1"/>
    <w:rsid w:val="00616FFF"/>
    <w:rsid w:val="00617EB9"/>
    <w:rsid w:val="0062073B"/>
    <w:rsid w:val="00620B5A"/>
    <w:rsid w:val="00620E9B"/>
    <w:rsid w:val="00620FBE"/>
    <w:rsid w:val="0062356B"/>
    <w:rsid w:val="00624F9F"/>
    <w:rsid w:val="006250C0"/>
    <w:rsid w:val="00631A17"/>
    <w:rsid w:val="00632485"/>
    <w:rsid w:val="00632E6D"/>
    <w:rsid w:val="00633A26"/>
    <w:rsid w:val="006341A7"/>
    <w:rsid w:val="00635262"/>
    <w:rsid w:val="006355FE"/>
    <w:rsid w:val="00635765"/>
    <w:rsid w:val="00635EED"/>
    <w:rsid w:val="00637939"/>
    <w:rsid w:val="0063A387"/>
    <w:rsid w:val="006407E0"/>
    <w:rsid w:val="006409E6"/>
    <w:rsid w:val="00642C7F"/>
    <w:rsid w:val="006438A9"/>
    <w:rsid w:val="00644D6F"/>
    <w:rsid w:val="00645E77"/>
    <w:rsid w:val="006460FC"/>
    <w:rsid w:val="00646A70"/>
    <w:rsid w:val="00646F86"/>
    <w:rsid w:val="00647E4D"/>
    <w:rsid w:val="00650B2C"/>
    <w:rsid w:val="0065161B"/>
    <w:rsid w:val="006531E4"/>
    <w:rsid w:val="00653F05"/>
    <w:rsid w:val="00654E38"/>
    <w:rsid w:val="00656A25"/>
    <w:rsid w:val="006617AC"/>
    <w:rsid w:val="006617BD"/>
    <w:rsid w:val="00663B7B"/>
    <w:rsid w:val="00665461"/>
    <w:rsid w:val="00666AFE"/>
    <w:rsid w:val="00666B50"/>
    <w:rsid w:val="006713F6"/>
    <w:rsid w:val="00672124"/>
    <w:rsid w:val="00672B10"/>
    <w:rsid w:val="00676472"/>
    <w:rsid w:val="0067662D"/>
    <w:rsid w:val="00677781"/>
    <w:rsid w:val="006811E2"/>
    <w:rsid w:val="006827B5"/>
    <w:rsid w:val="006828E9"/>
    <w:rsid w:val="006829BF"/>
    <w:rsid w:val="00682A81"/>
    <w:rsid w:val="00682FC2"/>
    <w:rsid w:val="006839D2"/>
    <w:rsid w:val="006842B6"/>
    <w:rsid w:val="0068485D"/>
    <w:rsid w:val="00684987"/>
    <w:rsid w:val="006907A2"/>
    <w:rsid w:val="00690FB9"/>
    <w:rsid w:val="006912E1"/>
    <w:rsid w:val="00691EC1"/>
    <w:rsid w:val="00692A6D"/>
    <w:rsid w:val="006934A9"/>
    <w:rsid w:val="00695CC3"/>
    <w:rsid w:val="006963AB"/>
    <w:rsid w:val="006A09BB"/>
    <w:rsid w:val="006A1C7A"/>
    <w:rsid w:val="006A2952"/>
    <w:rsid w:val="006A43A5"/>
    <w:rsid w:val="006A44D2"/>
    <w:rsid w:val="006A5495"/>
    <w:rsid w:val="006A6573"/>
    <w:rsid w:val="006A7530"/>
    <w:rsid w:val="006A7F9A"/>
    <w:rsid w:val="006B22AC"/>
    <w:rsid w:val="006B2DA5"/>
    <w:rsid w:val="006B2DCA"/>
    <w:rsid w:val="006B4016"/>
    <w:rsid w:val="006B483C"/>
    <w:rsid w:val="006B5648"/>
    <w:rsid w:val="006B5D6D"/>
    <w:rsid w:val="006B6470"/>
    <w:rsid w:val="006B6489"/>
    <w:rsid w:val="006B7585"/>
    <w:rsid w:val="006C114C"/>
    <w:rsid w:val="006C2B02"/>
    <w:rsid w:val="006C4747"/>
    <w:rsid w:val="006C6D3B"/>
    <w:rsid w:val="006C725B"/>
    <w:rsid w:val="006C772E"/>
    <w:rsid w:val="006D6B17"/>
    <w:rsid w:val="006E1A97"/>
    <w:rsid w:val="006E1F0E"/>
    <w:rsid w:val="006E27C8"/>
    <w:rsid w:val="006E32D1"/>
    <w:rsid w:val="006E3CA5"/>
    <w:rsid w:val="006E45AB"/>
    <w:rsid w:val="006E48DA"/>
    <w:rsid w:val="006E501D"/>
    <w:rsid w:val="006E60FA"/>
    <w:rsid w:val="006E6AA8"/>
    <w:rsid w:val="006E6C64"/>
    <w:rsid w:val="006E7FF1"/>
    <w:rsid w:val="006F010E"/>
    <w:rsid w:val="006F0325"/>
    <w:rsid w:val="006F1202"/>
    <w:rsid w:val="006F20EC"/>
    <w:rsid w:val="006F22CD"/>
    <w:rsid w:val="006F4ED2"/>
    <w:rsid w:val="006F52AB"/>
    <w:rsid w:val="006F630A"/>
    <w:rsid w:val="006F774E"/>
    <w:rsid w:val="00700152"/>
    <w:rsid w:val="00700389"/>
    <w:rsid w:val="00703AF1"/>
    <w:rsid w:val="007041B3"/>
    <w:rsid w:val="00706187"/>
    <w:rsid w:val="00707F5A"/>
    <w:rsid w:val="00712B24"/>
    <w:rsid w:val="00712E25"/>
    <w:rsid w:val="00715A47"/>
    <w:rsid w:val="007165C0"/>
    <w:rsid w:val="007165D3"/>
    <w:rsid w:val="00717394"/>
    <w:rsid w:val="00717B68"/>
    <w:rsid w:val="007200D9"/>
    <w:rsid w:val="0072041F"/>
    <w:rsid w:val="00721877"/>
    <w:rsid w:val="00723904"/>
    <w:rsid w:val="00723B5B"/>
    <w:rsid w:val="00725D67"/>
    <w:rsid w:val="00727C2D"/>
    <w:rsid w:val="00730C8E"/>
    <w:rsid w:val="00733E3B"/>
    <w:rsid w:val="00734923"/>
    <w:rsid w:val="00734C53"/>
    <w:rsid w:val="007351AF"/>
    <w:rsid w:val="00736649"/>
    <w:rsid w:val="00741B20"/>
    <w:rsid w:val="00741D83"/>
    <w:rsid w:val="00741E59"/>
    <w:rsid w:val="0074292B"/>
    <w:rsid w:val="0074369C"/>
    <w:rsid w:val="00746E89"/>
    <w:rsid w:val="0075143C"/>
    <w:rsid w:val="00751FD8"/>
    <w:rsid w:val="00752DE5"/>
    <w:rsid w:val="00753B59"/>
    <w:rsid w:val="00753C91"/>
    <w:rsid w:val="00754077"/>
    <w:rsid w:val="0075420A"/>
    <w:rsid w:val="00754F45"/>
    <w:rsid w:val="00756495"/>
    <w:rsid w:val="007567CA"/>
    <w:rsid w:val="00756EA9"/>
    <w:rsid w:val="0076022F"/>
    <w:rsid w:val="00760437"/>
    <w:rsid w:val="00760452"/>
    <w:rsid w:val="00760ADF"/>
    <w:rsid w:val="00761671"/>
    <w:rsid w:val="00761B71"/>
    <w:rsid w:val="00762DA9"/>
    <w:rsid w:val="00762E87"/>
    <w:rsid w:val="00764506"/>
    <w:rsid w:val="00764A8D"/>
    <w:rsid w:val="00765C55"/>
    <w:rsid w:val="0076640C"/>
    <w:rsid w:val="007701C1"/>
    <w:rsid w:val="00770BE3"/>
    <w:rsid w:val="00770E84"/>
    <w:rsid w:val="00772588"/>
    <w:rsid w:val="00772914"/>
    <w:rsid w:val="00772DAA"/>
    <w:rsid w:val="00775AD5"/>
    <w:rsid w:val="00775D85"/>
    <w:rsid w:val="0077661F"/>
    <w:rsid w:val="00780486"/>
    <w:rsid w:val="00781724"/>
    <w:rsid w:val="00784E61"/>
    <w:rsid w:val="00784EC6"/>
    <w:rsid w:val="00786410"/>
    <w:rsid w:val="007865D6"/>
    <w:rsid w:val="00787614"/>
    <w:rsid w:val="00790200"/>
    <w:rsid w:val="00790DC9"/>
    <w:rsid w:val="007919C7"/>
    <w:rsid w:val="00793ACB"/>
    <w:rsid w:val="00794227"/>
    <w:rsid w:val="00796B79"/>
    <w:rsid w:val="00796F01"/>
    <w:rsid w:val="007A6030"/>
    <w:rsid w:val="007A679D"/>
    <w:rsid w:val="007B2988"/>
    <w:rsid w:val="007B2FC3"/>
    <w:rsid w:val="007C06D1"/>
    <w:rsid w:val="007C075A"/>
    <w:rsid w:val="007C1ED4"/>
    <w:rsid w:val="007C22E6"/>
    <w:rsid w:val="007C2EB9"/>
    <w:rsid w:val="007C2FA6"/>
    <w:rsid w:val="007C3894"/>
    <w:rsid w:val="007C3E97"/>
    <w:rsid w:val="007C53FB"/>
    <w:rsid w:val="007C5C6E"/>
    <w:rsid w:val="007D2CEA"/>
    <w:rsid w:val="007D2F31"/>
    <w:rsid w:val="007D307F"/>
    <w:rsid w:val="007D793F"/>
    <w:rsid w:val="007E04E3"/>
    <w:rsid w:val="007E2271"/>
    <w:rsid w:val="007E26A2"/>
    <w:rsid w:val="007E2B8B"/>
    <w:rsid w:val="007E538F"/>
    <w:rsid w:val="007F0904"/>
    <w:rsid w:val="007F193F"/>
    <w:rsid w:val="007F3260"/>
    <w:rsid w:val="007F4B92"/>
    <w:rsid w:val="007F4C75"/>
    <w:rsid w:val="007F622C"/>
    <w:rsid w:val="007F62A0"/>
    <w:rsid w:val="007F6925"/>
    <w:rsid w:val="0080149D"/>
    <w:rsid w:val="008039E4"/>
    <w:rsid w:val="008039F3"/>
    <w:rsid w:val="00805CDD"/>
    <w:rsid w:val="00806B41"/>
    <w:rsid w:val="00807733"/>
    <w:rsid w:val="00807B0F"/>
    <w:rsid w:val="00807F44"/>
    <w:rsid w:val="00811F14"/>
    <w:rsid w:val="0081221D"/>
    <w:rsid w:val="008156A1"/>
    <w:rsid w:val="00815817"/>
    <w:rsid w:val="0081667E"/>
    <w:rsid w:val="00816D43"/>
    <w:rsid w:val="008177BF"/>
    <w:rsid w:val="00820435"/>
    <w:rsid w:val="0082448B"/>
    <w:rsid w:val="00825183"/>
    <w:rsid w:val="008269FE"/>
    <w:rsid w:val="00827420"/>
    <w:rsid w:val="0082777B"/>
    <w:rsid w:val="00827E3B"/>
    <w:rsid w:val="00830BA9"/>
    <w:rsid w:val="0083301F"/>
    <w:rsid w:val="00833EB6"/>
    <w:rsid w:val="0083457C"/>
    <w:rsid w:val="0083494F"/>
    <w:rsid w:val="00835257"/>
    <w:rsid w:val="00837112"/>
    <w:rsid w:val="0084062B"/>
    <w:rsid w:val="00840873"/>
    <w:rsid w:val="008419E2"/>
    <w:rsid w:val="00841D53"/>
    <w:rsid w:val="00841EAA"/>
    <w:rsid w:val="008432DE"/>
    <w:rsid w:val="0084694C"/>
    <w:rsid w:val="008473AB"/>
    <w:rsid w:val="00850145"/>
    <w:rsid w:val="008535D8"/>
    <w:rsid w:val="00854673"/>
    <w:rsid w:val="0085474F"/>
    <w:rsid w:val="00855185"/>
    <w:rsid w:val="008556A0"/>
    <w:rsid w:val="00855A09"/>
    <w:rsid w:val="00856CAE"/>
    <w:rsid w:val="0085730D"/>
    <w:rsid w:val="008608DE"/>
    <w:rsid w:val="00861AD1"/>
    <w:rsid w:val="0086237E"/>
    <w:rsid w:val="008627CD"/>
    <w:rsid w:val="00864515"/>
    <w:rsid w:val="00864957"/>
    <w:rsid w:val="00864A2C"/>
    <w:rsid w:val="008650E4"/>
    <w:rsid w:val="008701CC"/>
    <w:rsid w:val="00872C6D"/>
    <w:rsid w:val="00873755"/>
    <w:rsid w:val="00873D57"/>
    <w:rsid w:val="00875140"/>
    <w:rsid w:val="00875EEC"/>
    <w:rsid w:val="00876CC7"/>
    <w:rsid w:val="0087797D"/>
    <w:rsid w:val="008802A3"/>
    <w:rsid w:val="00881CEA"/>
    <w:rsid w:val="0088217B"/>
    <w:rsid w:val="00882D35"/>
    <w:rsid w:val="00883B64"/>
    <w:rsid w:val="008864E4"/>
    <w:rsid w:val="00886DC6"/>
    <w:rsid w:val="00887462"/>
    <w:rsid w:val="00887A10"/>
    <w:rsid w:val="008932EF"/>
    <w:rsid w:val="008933C5"/>
    <w:rsid w:val="00895628"/>
    <w:rsid w:val="00895C86"/>
    <w:rsid w:val="00895DAE"/>
    <w:rsid w:val="00896E3F"/>
    <w:rsid w:val="00897C04"/>
    <w:rsid w:val="008A17F0"/>
    <w:rsid w:val="008A2B86"/>
    <w:rsid w:val="008A2FA2"/>
    <w:rsid w:val="008A3822"/>
    <w:rsid w:val="008A3823"/>
    <w:rsid w:val="008A44BD"/>
    <w:rsid w:val="008A4F34"/>
    <w:rsid w:val="008A6630"/>
    <w:rsid w:val="008A7A13"/>
    <w:rsid w:val="008A7CF2"/>
    <w:rsid w:val="008B0108"/>
    <w:rsid w:val="008B10F6"/>
    <w:rsid w:val="008B1E03"/>
    <w:rsid w:val="008B32AE"/>
    <w:rsid w:val="008B336E"/>
    <w:rsid w:val="008B33D6"/>
    <w:rsid w:val="008B7D18"/>
    <w:rsid w:val="008C196D"/>
    <w:rsid w:val="008C1A77"/>
    <w:rsid w:val="008C4885"/>
    <w:rsid w:val="008C49FD"/>
    <w:rsid w:val="008C60E5"/>
    <w:rsid w:val="008C63D3"/>
    <w:rsid w:val="008C66E0"/>
    <w:rsid w:val="008C7A42"/>
    <w:rsid w:val="008D0019"/>
    <w:rsid w:val="008D0541"/>
    <w:rsid w:val="008D0F7B"/>
    <w:rsid w:val="008D2361"/>
    <w:rsid w:val="008D248B"/>
    <w:rsid w:val="008D2765"/>
    <w:rsid w:val="008D47C7"/>
    <w:rsid w:val="008D51F5"/>
    <w:rsid w:val="008D58FA"/>
    <w:rsid w:val="008D5DB5"/>
    <w:rsid w:val="008D60D1"/>
    <w:rsid w:val="008D651E"/>
    <w:rsid w:val="008E0512"/>
    <w:rsid w:val="008E103C"/>
    <w:rsid w:val="008E3F01"/>
    <w:rsid w:val="008E4998"/>
    <w:rsid w:val="008E4C08"/>
    <w:rsid w:val="008E5CED"/>
    <w:rsid w:val="008E6BFC"/>
    <w:rsid w:val="008E7166"/>
    <w:rsid w:val="008F1E42"/>
    <w:rsid w:val="008F1F97"/>
    <w:rsid w:val="008F2BF1"/>
    <w:rsid w:val="008F2E1D"/>
    <w:rsid w:val="008F4052"/>
    <w:rsid w:val="008F439F"/>
    <w:rsid w:val="008F4933"/>
    <w:rsid w:val="008F4A15"/>
    <w:rsid w:val="008F637C"/>
    <w:rsid w:val="008F70CF"/>
    <w:rsid w:val="008F7736"/>
    <w:rsid w:val="008F7D11"/>
    <w:rsid w:val="009003F2"/>
    <w:rsid w:val="0090087F"/>
    <w:rsid w:val="009008C9"/>
    <w:rsid w:val="00901216"/>
    <w:rsid w:val="00902933"/>
    <w:rsid w:val="00902DC9"/>
    <w:rsid w:val="00902E4E"/>
    <w:rsid w:val="00903A6D"/>
    <w:rsid w:val="00904CA9"/>
    <w:rsid w:val="00904FA0"/>
    <w:rsid w:val="00905CF3"/>
    <w:rsid w:val="00906249"/>
    <w:rsid w:val="009100BA"/>
    <w:rsid w:val="00910A07"/>
    <w:rsid w:val="00913152"/>
    <w:rsid w:val="009132C2"/>
    <w:rsid w:val="009151DC"/>
    <w:rsid w:val="009162A7"/>
    <w:rsid w:val="0091679B"/>
    <w:rsid w:val="00917E9D"/>
    <w:rsid w:val="00921236"/>
    <w:rsid w:val="00921ED9"/>
    <w:rsid w:val="0092337D"/>
    <w:rsid w:val="0092403C"/>
    <w:rsid w:val="00926DD6"/>
    <w:rsid w:val="009274D2"/>
    <w:rsid w:val="0092752A"/>
    <w:rsid w:val="009300C5"/>
    <w:rsid w:val="00930502"/>
    <w:rsid w:val="00930D74"/>
    <w:rsid w:val="009310F6"/>
    <w:rsid w:val="00932149"/>
    <w:rsid w:val="00932F9D"/>
    <w:rsid w:val="00933A01"/>
    <w:rsid w:val="0093468E"/>
    <w:rsid w:val="0093576B"/>
    <w:rsid w:val="00935832"/>
    <w:rsid w:val="0093683A"/>
    <w:rsid w:val="00936AE4"/>
    <w:rsid w:val="009375F1"/>
    <w:rsid w:val="009406C0"/>
    <w:rsid w:val="0094122F"/>
    <w:rsid w:val="00942374"/>
    <w:rsid w:val="0094659C"/>
    <w:rsid w:val="00946BD4"/>
    <w:rsid w:val="00946E76"/>
    <w:rsid w:val="009479FB"/>
    <w:rsid w:val="00950100"/>
    <w:rsid w:val="00950726"/>
    <w:rsid w:val="00950A82"/>
    <w:rsid w:val="00951AD4"/>
    <w:rsid w:val="00952821"/>
    <w:rsid w:val="00952B12"/>
    <w:rsid w:val="0095310D"/>
    <w:rsid w:val="0095325E"/>
    <w:rsid w:val="009568C2"/>
    <w:rsid w:val="0095799D"/>
    <w:rsid w:val="00957D5C"/>
    <w:rsid w:val="00960BFB"/>
    <w:rsid w:val="00963811"/>
    <w:rsid w:val="00967D10"/>
    <w:rsid w:val="00972392"/>
    <w:rsid w:val="00972A56"/>
    <w:rsid w:val="00973E79"/>
    <w:rsid w:val="00974BF1"/>
    <w:rsid w:val="0097576D"/>
    <w:rsid w:val="00975C50"/>
    <w:rsid w:val="00975C6E"/>
    <w:rsid w:val="00976235"/>
    <w:rsid w:val="009814FA"/>
    <w:rsid w:val="00981D56"/>
    <w:rsid w:val="00983263"/>
    <w:rsid w:val="0098381C"/>
    <w:rsid w:val="00983FD5"/>
    <w:rsid w:val="0098566B"/>
    <w:rsid w:val="0098588F"/>
    <w:rsid w:val="009869FC"/>
    <w:rsid w:val="00986B65"/>
    <w:rsid w:val="009878E3"/>
    <w:rsid w:val="00987D57"/>
    <w:rsid w:val="00992F7A"/>
    <w:rsid w:val="00993AB1"/>
    <w:rsid w:val="00994695"/>
    <w:rsid w:val="009949E3"/>
    <w:rsid w:val="00995797"/>
    <w:rsid w:val="00995EA2"/>
    <w:rsid w:val="009969C1"/>
    <w:rsid w:val="009A1A12"/>
    <w:rsid w:val="009A1A2B"/>
    <w:rsid w:val="009A1B5C"/>
    <w:rsid w:val="009A3464"/>
    <w:rsid w:val="009A39A1"/>
    <w:rsid w:val="009A4253"/>
    <w:rsid w:val="009A4FF8"/>
    <w:rsid w:val="009A563A"/>
    <w:rsid w:val="009A75AE"/>
    <w:rsid w:val="009B095A"/>
    <w:rsid w:val="009B0E28"/>
    <w:rsid w:val="009B202F"/>
    <w:rsid w:val="009B2714"/>
    <w:rsid w:val="009B3935"/>
    <w:rsid w:val="009B3CBD"/>
    <w:rsid w:val="009C02F9"/>
    <w:rsid w:val="009C0826"/>
    <w:rsid w:val="009C25CC"/>
    <w:rsid w:val="009C295A"/>
    <w:rsid w:val="009C2E79"/>
    <w:rsid w:val="009C33AA"/>
    <w:rsid w:val="009C33B0"/>
    <w:rsid w:val="009C33EB"/>
    <w:rsid w:val="009C3619"/>
    <w:rsid w:val="009C36FD"/>
    <w:rsid w:val="009C3FA8"/>
    <w:rsid w:val="009C4C87"/>
    <w:rsid w:val="009C6640"/>
    <w:rsid w:val="009D0687"/>
    <w:rsid w:val="009D1FC1"/>
    <w:rsid w:val="009D2478"/>
    <w:rsid w:val="009D33AC"/>
    <w:rsid w:val="009D352F"/>
    <w:rsid w:val="009D4EB3"/>
    <w:rsid w:val="009D6B24"/>
    <w:rsid w:val="009D6DF3"/>
    <w:rsid w:val="009E08D8"/>
    <w:rsid w:val="009E14BD"/>
    <w:rsid w:val="009E3885"/>
    <w:rsid w:val="009E38F3"/>
    <w:rsid w:val="009E3B3B"/>
    <w:rsid w:val="009E6929"/>
    <w:rsid w:val="009E79D4"/>
    <w:rsid w:val="009F0898"/>
    <w:rsid w:val="009F0F82"/>
    <w:rsid w:val="009F2201"/>
    <w:rsid w:val="009F3077"/>
    <w:rsid w:val="009F3EB0"/>
    <w:rsid w:val="009F54B4"/>
    <w:rsid w:val="009F60CD"/>
    <w:rsid w:val="009F66F9"/>
    <w:rsid w:val="009F697F"/>
    <w:rsid w:val="009F7BA1"/>
    <w:rsid w:val="009F7BA4"/>
    <w:rsid w:val="00A004D8"/>
    <w:rsid w:val="00A01172"/>
    <w:rsid w:val="00A017F8"/>
    <w:rsid w:val="00A02BA3"/>
    <w:rsid w:val="00A02CB6"/>
    <w:rsid w:val="00A03F71"/>
    <w:rsid w:val="00A041A4"/>
    <w:rsid w:val="00A042FC"/>
    <w:rsid w:val="00A06E1F"/>
    <w:rsid w:val="00A0783F"/>
    <w:rsid w:val="00A078C5"/>
    <w:rsid w:val="00A1004D"/>
    <w:rsid w:val="00A12055"/>
    <w:rsid w:val="00A12AAA"/>
    <w:rsid w:val="00A1321B"/>
    <w:rsid w:val="00A1551F"/>
    <w:rsid w:val="00A15B9B"/>
    <w:rsid w:val="00A15C2B"/>
    <w:rsid w:val="00A15CE6"/>
    <w:rsid w:val="00A16B32"/>
    <w:rsid w:val="00A16E45"/>
    <w:rsid w:val="00A2050F"/>
    <w:rsid w:val="00A20E94"/>
    <w:rsid w:val="00A22781"/>
    <w:rsid w:val="00A22877"/>
    <w:rsid w:val="00A24219"/>
    <w:rsid w:val="00A25B51"/>
    <w:rsid w:val="00A25FC7"/>
    <w:rsid w:val="00A274FA"/>
    <w:rsid w:val="00A3052C"/>
    <w:rsid w:val="00A31588"/>
    <w:rsid w:val="00A32658"/>
    <w:rsid w:val="00A32C88"/>
    <w:rsid w:val="00A32F6D"/>
    <w:rsid w:val="00A33374"/>
    <w:rsid w:val="00A3403B"/>
    <w:rsid w:val="00A345D1"/>
    <w:rsid w:val="00A34D37"/>
    <w:rsid w:val="00A35706"/>
    <w:rsid w:val="00A35B49"/>
    <w:rsid w:val="00A36B93"/>
    <w:rsid w:val="00A37554"/>
    <w:rsid w:val="00A41C29"/>
    <w:rsid w:val="00A41FA3"/>
    <w:rsid w:val="00A42175"/>
    <w:rsid w:val="00A44A25"/>
    <w:rsid w:val="00A44BB1"/>
    <w:rsid w:val="00A455AE"/>
    <w:rsid w:val="00A457F2"/>
    <w:rsid w:val="00A46978"/>
    <w:rsid w:val="00A506B9"/>
    <w:rsid w:val="00A51450"/>
    <w:rsid w:val="00A517C5"/>
    <w:rsid w:val="00A5285B"/>
    <w:rsid w:val="00A5338D"/>
    <w:rsid w:val="00A534F0"/>
    <w:rsid w:val="00A5477D"/>
    <w:rsid w:val="00A55629"/>
    <w:rsid w:val="00A56291"/>
    <w:rsid w:val="00A5678B"/>
    <w:rsid w:val="00A575E8"/>
    <w:rsid w:val="00A57FE0"/>
    <w:rsid w:val="00A61E60"/>
    <w:rsid w:val="00A6573F"/>
    <w:rsid w:val="00A67B9D"/>
    <w:rsid w:val="00A67C95"/>
    <w:rsid w:val="00A67DEE"/>
    <w:rsid w:val="00A70D4C"/>
    <w:rsid w:val="00A71C11"/>
    <w:rsid w:val="00A728BC"/>
    <w:rsid w:val="00A74615"/>
    <w:rsid w:val="00A753AA"/>
    <w:rsid w:val="00A75AAF"/>
    <w:rsid w:val="00A76274"/>
    <w:rsid w:val="00A77D12"/>
    <w:rsid w:val="00A77E6A"/>
    <w:rsid w:val="00A806CA"/>
    <w:rsid w:val="00A810BF"/>
    <w:rsid w:val="00A82726"/>
    <w:rsid w:val="00A82995"/>
    <w:rsid w:val="00A83184"/>
    <w:rsid w:val="00A839CD"/>
    <w:rsid w:val="00A84064"/>
    <w:rsid w:val="00A8425F"/>
    <w:rsid w:val="00A84F86"/>
    <w:rsid w:val="00A8527A"/>
    <w:rsid w:val="00A861B3"/>
    <w:rsid w:val="00A877F1"/>
    <w:rsid w:val="00A87984"/>
    <w:rsid w:val="00A92A2A"/>
    <w:rsid w:val="00A92CDC"/>
    <w:rsid w:val="00A92CE3"/>
    <w:rsid w:val="00A9465D"/>
    <w:rsid w:val="00A9475F"/>
    <w:rsid w:val="00A95C7F"/>
    <w:rsid w:val="00A95D5C"/>
    <w:rsid w:val="00A978AF"/>
    <w:rsid w:val="00AA2B2B"/>
    <w:rsid w:val="00AA3073"/>
    <w:rsid w:val="00AA3EF9"/>
    <w:rsid w:val="00AA4E6B"/>
    <w:rsid w:val="00AA5106"/>
    <w:rsid w:val="00AA548D"/>
    <w:rsid w:val="00AA5EDD"/>
    <w:rsid w:val="00AA7281"/>
    <w:rsid w:val="00AA72DE"/>
    <w:rsid w:val="00AB025F"/>
    <w:rsid w:val="00AB1097"/>
    <w:rsid w:val="00AB23FD"/>
    <w:rsid w:val="00AB2FB3"/>
    <w:rsid w:val="00AB41E9"/>
    <w:rsid w:val="00AB4E66"/>
    <w:rsid w:val="00AB5B04"/>
    <w:rsid w:val="00AB7B9D"/>
    <w:rsid w:val="00AC001F"/>
    <w:rsid w:val="00AC01AB"/>
    <w:rsid w:val="00AC117F"/>
    <w:rsid w:val="00AC1547"/>
    <w:rsid w:val="00AC1BCE"/>
    <w:rsid w:val="00AC1D33"/>
    <w:rsid w:val="00AC3205"/>
    <w:rsid w:val="00AC3532"/>
    <w:rsid w:val="00AC586D"/>
    <w:rsid w:val="00AC58E6"/>
    <w:rsid w:val="00AC5E0D"/>
    <w:rsid w:val="00AC7595"/>
    <w:rsid w:val="00AC7725"/>
    <w:rsid w:val="00AC7C93"/>
    <w:rsid w:val="00AD149D"/>
    <w:rsid w:val="00AD1580"/>
    <w:rsid w:val="00AD244A"/>
    <w:rsid w:val="00AD335B"/>
    <w:rsid w:val="00AD3B70"/>
    <w:rsid w:val="00AD50CA"/>
    <w:rsid w:val="00AD50D1"/>
    <w:rsid w:val="00AD5FAF"/>
    <w:rsid w:val="00AD5FE9"/>
    <w:rsid w:val="00AE29F8"/>
    <w:rsid w:val="00AE2F9E"/>
    <w:rsid w:val="00AE7672"/>
    <w:rsid w:val="00AF02BC"/>
    <w:rsid w:val="00AF07B6"/>
    <w:rsid w:val="00AF6996"/>
    <w:rsid w:val="00AF75AA"/>
    <w:rsid w:val="00AF770A"/>
    <w:rsid w:val="00AF7DCB"/>
    <w:rsid w:val="00B0015D"/>
    <w:rsid w:val="00B001CF"/>
    <w:rsid w:val="00B030F5"/>
    <w:rsid w:val="00B03399"/>
    <w:rsid w:val="00B03585"/>
    <w:rsid w:val="00B04402"/>
    <w:rsid w:val="00B04476"/>
    <w:rsid w:val="00B048D4"/>
    <w:rsid w:val="00B05256"/>
    <w:rsid w:val="00B06019"/>
    <w:rsid w:val="00B100E0"/>
    <w:rsid w:val="00B1123D"/>
    <w:rsid w:val="00B11CD6"/>
    <w:rsid w:val="00B12117"/>
    <w:rsid w:val="00B12E36"/>
    <w:rsid w:val="00B13CCC"/>
    <w:rsid w:val="00B13D1B"/>
    <w:rsid w:val="00B13EA7"/>
    <w:rsid w:val="00B2045B"/>
    <w:rsid w:val="00B2275A"/>
    <w:rsid w:val="00B25BB1"/>
    <w:rsid w:val="00B276B7"/>
    <w:rsid w:val="00B301EB"/>
    <w:rsid w:val="00B3057A"/>
    <w:rsid w:val="00B326DE"/>
    <w:rsid w:val="00B32765"/>
    <w:rsid w:val="00B33C4D"/>
    <w:rsid w:val="00B34606"/>
    <w:rsid w:val="00B3573D"/>
    <w:rsid w:val="00B367D9"/>
    <w:rsid w:val="00B40BE8"/>
    <w:rsid w:val="00B418D9"/>
    <w:rsid w:val="00B423C4"/>
    <w:rsid w:val="00B4255B"/>
    <w:rsid w:val="00B42AAA"/>
    <w:rsid w:val="00B4596D"/>
    <w:rsid w:val="00B46F08"/>
    <w:rsid w:val="00B53C50"/>
    <w:rsid w:val="00B54134"/>
    <w:rsid w:val="00B5464C"/>
    <w:rsid w:val="00B55581"/>
    <w:rsid w:val="00B57F9E"/>
    <w:rsid w:val="00B609FA"/>
    <w:rsid w:val="00B62376"/>
    <w:rsid w:val="00B62638"/>
    <w:rsid w:val="00B6274C"/>
    <w:rsid w:val="00B62F17"/>
    <w:rsid w:val="00B6305E"/>
    <w:rsid w:val="00B6388C"/>
    <w:rsid w:val="00B63CB7"/>
    <w:rsid w:val="00B63F61"/>
    <w:rsid w:val="00B64075"/>
    <w:rsid w:val="00B64A9B"/>
    <w:rsid w:val="00B64B2F"/>
    <w:rsid w:val="00B6619E"/>
    <w:rsid w:val="00B6713B"/>
    <w:rsid w:val="00B67306"/>
    <w:rsid w:val="00B6752E"/>
    <w:rsid w:val="00B69DA3"/>
    <w:rsid w:val="00B72C72"/>
    <w:rsid w:val="00B73C48"/>
    <w:rsid w:val="00B74456"/>
    <w:rsid w:val="00B74B5C"/>
    <w:rsid w:val="00B76224"/>
    <w:rsid w:val="00B805B1"/>
    <w:rsid w:val="00B80724"/>
    <w:rsid w:val="00B81264"/>
    <w:rsid w:val="00B818DF"/>
    <w:rsid w:val="00B82410"/>
    <w:rsid w:val="00B82424"/>
    <w:rsid w:val="00B82E40"/>
    <w:rsid w:val="00B86734"/>
    <w:rsid w:val="00B8745B"/>
    <w:rsid w:val="00B90EBD"/>
    <w:rsid w:val="00B92267"/>
    <w:rsid w:val="00B92311"/>
    <w:rsid w:val="00B937BD"/>
    <w:rsid w:val="00B947BF"/>
    <w:rsid w:val="00B9529F"/>
    <w:rsid w:val="00B95ADB"/>
    <w:rsid w:val="00B965D2"/>
    <w:rsid w:val="00BA45A4"/>
    <w:rsid w:val="00BA6EA0"/>
    <w:rsid w:val="00BA714C"/>
    <w:rsid w:val="00BA7628"/>
    <w:rsid w:val="00BB0C76"/>
    <w:rsid w:val="00BB1A5B"/>
    <w:rsid w:val="00BB24E1"/>
    <w:rsid w:val="00BB3834"/>
    <w:rsid w:val="00BB3A59"/>
    <w:rsid w:val="00BB4276"/>
    <w:rsid w:val="00BB4AFA"/>
    <w:rsid w:val="00BB4D4C"/>
    <w:rsid w:val="00BB4FAF"/>
    <w:rsid w:val="00BB64A4"/>
    <w:rsid w:val="00BB6C4B"/>
    <w:rsid w:val="00BB79A2"/>
    <w:rsid w:val="00BC01D5"/>
    <w:rsid w:val="00BC1E3F"/>
    <w:rsid w:val="00BC3205"/>
    <w:rsid w:val="00BC3761"/>
    <w:rsid w:val="00BC3FA3"/>
    <w:rsid w:val="00BD15B2"/>
    <w:rsid w:val="00BD1EFD"/>
    <w:rsid w:val="00BD2F2D"/>
    <w:rsid w:val="00BD3836"/>
    <w:rsid w:val="00BD554D"/>
    <w:rsid w:val="00BD6228"/>
    <w:rsid w:val="00BD646A"/>
    <w:rsid w:val="00BD686D"/>
    <w:rsid w:val="00BD75F8"/>
    <w:rsid w:val="00BE1111"/>
    <w:rsid w:val="00BE2C3B"/>
    <w:rsid w:val="00BE3B5B"/>
    <w:rsid w:val="00BF019E"/>
    <w:rsid w:val="00BF0563"/>
    <w:rsid w:val="00BF1F89"/>
    <w:rsid w:val="00BF1FF0"/>
    <w:rsid w:val="00BF279A"/>
    <w:rsid w:val="00BF2F5E"/>
    <w:rsid w:val="00BF41B6"/>
    <w:rsid w:val="00BF4BBD"/>
    <w:rsid w:val="00BF55CE"/>
    <w:rsid w:val="00BF5FD5"/>
    <w:rsid w:val="00BF7C64"/>
    <w:rsid w:val="00C020C8"/>
    <w:rsid w:val="00C02337"/>
    <w:rsid w:val="00C028F0"/>
    <w:rsid w:val="00C02958"/>
    <w:rsid w:val="00C02D16"/>
    <w:rsid w:val="00C03E6A"/>
    <w:rsid w:val="00C04B9B"/>
    <w:rsid w:val="00C076D7"/>
    <w:rsid w:val="00C0785B"/>
    <w:rsid w:val="00C10A57"/>
    <w:rsid w:val="00C122C1"/>
    <w:rsid w:val="00C12F7D"/>
    <w:rsid w:val="00C14191"/>
    <w:rsid w:val="00C15C54"/>
    <w:rsid w:val="00C16B75"/>
    <w:rsid w:val="00C16ED9"/>
    <w:rsid w:val="00C1717C"/>
    <w:rsid w:val="00C179B5"/>
    <w:rsid w:val="00C20438"/>
    <w:rsid w:val="00C20D94"/>
    <w:rsid w:val="00C23CD3"/>
    <w:rsid w:val="00C240CC"/>
    <w:rsid w:val="00C25759"/>
    <w:rsid w:val="00C2635D"/>
    <w:rsid w:val="00C26AF7"/>
    <w:rsid w:val="00C27B13"/>
    <w:rsid w:val="00C30492"/>
    <w:rsid w:val="00C3138A"/>
    <w:rsid w:val="00C31E15"/>
    <w:rsid w:val="00C32029"/>
    <w:rsid w:val="00C32111"/>
    <w:rsid w:val="00C340E3"/>
    <w:rsid w:val="00C3480F"/>
    <w:rsid w:val="00C34921"/>
    <w:rsid w:val="00C350BD"/>
    <w:rsid w:val="00C361E5"/>
    <w:rsid w:val="00C37CD9"/>
    <w:rsid w:val="00C4003C"/>
    <w:rsid w:val="00C417DD"/>
    <w:rsid w:val="00C42C28"/>
    <w:rsid w:val="00C43B91"/>
    <w:rsid w:val="00C4737A"/>
    <w:rsid w:val="00C47775"/>
    <w:rsid w:val="00C50247"/>
    <w:rsid w:val="00C507EC"/>
    <w:rsid w:val="00C50848"/>
    <w:rsid w:val="00C54B77"/>
    <w:rsid w:val="00C54FB5"/>
    <w:rsid w:val="00C5605A"/>
    <w:rsid w:val="00C565BA"/>
    <w:rsid w:val="00C576FF"/>
    <w:rsid w:val="00C6099B"/>
    <w:rsid w:val="00C622E6"/>
    <w:rsid w:val="00C63FCE"/>
    <w:rsid w:val="00C64061"/>
    <w:rsid w:val="00C6634F"/>
    <w:rsid w:val="00C70602"/>
    <w:rsid w:val="00C71F4C"/>
    <w:rsid w:val="00C7264D"/>
    <w:rsid w:val="00C72EE9"/>
    <w:rsid w:val="00C74364"/>
    <w:rsid w:val="00C772A0"/>
    <w:rsid w:val="00C77B50"/>
    <w:rsid w:val="00C77F18"/>
    <w:rsid w:val="00C80B37"/>
    <w:rsid w:val="00C826D2"/>
    <w:rsid w:val="00C837BC"/>
    <w:rsid w:val="00C866CE"/>
    <w:rsid w:val="00C90A3F"/>
    <w:rsid w:val="00C90E64"/>
    <w:rsid w:val="00C921CC"/>
    <w:rsid w:val="00C93731"/>
    <w:rsid w:val="00C956BC"/>
    <w:rsid w:val="00C95A2E"/>
    <w:rsid w:val="00C963D8"/>
    <w:rsid w:val="00C966E5"/>
    <w:rsid w:val="00C97315"/>
    <w:rsid w:val="00CA0E07"/>
    <w:rsid w:val="00CA1762"/>
    <w:rsid w:val="00CA2607"/>
    <w:rsid w:val="00CA2D68"/>
    <w:rsid w:val="00CA3AEF"/>
    <w:rsid w:val="00CA3BF9"/>
    <w:rsid w:val="00CA6A68"/>
    <w:rsid w:val="00CA72E9"/>
    <w:rsid w:val="00CA74EE"/>
    <w:rsid w:val="00CA7DE1"/>
    <w:rsid w:val="00CB0726"/>
    <w:rsid w:val="00CB1939"/>
    <w:rsid w:val="00CB24FA"/>
    <w:rsid w:val="00CB2B7C"/>
    <w:rsid w:val="00CB2BA4"/>
    <w:rsid w:val="00CB2C14"/>
    <w:rsid w:val="00CB5A80"/>
    <w:rsid w:val="00CB62C8"/>
    <w:rsid w:val="00CB6FC2"/>
    <w:rsid w:val="00CB6FFE"/>
    <w:rsid w:val="00CB7145"/>
    <w:rsid w:val="00CC068B"/>
    <w:rsid w:val="00CC2719"/>
    <w:rsid w:val="00CC363B"/>
    <w:rsid w:val="00CC3B7A"/>
    <w:rsid w:val="00CC41E9"/>
    <w:rsid w:val="00CC48AA"/>
    <w:rsid w:val="00CC539D"/>
    <w:rsid w:val="00CC613B"/>
    <w:rsid w:val="00CD00BD"/>
    <w:rsid w:val="00CD22DC"/>
    <w:rsid w:val="00CD2334"/>
    <w:rsid w:val="00CD23F4"/>
    <w:rsid w:val="00CD25EC"/>
    <w:rsid w:val="00CD2C78"/>
    <w:rsid w:val="00CD4087"/>
    <w:rsid w:val="00CD4232"/>
    <w:rsid w:val="00CD4421"/>
    <w:rsid w:val="00CD45D3"/>
    <w:rsid w:val="00CD64AC"/>
    <w:rsid w:val="00CD64D8"/>
    <w:rsid w:val="00CD7FC4"/>
    <w:rsid w:val="00CE0282"/>
    <w:rsid w:val="00CE0812"/>
    <w:rsid w:val="00CE0A58"/>
    <w:rsid w:val="00CE1C8F"/>
    <w:rsid w:val="00CE36DD"/>
    <w:rsid w:val="00CE3D18"/>
    <w:rsid w:val="00CE63BF"/>
    <w:rsid w:val="00CE6EBC"/>
    <w:rsid w:val="00CF16FE"/>
    <w:rsid w:val="00CF2476"/>
    <w:rsid w:val="00CF251F"/>
    <w:rsid w:val="00CF2DC6"/>
    <w:rsid w:val="00CF3FC6"/>
    <w:rsid w:val="00CF7206"/>
    <w:rsid w:val="00CF7481"/>
    <w:rsid w:val="00CF7995"/>
    <w:rsid w:val="00CF7D6F"/>
    <w:rsid w:val="00D0150B"/>
    <w:rsid w:val="00D01A65"/>
    <w:rsid w:val="00D03D0E"/>
    <w:rsid w:val="00D0455B"/>
    <w:rsid w:val="00D0486B"/>
    <w:rsid w:val="00D06280"/>
    <w:rsid w:val="00D069BB"/>
    <w:rsid w:val="00D06C33"/>
    <w:rsid w:val="00D07CAA"/>
    <w:rsid w:val="00D102D3"/>
    <w:rsid w:val="00D11417"/>
    <w:rsid w:val="00D11654"/>
    <w:rsid w:val="00D11C32"/>
    <w:rsid w:val="00D1232B"/>
    <w:rsid w:val="00D1237D"/>
    <w:rsid w:val="00D12B95"/>
    <w:rsid w:val="00D13F8C"/>
    <w:rsid w:val="00D148BE"/>
    <w:rsid w:val="00D14C99"/>
    <w:rsid w:val="00D15056"/>
    <w:rsid w:val="00D158C2"/>
    <w:rsid w:val="00D1625C"/>
    <w:rsid w:val="00D206A5"/>
    <w:rsid w:val="00D2162E"/>
    <w:rsid w:val="00D22939"/>
    <w:rsid w:val="00D24608"/>
    <w:rsid w:val="00D278D6"/>
    <w:rsid w:val="00D32228"/>
    <w:rsid w:val="00D32E55"/>
    <w:rsid w:val="00D3427E"/>
    <w:rsid w:val="00D346A3"/>
    <w:rsid w:val="00D35DA0"/>
    <w:rsid w:val="00D37344"/>
    <w:rsid w:val="00D4028E"/>
    <w:rsid w:val="00D40C3D"/>
    <w:rsid w:val="00D41DA1"/>
    <w:rsid w:val="00D442E8"/>
    <w:rsid w:val="00D475A5"/>
    <w:rsid w:val="00D47F17"/>
    <w:rsid w:val="00D50066"/>
    <w:rsid w:val="00D504BB"/>
    <w:rsid w:val="00D51417"/>
    <w:rsid w:val="00D51CD5"/>
    <w:rsid w:val="00D51D43"/>
    <w:rsid w:val="00D52117"/>
    <w:rsid w:val="00D5258F"/>
    <w:rsid w:val="00D540B7"/>
    <w:rsid w:val="00D54195"/>
    <w:rsid w:val="00D54396"/>
    <w:rsid w:val="00D55906"/>
    <w:rsid w:val="00D5709E"/>
    <w:rsid w:val="00D57B72"/>
    <w:rsid w:val="00D6006E"/>
    <w:rsid w:val="00D62415"/>
    <w:rsid w:val="00D63871"/>
    <w:rsid w:val="00D650E9"/>
    <w:rsid w:val="00D65992"/>
    <w:rsid w:val="00D66203"/>
    <w:rsid w:val="00D679C8"/>
    <w:rsid w:val="00D6DDAA"/>
    <w:rsid w:val="00D7122E"/>
    <w:rsid w:val="00D7166E"/>
    <w:rsid w:val="00D71AE4"/>
    <w:rsid w:val="00D72A9A"/>
    <w:rsid w:val="00D72C95"/>
    <w:rsid w:val="00D73543"/>
    <w:rsid w:val="00D736FB"/>
    <w:rsid w:val="00D7382A"/>
    <w:rsid w:val="00D73A0D"/>
    <w:rsid w:val="00D74B47"/>
    <w:rsid w:val="00D755A8"/>
    <w:rsid w:val="00D759DC"/>
    <w:rsid w:val="00D7638F"/>
    <w:rsid w:val="00D76933"/>
    <w:rsid w:val="00D77FFB"/>
    <w:rsid w:val="00D80819"/>
    <w:rsid w:val="00D8193C"/>
    <w:rsid w:val="00D83F82"/>
    <w:rsid w:val="00D84978"/>
    <w:rsid w:val="00D85246"/>
    <w:rsid w:val="00D86AAE"/>
    <w:rsid w:val="00D90937"/>
    <w:rsid w:val="00D9124E"/>
    <w:rsid w:val="00D92892"/>
    <w:rsid w:val="00D93603"/>
    <w:rsid w:val="00D93CA9"/>
    <w:rsid w:val="00D93EEC"/>
    <w:rsid w:val="00D94010"/>
    <w:rsid w:val="00D9471D"/>
    <w:rsid w:val="00D950DE"/>
    <w:rsid w:val="00D95799"/>
    <w:rsid w:val="00D95CE1"/>
    <w:rsid w:val="00D96D98"/>
    <w:rsid w:val="00D9BCD7"/>
    <w:rsid w:val="00DA0A32"/>
    <w:rsid w:val="00DA3B45"/>
    <w:rsid w:val="00DA4531"/>
    <w:rsid w:val="00DA59A7"/>
    <w:rsid w:val="00DA6E30"/>
    <w:rsid w:val="00DA7A98"/>
    <w:rsid w:val="00DB0D39"/>
    <w:rsid w:val="00DB151B"/>
    <w:rsid w:val="00DB7209"/>
    <w:rsid w:val="00DB74F1"/>
    <w:rsid w:val="00DC1D38"/>
    <w:rsid w:val="00DC1E8C"/>
    <w:rsid w:val="00DC47D9"/>
    <w:rsid w:val="00DC7D20"/>
    <w:rsid w:val="00DD0E29"/>
    <w:rsid w:val="00DD0E42"/>
    <w:rsid w:val="00DD30BF"/>
    <w:rsid w:val="00DD408E"/>
    <w:rsid w:val="00DD6175"/>
    <w:rsid w:val="00DE0E96"/>
    <w:rsid w:val="00DE140C"/>
    <w:rsid w:val="00DE2C83"/>
    <w:rsid w:val="00DE325B"/>
    <w:rsid w:val="00DE3D16"/>
    <w:rsid w:val="00DE6408"/>
    <w:rsid w:val="00DE65F2"/>
    <w:rsid w:val="00DE774A"/>
    <w:rsid w:val="00DF03CF"/>
    <w:rsid w:val="00DF08A5"/>
    <w:rsid w:val="00DF0C9D"/>
    <w:rsid w:val="00DF2568"/>
    <w:rsid w:val="00DF2954"/>
    <w:rsid w:val="00DF41DE"/>
    <w:rsid w:val="00DF43D5"/>
    <w:rsid w:val="00DF49AF"/>
    <w:rsid w:val="00DF6BC4"/>
    <w:rsid w:val="00DF7AC1"/>
    <w:rsid w:val="00E005E1"/>
    <w:rsid w:val="00E011A0"/>
    <w:rsid w:val="00E0285C"/>
    <w:rsid w:val="00E02F75"/>
    <w:rsid w:val="00E03A89"/>
    <w:rsid w:val="00E03EA7"/>
    <w:rsid w:val="00E053AB"/>
    <w:rsid w:val="00E057BD"/>
    <w:rsid w:val="00E06822"/>
    <w:rsid w:val="00E0712F"/>
    <w:rsid w:val="00E1065A"/>
    <w:rsid w:val="00E13407"/>
    <w:rsid w:val="00E14005"/>
    <w:rsid w:val="00E14979"/>
    <w:rsid w:val="00E167E7"/>
    <w:rsid w:val="00E174ED"/>
    <w:rsid w:val="00E17E5E"/>
    <w:rsid w:val="00E2083F"/>
    <w:rsid w:val="00E20DB8"/>
    <w:rsid w:val="00E212DD"/>
    <w:rsid w:val="00E2150E"/>
    <w:rsid w:val="00E2267B"/>
    <w:rsid w:val="00E24C7B"/>
    <w:rsid w:val="00E2578E"/>
    <w:rsid w:val="00E26516"/>
    <w:rsid w:val="00E265F3"/>
    <w:rsid w:val="00E27018"/>
    <w:rsid w:val="00E2715F"/>
    <w:rsid w:val="00E27FC9"/>
    <w:rsid w:val="00E30C1E"/>
    <w:rsid w:val="00E30F07"/>
    <w:rsid w:val="00E34871"/>
    <w:rsid w:val="00E34AB2"/>
    <w:rsid w:val="00E37242"/>
    <w:rsid w:val="00E41A3C"/>
    <w:rsid w:val="00E44905"/>
    <w:rsid w:val="00E44E2C"/>
    <w:rsid w:val="00E45AE4"/>
    <w:rsid w:val="00E45C12"/>
    <w:rsid w:val="00E46715"/>
    <w:rsid w:val="00E46742"/>
    <w:rsid w:val="00E51349"/>
    <w:rsid w:val="00E51C20"/>
    <w:rsid w:val="00E52408"/>
    <w:rsid w:val="00E5616C"/>
    <w:rsid w:val="00E56812"/>
    <w:rsid w:val="00E614DD"/>
    <w:rsid w:val="00E637A1"/>
    <w:rsid w:val="00E6404E"/>
    <w:rsid w:val="00E65F23"/>
    <w:rsid w:val="00E66141"/>
    <w:rsid w:val="00E6638B"/>
    <w:rsid w:val="00E665B6"/>
    <w:rsid w:val="00E66F75"/>
    <w:rsid w:val="00E6718D"/>
    <w:rsid w:val="00E7077C"/>
    <w:rsid w:val="00E70C6F"/>
    <w:rsid w:val="00E7131A"/>
    <w:rsid w:val="00E719BB"/>
    <w:rsid w:val="00E72929"/>
    <w:rsid w:val="00E73A92"/>
    <w:rsid w:val="00E75302"/>
    <w:rsid w:val="00E7563A"/>
    <w:rsid w:val="00E76DFE"/>
    <w:rsid w:val="00E76F2A"/>
    <w:rsid w:val="00E81946"/>
    <w:rsid w:val="00E821AF"/>
    <w:rsid w:val="00E8473B"/>
    <w:rsid w:val="00E86348"/>
    <w:rsid w:val="00E916C2"/>
    <w:rsid w:val="00E93739"/>
    <w:rsid w:val="00E9505A"/>
    <w:rsid w:val="00E97737"/>
    <w:rsid w:val="00E978F0"/>
    <w:rsid w:val="00EA044B"/>
    <w:rsid w:val="00EA0594"/>
    <w:rsid w:val="00EA0A47"/>
    <w:rsid w:val="00EA19B9"/>
    <w:rsid w:val="00EA31B4"/>
    <w:rsid w:val="00EA4278"/>
    <w:rsid w:val="00EA5926"/>
    <w:rsid w:val="00EA5EF0"/>
    <w:rsid w:val="00EA670F"/>
    <w:rsid w:val="00EA74DE"/>
    <w:rsid w:val="00EB0470"/>
    <w:rsid w:val="00EB09E8"/>
    <w:rsid w:val="00EB0A08"/>
    <w:rsid w:val="00EB102C"/>
    <w:rsid w:val="00EB112D"/>
    <w:rsid w:val="00EB17D5"/>
    <w:rsid w:val="00EB1900"/>
    <w:rsid w:val="00EB2399"/>
    <w:rsid w:val="00EB2A3A"/>
    <w:rsid w:val="00EB2F7D"/>
    <w:rsid w:val="00EB3140"/>
    <w:rsid w:val="00EB3A91"/>
    <w:rsid w:val="00EB3EDA"/>
    <w:rsid w:val="00EB403B"/>
    <w:rsid w:val="00EB4682"/>
    <w:rsid w:val="00EB6913"/>
    <w:rsid w:val="00EB7105"/>
    <w:rsid w:val="00EB74B6"/>
    <w:rsid w:val="00EB75E8"/>
    <w:rsid w:val="00EC073E"/>
    <w:rsid w:val="00EC0766"/>
    <w:rsid w:val="00EC0ED8"/>
    <w:rsid w:val="00EC5BB5"/>
    <w:rsid w:val="00EC5BFF"/>
    <w:rsid w:val="00ED0532"/>
    <w:rsid w:val="00ED2312"/>
    <w:rsid w:val="00ED28EB"/>
    <w:rsid w:val="00ED2F51"/>
    <w:rsid w:val="00ED479B"/>
    <w:rsid w:val="00ED4DFF"/>
    <w:rsid w:val="00ED7D4F"/>
    <w:rsid w:val="00EE03E6"/>
    <w:rsid w:val="00EE2227"/>
    <w:rsid w:val="00EE4577"/>
    <w:rsid w:val="00EE57EF"/>
    <w:rsid w:val="00EE6351"/>
    <w:rsid w:val="00EE7FA3"/>
    <w:rsid w:val="00EF00D7"/>
    <w:rsid w:val="00EF3A95"/>
    <w:rsid w:val="00EF4B6F"/>
    <w:rsid w:val="00EF4FEF"/>
    <w:rsid w:val="00EF7156"/>
    <w:rsid w:val="00EF7A95"/>
    <w:rsid w:val="00F00476"/>
    <w:rsid w:val="00F00D33"/>
    <w:rsid w:val="00F01907"/>
    <w:rsid w:val="00F02196"/>
    <w:rsid w:val="00F04D60"/>
    <w:rsid w:val="00F04F09"/>
    <w:rsid w:val="00F105F8"/>
    <w:rsid w:val="00F12661"/>
    <w:rsid w:val="00F12CEA"/>
    <w:rsid w:val="00F1367A"/>
    <w:rsid w:val="00F13811"/>
    <w:rsid w:val="00F14294"/>
    <w:rsid w:val="00F1463A"/>
    <w:rsid w:val="00F14D03"/>
    <w:rsid w:val="00F166D5"/>
    <w:rsid w:val="00F1704F"/>
    <w:rsid w:val="00F201D3"/>
    <w:rsid w:val="00F21A64"/>
    <w:rsid w:val="00F23B53"/>
    <w:rsid w:val="00F248B8"/>
    <w:rsid w:val="00F2542A"/>
    <w:rsid w:val="00F26780"/>
    <w:rsid w:val="00F2687D"/>
    <w:rsid w:val="00F30709"/>
    <w:rsid w:val="00F30D1F"/>
    <w:rsid w:val="00F312F9"/>
    <w:rsid w:val="00F31C3E"/>
    <w:rsid w:val="00F31EB8"/>
    <w:rsid w:val="00F347E3"/>
    <w:rsid w:val="00F34AF4"/>
    <w:rsid w:val="00F3605E"/>
    <w:rsid w:val="00F36BC4"/>
    <w:rsid w:val="00F37829"/>
    <w:rsid w:val="00F37FDA"/>
    <w:rsid w:val="00F41B98"/>
    <w:rsid w:val="00F42204"/>
    <w:rsid w:val="00F42481"/>
    <w:rsid w:val="00F42ED0"/>
    <w:rsid w:val="00F46C16"/>
    <w:rsid w:val="00F514B8"/>
    <w:rsid w:val="00F52116"/>
    <w:rsid w:val="00F52B64"/>
    <w:rsid w:val="00F52E0F"/>
    <w:rsid w:val="00F53398"/>
    <w:rsid w:val="00F55696"/>
    <w:rsid w:val="00F5638B"/>
    <w:rsid w:val="00F61230"/>
    <w:rsid w:val="00F615E1"/>
    <w:rsid w:val="00F61AF5"/>
    <w:rsid w:val="00F6351F"/>
    <w:rsid w:val="00F63C56"/>
    <w:rsid w:val="00F64F1E"/>
    <w:rsid w:val="00F66B01"/>
    <w:rsid w:val="00F66FF4"/>
    <w:rsid w:val="00F67438"/>
    <w:rsid w:val="00F700F3"/>
    <w:rsid w:val="00F70567"/>
    <w:rsid w:val="00F70899"/>
    <w:rsid w:val="00F71242"/>
    <w:rsid w:val="00F73BD7"/>
    <w:rsid w:val="00F74E69"/>
    <w:rsid w:val="00F8264D"/>
    <w:rsid w:val="00F83FEB"/>
    <w:rsid w:val="00F84F5D"/>
    <w:rsid w:val="00F86BED"/>
    <w:rsid w:val="00F86E9F"/>
    <w:rsid w:val="00F87340"/>
    <w:rsid w:val="00F87D9A"/>
    <w:rsid w:val="00F90A88"/>
    <w:rsid w:val="00F9161B"/>
    <w:rsid w:val="00F918DF"/>
    <w:rsid w:val="00F9444C"/>
    <w:rsid w:val="00F94880"/>
    <w:rsid w:val="00F96A76"/>
    <w:rsid w:val="00FA0F71"/>
    <w:rsid w:val="00FA2EA2"/>
    <w:rsid w:val="00FA4681"/>
    <w:rsid w:val="00FA6D3C"/>
    <w:rsid w:val="00FB1500"/>
    <w:rsid w:val="00FB1828"/>
    <w:rsid w:val="00FB2634"/>
    <w:rsid w:val="00FB3178"/>
    <w:rsid w:val="00FB36E3"/>
    <w:rsid w:val="00FB5C3D"/>
    <w:rsid w:val="00FB6013"/>
    <w:rsid w:val="00FB6A9A"/>
    <w:rsid w:val="00FC1BCE"/>
    <w:rsid w:val="00FC2EF7"/>
    <w:rsid w:val="00FC3278"/>
    <w:rsid w:val="00FC3ECE"/>
    <w:rsid w:val="00FC59E4"/>
    <w:rsid w:val="00FD0FF9"/>
    <w:rsid w:val="00FD1366"/>
    <w:rsid w:val="00FD1E0B"/>
    <w:rsid w:val="00FD3ABB"/>
    <w:rsid w:val="00FD45EC"/>
    <w:rsid w:val="00FD4EF3"/>
    <w:rsid w:val="00FD55A8"/>
    <w:rsid w:val="00FD6998"/>
    <w:rsid w:val="00FD76B9"/>
    <w:rsid w:val="00FD76E3"/>
    <w:rsid w:val="00FE249C"/>
    <w:rsid w:val="00FE343B"/>
    <w:rsid w:val="00FE347C"/>
    <w:rsid w:val="00FE3BE6"/>
    <w:rsid w:val="00FE51D3"/>
    <w:rsid w:val="00FE54B2"/>
    <w:rsid w:val="00FE5954"/>
    <w:rsid w:val="00FF2308"/>
    <w:rsid w:val="00FF476F"/>
    <w:rsid w:val="00FF5057"/>
    <w:rsid w:val="00FF6207"/>
    <w:rsid w:val="00FF6758"/>
    <w:rsid w:val="0111A542"/>
    <w:rsid w:val="0129B8B4"/>
    <w:rsid w:val="01471DC1"/>
    <w:rsid w:val="01483B9E"/>
    <w:rsid w:val="014A6A2B"/>
    <w:rsid w:val="014E89FA"/>
    <w:rsid w:val="01560E97"/>
    <w:rsid w:val="015FA82B"/>
    <w:rsid w:val="0188275F"/>
    <w:rsid w:val="019B604F"/>
    <w:rsid w:val="01AC191E"/>
    <w:rsid w:val="01B5A720"/>
    <w:rsid w:val="01D1B0F2"/>
    <w:rsid w:val="020673C1"/>
    <w:rsid w:val="0238E6E4"/>
    <w:rsid w:val="02400BB3"/>
    <w:rsid w:val="024A1482"/>
    <w:rsid w:val="02527E80"/>
    <w:rsid w:val="025E811F"/>
    <w:rsid w:val="026E3825"/>
    <w:rsid w:val="02B99E33"/>
    <w:rsid w:val="02D5BEC7"/>
    <w:rsid w:val="02D782A2"/>
    <w:rsid w:val="0306F42F"/>
    <w:rsid w:val="030FAB03"/>
    <w:rsid w:val="031EC31B"/>
    <w:rsid w:val="0322BB0D"/>
    <w:rsid w:val="035B5F8D"/>
    <w:rsid w:val="036841FE"/>
    <w:rsid w:val="0368734C"/>
    <w:rsid w:val="0368DDEF"/>
    <w:rsid w:val="039180DA"/>
    <w:rsid w:val="039609C9"/>
    <w:rsid w:val="03A24422"/>
    <w:rsid w:val="03AA3D76"/>
    <w:rsid w:val="03BC16DF"/>
    <w:rsid w:val="03DFF8E6"/>
    <w:rsid w:val="03E6A151"/>
    <w:rsid w:val="03F66E3D"/>
    <w:rsid w:val="03FA22E2"/>
    <w:rsid w:val="0410471C"/>
    <w:rsid w:val="042E3D26"/>
    <w:rsid w:val="0440F8AC"/>
    <w:rsid w:val="0442A26E"/>
    <w:rsid w:val="0452617F"/>
    <w:rsid w:val="0453C340"/>
    <w:rsid w:val="045A386A"/>
    <w:rsid w:val="046119C5"/>
    <w:rsid w:val="046B5222"/>
    <w:rsid w:val="048276AE"/>
    <w:rsid w:val="048CFA65"/>
    <w:rsid w:val="04AC8F54"/>
    <w:rsid w:val="04B3CA4E"/>
    <w:rsid w:val="04C29CAD"/>
    <w:rsid w:val="04EEED87"/>
    <w:rsid w:val="04FA571C"/>
    <w:rsid w:val="0534A65B"/>
    <w:rsid w:val="05500A36"/>
    <w:rsid w:val="0556BB37"/>
    <w:rsid w:val="05AC31DB"/>
    <w:rsid w:val="05B95F90"/>
    <w:rsid w:val="05C0F20C"/>
    <w:rsid w:val="05C71FA5"/>
    <w:rsid w:val="05E5238A"/>
    <w:rsid w:val="0625CEF3"/>
    <w:rsid w:val="0629FDD3"/>
    <w:rsid w:val="062CAA2F"/>
    <w:rsid w:val="06437F44"/>
    <w:rsid w:val="0645F8CF"/>
    <w:rsid w:val="068A1FF5"/>
    <w:rsid w:val="06A37A28"/>
    <w:rsid w:val="06A49FCD"/>
    <w:rsid w:val="06B4F025"/>
    <w:rsid w:val="06B8A8BE"/>
    <w:rsid w:val="06E20C90"/>
    <w:rsid w:val="07120A02"/>
    <w:rsid w:val="07166268"/>
    <w:rsid w:val="0728DF17"/>
    <w:rsid w:val="07351728"/>
    <w:rsid w:val="07381718"/>
    <w:rsid w:val="0742394A"/>
    <w:rsid w:val="0748A9FE"/>
    <w:rsid w:val="075F7111"/>
    <w:rsid w:val="0785AEB0"/>
    <w:rsid w:val="079BCFA7"/>
    <w:rsid w:val="07C69782"/>
    <w:rsid w:val="07F06586"/>
    <w:rsid w:val="0802CEB9"/>
    <w:rsid w:val="08161CC0"/>
    <w:rsid w:val="081D673B"/>
    <w:rsid w:val="08319337"/>
    <w:rsid w:val="085BA995"/>
    <w:rsid w:val="086706FA"/>
    <w:rsid w:val="08795B78"/>
    <w:rsid w:val="088B968B"/>
    <w:rsid w:val="0896D6F6"/>
    <w:rsid w:val="089AAE07"/>
    <w:rsid w:val="089AEBBE"/>
    <w:rsid w:val="08C16B61"/>
    <w:rsid w:val="08D50AEF"/>
    <w:rsid w:val="08DE4D8F"/>
    <w:rsid w:val="08E48D20"/>
    <w:rsid w:val="08F6CD61"/>
    <w:rsid w:val="0901F09B"/>
    <w:rsid w:val="0904980E"/>
    <w:rsid w:val="0908D3CE"/>
    <w:rsid w:val="091D410A"/>
    <w:rsid w:val="092468D6"/>
    <w:rsid w:val="09343321"/>
    <w:rsid w:val="09429184"/>
    <w:rsid w:val="09589EC5"/>
    <w:rsid w:val="096CF632"/>
    <w:rsid w:val="097DBB4F"/>
    <w:rsid w:val="09958C83"/>
    <w:rsid w:val="09BD24E0"/>
    <w:rsid w:val="09CA6BF8"/>
    <w:rsid w:val="09EBB5F9"/>
    <w:rsid w:val="0A2989AB"/>
    <w:rsid w:val="0A3C1F36"/>
    <w:rsid w:val="0A5EF12B"/>
    <w:rsid w:val="0A7FBA0D"/>
    <w:rsid w:val="0AAFB8E3"/>
    <w:rsid w:val="0AB05191"/>
    <w:rsid w:val="0AB2C31C"/>
    <w:rsid w:val="0AB421E9"/>
    <w:rsid w:val="0AC6CE02"/>
    <w:rsid w:val="0ACEEB68"/>
    <w:rsid w:val="0ADF5EE7"/>
    <w:rsid w:val="0AFDA0CC"/>
    <w:rsid w:val="0B21B5A4"/>
    <w:rsid w:val="0B2372C1"/>
    <w:rsid w:val="0B493604"/>
    <w:rsid w:val="0B8531C5"/>
    <w:rsid w:val="0BB45A56"/>
    <w:rsid w:val="0BB54F5B"/>
    <w:rsid w:val="0BC96DEC"/>
    <w:rsid w:val="0BCB0EA8"/>
    <w:rsid w:val="0C04747F"/>
    <w:rsid w:val="0C0E2289"/>
    <w:rsid w:val="0C0F7AFF"/>
    <w:rsid w:val="0C147C78"/>
    <w:rsid w:val="0C1BA630"/>
    <w:rsid w:val="0C29DCE4"/>
    <w:rsid w:val="0C3321CE"/>
    <w:rsid w:val="0C352126"/>
    <w:rsid w:val="0C4C21F2"/>
    <w:rsid w:val="0C5E951B"/>
    <w:rsid w:val="0C685B94"/>
    <w:rsid w:val="0C6E7062"/>
    <w:rsid w:val="0C73597F"/>
    <w:rsid w:val="0C83B314"/>
    <w:rsid w:val="0C852748"/>
    <w:rsid w:val="0C8AEE45"/>
    <w:rsid w:val="0C9445D4"/>
    <w:rsid w:val="0CAE85B4"/>
    <w:rsid w:val="0CAFA432"/>
    <w:rsid w:val="0CBE4F53"/>
    <w:rsid w:val="0CC015BB"/>
    <w:rsid w:val="0CE7C100"/>
    <w:rsid w:val="0CF51044"/>
    <w:rsid w:val="0D065840"/>
    <w:rsid w:val="0D0B5448"/>
    <w:rsid w:val="0D25FF3D"/>
    <w:rsid w:val="0D26BB52"/>
    <w:rsid w:val="0D2D88B3"/>
    <w:rsid w:val="0D2E5FDC"/>
    <w:rsid w:val="0D326683"/>
    <w:rsid w:val="0D372880"/>
    <w:rsid w:val="0D3D24E1"/>
    <w:rsid w:val="0D3E81EE"/>
    <w:rsid w:val="0D62C89C"/>
    <w:rsid w:val="0D7BD886"/>
    <w:rsid w:val="0D9CDDA8"/>
    <w:rsid w:val="0DBF8E77"/>
    <w:rsid w:val="0DC40649"/>
    <w:rsid w:val="0DC601B8"/>
    <w:rsid w:val="0DCDFDDB"/>
    <w:rsid w:val="0DCEB295"/>
    <w:rsid w:val="0DCEF22F"/>
    <w:rsid w:val="0DEA247C"/>
    <w:rsid w:val="0DFF2041"/>
    <w:rsid w:val="0E337C21"/>
    <w:rsid w:val="0E380A90"/>
    <w:rsid w:val="0E3F2752"/>
    <w:rsid w:val="0E41C1A0"/>
    <w:rsid w:val="0E41F471"/>
    <w:rsid w:val="0E47952A"/>
    <w:rsid w:val="0E53B095"/>
    <w:rsid w:val="0E6A53D4"/>
    <w:rsid w:val="0E78DE32"/>
    <w:rsid w:val="0E8D127E"/>
    <w:rsid w:val="0E8D4454"/>
    <w:rsid w:val="0E94928E"/>
    <w:rsid w:val="0EB54F8C"/>
    <w:rsid w:val="0EFBD42E"/>
    <w:rsid w:val="0F068ED3"/>
    <w:rsid w:val="0F2F52DD"/>
    <w:rsid w:val="0F3A01EF"/>
    <w:rsid w:val="0F4B8C3D"/>
    <w:rsid w:val="0F676513"/>
    <w:rsid w:val="0F725809"/>
    <w:rsid w:val="0F7C73C0"/>
    <w:rsid w:val="0F7D00A0"/>
    <w:rsid w:val="0FAD2550"/>
    <w:rsid w:val="0FB78871"/>
    <w:rsid w:val="0FB879B5"/>
    <w:rsid w:val="0FC627BC"/>
    <w:rsid w:val="0FC68D5E"/>
    <w:rsid w:val="0FD70DB2"/>
    <w:rsid w:val="0FE150A7"/>
    <w:rsid w:val="0FF1B9A9"/>
    <w:rsid w:val="10150CBF"/>
    <w:rsid w:val="10304894"/>
    <w:rsid w:val="10340714"/>
    <w:rsid w:val="10430660"/>
    <w:rsid w:val="104F26B4"/>
    <w:rsid w:val="105DB6C1"/>
    <w:rsid w:val="106737DE"/>
    <w:rsid w:val="1074BEA7"/>
    <w:rsid w:val="10823BD3"/>
    <w:rsid w:val="10E4FEBE"/>
    <w:rsid w:val="10E8AE99"/>
    <w:rsid w:val="110BA90A"/>
    <w:rsid w:val="11145AD1"/>
    <w:rsid w:val="111C77EA"/>
    <w:rsid w:val="111FF43E"/>
    <w:rsid w:val="112F391F"/>
    <w:rsid w:val="1141E185"/>
    <w:rsid w:val="114413AE"/>
    <w:rsid w:val="115C3AD4"/>
    <w:rsid w:val="1164F5C5"/>
    <w:rsid w:val="11667EC4"/>
    <w:rsid w:val="116761AF"/>
    <w:rsid w:val="1173C824"/>
    <w:rsid w:val="11C64BC0"/>
    <w:rsid w:val="11C79D05"/>
    <w:rsid w:val="11CE0807"/>
    <w:rsid w:val="11F08F51"/>
    <w:rsid w:val="11F8A7A9"/>
    <w:rsid w:val="12012A1A"/>
    <w:rsid w:val="1208A8F8"/>
    <w:rsid w:val="1212745E"/>
    <w:rsid w:val="12367B5B"/>
    <w:rsid w:val="125C4F25"/>
    <w:rsid w:val="126D8FE0"/>
    <w:rsid w:val="12761E7B"/>
    <w:rsid w:val="12985852"/>
    <w:rsid w:val="12986253"/>
    <w:rsid w:val="129E56A0"/>
    <w:rsid w:val="12B510A1"/>
    <w:rsid w:val="12BA97F7"/>
    <w:rsid w:val="12DD4BAD"/>
    <w:rsid w:val="12DDB1E6"/>
    <w:rsid w:val="12EE95AB"/>
    <w:rsid w:val="12F0EEFC"/>
    <w:rsid w:val="130C9895"/>
    <w:rsid w:val="130EACE2"/>
    <w:rsid w:val="131CDA90"/>
    <w:rsid w:val="13233E1C"/>
    <w:rsid w:val="13288379"/>
    <w:rsid w:val="132C0324"/>
    <w:rsid w:val="13497028"/>
    <w:rsid w:val="135D50E0"/>
    <w:rsid w:val="137E1234"/>
    <w:rsid w:val="1384E6F5"/>
    <w:rsid w:val="138FD9EB"/>
    <w:rsid w:val="139D51E9"/>
    <w:rsid w:val="13C0A0AB"/>
    <w:rsid w:val="13DB3561"/>
    <w:rsid w:val="13EACA93"/>
    <w:rsid w:val="13EAE5A7"/>
    <w:rsid w:val="13FD9C44"/>
    <w:rsid w:val="14176F01"/>
    <w:rsid w:val="141F7C0C"/>
    <w:rsid w:val="1429DF43"/>
    <w:rsid w:val="1440330B"/>
    <w:rsid w:val="144B2F07"/>
    <w:rsid w:val="144DA1E7"/>
    <w:rsid w:val="1450AF2C"/>
    <w:rsid w:val="1459DBBA"/>
    <w:rsid w:val="146D32D5"/>
    <w:rsid w:val="147620AD"/>
    <w:rsid w:val="147E3BD6"/>
    <w:rsid w:val="14A5C27E"/>
    <w:rsid w:val="14AFA25E"/>
    <w:rsid w:val="14B65150"/>
    <w:rsid w:val="14DFEE4C"/>
    <w:rsid w:val="15040DBC"/>
    <w:rsid w:val="153FE513"/>
    <w:rsid w:val="15439D3B"/>
    <w:rsid w:val="1546CF04"/>
    <w:rsid w:val="1552AF4E"/>
    <w:rsid w:val="15623C89"/>
    <w:rsid w:val="15954958"/>
    <w:rsid w:val="15A39727"/>
    <w:rsid w:val="15AABF4D"/>
    <w:rsid w:val="15B5CF18"/>
    <w:rsid w:val="15BB4C6D"/>
    <w:rsid w:val="15DDA19B"/>
    <w:rsid w:val="15F177BB"/>
    <w:rsid w:val="15FBC412"/>
    <w:rsid w:val="1614EC6F"/>
    <w:rsid w:val="161726A5"/>
    <w:rsid w:val="161E0B7E"/>
    <w:rsid w:val="1639259E"/>
    <w:rsid w:val="1639D82A"/>
    <w:rsid w:val="163C2840"/>
    <w:rsid w:val="1654FA57"/>
    <w:rsid w:val="165BB177"/>
    <w:rsid w:val="165BDBF8"/>
    <w:rsid w:val="16648F89"/>
    <w:rsid w:val="166E76CE"/>
    <w:rsid w:val="167ECF19"/>
    <w:rsid w:val="16881364"/>
    <w:rsid w:val="168A6D11"/>
    <w:rsid w:val="16904D39"/>
    <w:rsid w:val="169B4341"/>
    <w:rsid w:val="169E1F2B"/>
    <w:rsid w:val="16A4FE84"/>
    <w:rsid w:val="16B2160E"/>
    <w:rsid w:val="16D0601F"/>
    <w:rsid w:val="16E5FBAC"/>
    <w:rsid w:val="17283864"/>
    <w:rsid w:val="173FC4DA"/>
    <w:rsid w:val="174C5225"/>
    <w:rsid w:val="174DD883"/>
    <w:rsid w:val="17552B4E"/>
    <w:rsid w:val="17562DE8"/>
    <w:rsid w:val="17653DB0"/>
    <w:rsid w:val="1767BC53"/>
    <w:rsid w:val="177EFD85"/>
    <w:rsid w:val="17855A96"/>
    <w:rsid w:val="17A34850"/>
    <w:rsid w:val="17B2F706"/>
    <w:rsid w:val="17BBD518"/>
    <w:rsid w:val="17C4B98F"/>
    <w:rsid w:val="17D7BCFF"/>
    <w:rsid w:val="17F85BA2"/>
    <w:rsid w:val="18049112"/>
    <w:rsid w:val="184B888F"/>
    <w:rsid w:val="185E4EAD"/>
    <w:rsid w:val="1863917D"/>
    <w:rsid w:val="18681BFE"/>
    <w:rsid w:val="1881B0CF"/>
    <w:rsid w:val="18A862C0"/>
    <w:rsid w:val="18B1C737"/>
    <w:rsid w:val="18B75BC6"/>
    <w:rsid w:val="18C3926C"/>
    <w:rsid w:val="18CCDC3F"/>
    <w:rsid w:val="18E0CE0A"/>
    <w:rsid w:val="18E8E6EB"/>
    <w:rsid w:val="18F6CDA7"/>
    <w:rsid w:val="18F94262"/>
    <w:rsid w:val="1900347C"/>
    <w:rsid w:val="19064F3B"/>
    <w:rsid w:val="191633E4"/>
    <w:rsid w:val="1920712A"/>
    <w:rsid w:val="1925835D"/>
    <w:rsid w:val="1927EE76"/>
    <w:rsid w:val="192DDDDA"/>
    <w:rsid w:val="193319EC"/>
    <w:rsid w:val="198AF84C"/>
    <w:rsid w:val="19A06EAC"/>
    <w:rsid w:val="19AADFE5"/>
    <w:rsid w:val="19C3F836"/>
    <w:rsid w:val="19DC39A4"/>
    <w:rsid w:val="1A08B02A"/>
    <w:rsid w:val="1A1476F2"/>
    <w:rsid w:val="1A1987EC"/>
    <w:rsid w:val="1A356431"/>
    <w:rsid w:val="1A429FA3"/>
    <w:rsid w:val="1A617525"/>
    <w:rsid w:val="1A6268DC"/>
    <w:rsid w:val="1A72101C"/>
    <w:rsid w:val="1A75100C"/>
    <w:rsid w:val="1A7F9CC9"/>
    <w:rsid w:val="1AA8539A"/>
    <w:rsid w:val="1AA8AD65"/>
    <w:rsid w:val="1AAACADD"/>
    <w:rsid w:val="1AB8A11D"/>
    <w:rsid w:val="1ACE62E1"/>
    <w:rsid w:val="1AEB81D9"/>
    <w:rsid w:val="1AEE8C61"/>
    <w:rsid w:val="1AFED194"/>
    <w:rsid w:val="1B027F27"/>
    <w:rsid w:val="1B07E694"/>
    <w:rsid w:val="1B1B0F11"/>
    <w:rsid w:val="1B42BD99"/>
    <w:rsid w:val="1B46B046"/>
    <w:rsid w:val="1B7BD43E"/>
    <w:rsid w:val="1B84B498"/>
    <w:rsid w:val="1B8CECC0"/>
    <w:rsid w:val="1BBB6D5D"/>
    <w:rsid w:val="1BCBB290"/>
    <w:rsid w:val="1BCF10AC"/>
    <w:rsid w:val="1BD08F13"/>
    <w:rsid w:val="1C033654"/>
    <w:rsid w:val="1C3A0C61"/>
    <w:rsid w:val="1C46BF44"/>
    <w:rsid w:val="1C537F60"/>
    <w:rsid w:val="1C5B62E5"/>
    <w:rsid w:val="1C843187"/>
    <w:rsid w:val="1C8D4687"/>
    <w:rsid w:val="1CB7475C"/>
    <w:rsid w:val="1CC7216D"/>
    <w:rsid w:val="1CF9AD22"/>
    <w:rsid w:val="1D06CE6F"/>
    <w:rsid w:val="1D0B340E"/>
    <w:rsid w:val="1D48BAD6"/>
    <w:rsid w:val="1D4C25E8"/>
    <w:rsid w:val="1D6231AF"/>
    <w:rsid w:val="1D7702F3"/>
    <w:rsid w:val="1D7A8430"/>
    <w:rsid w:val="1DA0CEAF"/>
    <w:rsid w:val="1DA847C8"/>
    <w:rsid w:val="1DB47671"/>
    <w:rsid w:val="1DBC1255"/>
    <w:rsid w:val="1DBD8BE7"/>
    <w:rsid w:val="1DBEB1D1"/>
    <w:rsid w:val="1DD53AB2"/>
    <w:rsid w:val="1DDD9434"/>
    <w:rsid w:val="1E0521F9"/>
    <w:rsid w:val="1E12F45F"/>
    <w:rsid w:val="1E1F1E3C"/>
    <w:rsid w:val="1E219F80"/>
    <w:rsid w:val="1E268DAD"/>
    <w:rsid w:val="1E675AD4"/>
    <w:rsid w:val="1E6DE699"/>
    <w:rsid w:val="1E6F1C04"/>
    <w:rsid w:val="1E7CAF76"/>
    <w:rsid w:val="1EBB8791"/>
    <w:rsid w:val="1F028670"/>
    <w:rsid w:val="1F5A8B38"/>
    <w:rsid w:val="1F6808FB"/>
    <w:rsid w:val="1F68630A"/>
    <w:rsid w:val="1F6F5F09"/>
    <w:rsid w:val="1F7D88DD"/>
    <w:rsid w:val="1FA49212"/>
    <w:rsid w:val="1FAEDEC5"/>
    <w:rsid w:val="1FB4BA9F"/>
    <w:rsid w:val="1FC42274"/>
    <w:rsid w:val="1FCD8660"/>
    <w:rsid w:val="1FD998C5"/>
    <w:rsid w:val="1FE4CD41"/>
    <w:rsid w:val="1FF0C7E9"/>
    <w:rsid w:val="1FFC6207"/>
    <w:rsid w:val="20451B51"/>
    <w:rsid w:val="2053D3D0"/>
    <w:rsid w:val="2067CAB3"/>
    <w:rsid w:val="206A6844"/>
    <w:rsid w:val="2078E8E4"/>
    <w:rsid w:val="20921141"/>
    <w:rsid w:val="20A2190B"/>
    <w:rsid w:val="20A343C8"/>
    <w:rsid w:val="20AE05C2"/>
    <w:rsid w:val="20BDDFD3"/>
    <w:rsid w:val="20D2C686"/>
    <w:rsid w:val="20F1C571"/>
    <w:rsid w:val="20F359A7"/>
    <w:rsid w:val="210F2286"/>
    <w:rsid w:val="212464A7"/>
    <w:rsid w:val="2134A0AA"/>
    <w:rsid w:val="2143AF4D"/>
    <w:rsid w:val="2149F8C0"/>
    <w:rsid w:val="21789054"/>
    <w:rsid w:val="2179EA9F"/>
    <w:rsid w:val="2183061A"/>
    <w:rsid w:val="2185750D"/>
    <w:rsid w:val="21896684"/>
    <w:rsid w:val="2193E2C5"/>
    <w:rsid w:val="21B98041"/>
    <w:rsid w:val="21C37515"/>
    <w:rsid w:val="21CD8217"/>
    <w:rsid w:val="21D8D9B4"/>
    <w:rsid w:val="21E15A7F"/>
    <w:rsid w:val="21ECD2DF"/>
    <w:rsid w:val="21FCAAA8"/>
    <w:rsid w:val="220B1860"/>
    <w:rsid w:val="2210C2AD"/>
    <w:rsid w:val="2214E3C6"/>
    <w:rsid w:val="221C3691"/>
    <w:rsid w:val="2226EC1E"/>
    <w:rsid w:val="2236824B"/>
    <w:rsid w:val="226D7271"/>
    <w:rsid w:val="2282EAF3"/>
    <w:rsid w:val="228EC27A"/>
    <w:rsid w:val="22912AF2"/>
    <w:rsid w:val="22A361E8"/>
    <w:rsid w:val="22A3FC47"/>
    <w:rsid w:val="22A8B66D"/>
    <w:rsid w:val="22EAF325"/>
    <w:rsid w:val="22FBC336"/>
    <w:rsid w:val="231476E0"/>
    <w:rsid w:val="23198212"/>
    <w:rsid w:val="23294EC0"/>
    <w:rsid w:val="23356F22"/>
    <w:rsid w:val="233675D9"/>
    <w:rsid w:val="233899CE"/>
    <w:rsid w:val="2340DCEA"/>
    <w:rsid w:val="235AB1EF"/>
    <w:rsid w:val="2360794F"/>
    <w:rsid w:val="23777734"/>
    <w:rsid w:val="237E568D"/>
    <w:rsid w:val="238AA4C9"/>
    <w:rsid w:val="2393D157"/>
    <w:rsid w:val="23B70D1B"/>
    <w:rsid w:val="23C91A8B"/>
    <w:rsid w:val="23E9A412"/>
    <w:rsid w:val="23F8431C"/>
    <w:rsid w:val="23FB7162"/>
    <w:rsid w:val="2406C1E7"/>
    <w:rsid w:val="240717C3"/>
    <w:rsid w:val="2408B3AA"/>
    <w:rsid w:val="24165A5C"/>
    <w:rsid w:val="241A31CE"/>
    <w:rsid w:val="243C0B1B"/>
    <w:rsid w:val="24568BEE"/>
    <w:rsid w:val="2465043E"/>
    <w:rsid w:val="2471BF71"/>
    <w:rsid w:val="2475805F"/>
    <w:rsid w:val="24B4E7A8"/>
    <w:rsid w:val="24BC886B"/>
    <w:rsid w:val="24EEA6C4"/>
    <w:rsid w:val="25085B1A"/>
    <w:rsid w:val="250D2A78"/>
    <w:rsid w:val="2513CDFA"/>
    <w:rsid w:val="254532AD"/>
    <w:rsid w:val="255E2C56"/>
    <w:rsid w:val="2566AC3C"/>
    <w:rsid w:val="2568B00D"/>
    <w:rsid w:val="2575E85A"/>
    <w:rsid w:val="257EACAD"/>
    <w:rsid w:val="258302CB"/>
    <w:rsid w:val="258D4A4F"/>
    <w:rsid w:val="25CD978C"/>
    <w:rsid w:val="25D6759E"/>
    <w:rsid w:val="25E829B5"/>
    <w:rsid w:val="261C36D6"/>
    <w:rsid w:val="2633EFDD"/>
    <w:rsid w:val="264EEF59"/>
    <w:rsid w:val="265B0F46"/>
    <w:rsid w:val="265CEDD2"/>
    <w:rsid w:val="266C3B03"/>
    <w:rsid w:val="266D122C"/>
    <w:rsid w:val="26730431"/>
    <w:rsid w:val="2697428F"/>
    <w:rsid w:val="26E3C298"/>
    <w:rsid w:val="26F46FF8"/>
    <w:rsid w:val="2734A93B"/>
    <w:rsid w:val="273F2CF2"/>
    <w:rsid w:val="27435AD7"/>
    <w:rsid w:val="2756517E"/>
    <w:rsid w:val="278DF797"/>
    <w:rsid w:val="27A2FDF4"/>
    <w:rsid w:val="27AFE7DB"/>
    <w:rsid w:val="27CAEA3E"/>
    <w:rsid w:val="27CD15E4"/>
    <w:rsid w:val="27E30505"/>
    <w:rsid w:val="27EC217B"/>
    <w:rsid w:val="27F36BF6"/>
    <w:rsid w:val="27F4DB09"/>
    <w:rsid w:val="27FBD353"/>
    <w:rsid w:val="2805E055"/>
    <w:rsid w:val="28200F69"/>
    <w:rsid w:val="2831E400"/>
    <w:rsid w:val="283E7D8E"/>
    <w:rsid w:val="283F093C"/>
    <w:rsid w:val="2858AD84"/>
    <w:rsid w:val="2860794C"/>
    <w:rsid w:val="286FF2D3"/>
    <w:rsid w:val="2888F7E0"/>
    <w:rsid w:val="289910EC"/>
    <w:rsid w:val="289B5E1B"/>
    <w:rsid w:val="28AC816A"/>
    <w:rsid w:val="28B9C375"/>
    <w:rsid w:val="28BCA477"/>
    <w:rsid w:val="28D640FC"/>
    <w:rsid w:val="28D7A354"/>
    <w:rsid w:val="28DF8CE2"/>
    <w:rsid w:val="28E4204B"/>
    <w:rsid w:val="28E73981"/>
    <w:rsid w:val="28FC734E"/>
    <w:rsid w:val="292FA488"/>
    <w:rsid w:val="2930F815"/>
    <w:rsid w:val="294101B4"/>
    <w:rsid w:val="2949A7C5"/>
    <w:rsid w:val="2953C5A3"/>
    <w:rsid w:val="29684852"/>
    <w:rsid w:val="297C13DA"/>
    <w:rsid w:val="297E3356"/>
    <w:rsid w:val="2993102D"/>
    <w:rsid w:val="29A34695"/>
    <w:rsid w:val="2A026336"/>
    <w:rsid w:val="2A043733"/>
    <w:rsid w:val="2A348BB7"/>
    <w:rsid w:val="2A364FEE"/>
    <w:rsid w:val="2A38EB37"/>
    <w:rsid w:val="2A3D3E12"/>
    <w:rsid w:val="2A547079"/>
    <w:rsid w:val="2A5BBAF4"/>
    <w:rsid w:val="2A84C4B7"/>
    <w:rsid w:val="2AB62E82"/>
    <w:rsid w:val="2ABECF2B"/>
    <w:rsid w:val="2AC03F5E"/>
    <w:rsid w:val="2ACC241E"/>
    <w:rsid w:val="2AEDE5AE"/>
    <w:rsid w:val="2AF04A09"/>
    <w:rsid w:val="2AFD6193"/>
    <w:rsid w:val="2B019D53"/>
    <w:rsid w:val="2B031C94"/>
    <w:rsid w:val="2B196F82"/>
    <w:rsid w:val="2B36369C"/>
    <w:rsid w:val="2B44D96D"/>
    <w:rsid w:val="2B591C84"/>
    <w:rsid w:val="2B63C779"/>
    <w:rsid w:val="2B676203"/>
    <w:rsid w:val="2B70D78D"/>
    <w:rsid w:val="2B9D4FA5"/>
    <w:rsid w:val="2BA0E57B"/>
    <w:rsid w:val="2BC6BED0"/>
    <w:rsid w:val="2BD26C83"/>
    <w:rsid w:val="2BE21231"/>
    <w:rsid w:val="2BF4A9E0"/>
    <w:rsid w:val="2BFB35A5"/>
    <w:rsid w:val="2C22A9FC"/>
    <w:rsid w:val="2C2D6BB5"/>
    <w:rsid w:val="2C5F1CE8"/>
    <w:rsid w:val="2CAEC706"/>
    <w:rsid w:val="2CB7CC56"/>
    <w:rsid w:val="2CD82288"/>
    <w:rsid w:val="2CE7A28A"/>
    <w:rsid w:val="2CF1D0D6"/>
    <w:rsid w:val="2CF38B24"/>
    <w:rsid w:val="2D1B30BA"/>
    <w:rsid w:val="2D3A03F8"/>
    <w:rsid w:val="2D4D00BE"/>
    <w:rsid w:val="2D53041C"/>
    <w:rsid w:val="2D64708E"/>
    <w:rsid w:val="2D6A2904"/>
    <w:rsid w:val="2D84E023"/>
    <w:rsid w:val="2D8DEF74"/>
    <w:rsid w:val="2D95ABBB"/>
    <w:rsid w:val="2D96F454"/>
    <w:rsid w:val="2D97DFD0"/>
    <w:rsid w:val="2D997367"/>
    <w:rsid w:val="2DB57FA5"/>
    <w:rsid w:val="2DC4CC7D"/>
    <w:rsid w:val="2E02D359"/>
    <w:rsid w:val="2E063E6B"/>
    <w:rsid w:val="2E0867E8"/>
    <w:rsid w:val="2E08BF56"/>
    <w:rsid w:val="2E38FCD2"/>
    <w:rsid w:val="2E3F4645"/>
    <w:rsid w:val="2E47BFB0"/>
    <w:rsid w:val="2E5801E6"/>
    <w:rsid w:val="2E64CB64"/>
    <w:rsid w:val="2E76EA89"/>
    <w:rsid w:val="2E7A5353"/>
    <w:rsid w:val="2E7EAD8E"/>
    <w:rsid w:val="2EB6F3E2"/>
    <w:rsid w:val="2EC5F912"/>
    <w:rsid w:val="2EC67685"/>
    <w:rsid w:val="2ECB5E37"/>
    <w:rsid w:val="2EF59F16"/>
    <w:rsid w:val="2F2C17D1"/>
    <w:rsid w:val="2F3839B7"/>
    <w:rsid w:val="2F418188"/>
    <w:rsid w:val="2F52F087"/>
    <w:rsid w:val="2F6FD382"/>
    <w:rsid w:val="2F955BE9"/>
    <w:rsid w:val="2FBB9BD0"/>
    <w:rsid w:val="2FCA69FC"/>
    <w:rsid w:val="2FEB97B0"/>
    <w:rsid w:val="3009D995"/>
    <w:rsid w:val="302E15AB"/>
    <w:rsid w:val="306992F3"/>
    <w:rsid w:val="30A79200"/>
    <w:rsid w:val="30D0ED9B"/>
    <w:rsid w:val="30D496F8"/>
    <w:rsid w:val="30D4FB9F"/>
    <w:rsid w:val="30D7B7AB"/>
    <w:rsid w:val="30DC5C45"/>
    <w:rsid w:val="30EB0766"/>
    <w:rsid w:val="31162D6D"/>
    <w:rsid w:val="3122E59D"/>
    <w:rsid w:val="31234699"/>
    <w:rsid w:val="312843A0"/>
    <w:rsid w:val="3132F2B2"/>
    <w:rsid w:val="313B0B93"/>
    <w:rsid w:val="314AEC1F"/>
    <w:rsid w:val="3175A1EC"/>
    <w:rsid w:val="317D130E"/>
    <w:rsid w:val="3184FAB0"/>
    <w:rsid w:val="318AEEFD"/>
    <w:rsid w:val="31A555CB"/>
    <w:rsid w:val="31DEFA9D"/>
    <w:rsid w:val="31DF5A5B"/>
    <w:rsid w:val="32108BA6"/>
    <w:rsid w:val="32152307"/>
    <w:rsid w:val="3224AFA2"/>
    <w:rsid w:val="3237229F"/>
    <w:rsid w:val="323AE4D9"/>
    <w:rsid w:val="3292FDCA"/>
    <w:rsid w:val="329D9BC9"/>
    <w:rsid w:val="32A39C61"/>
    <w:rsid w:val="32A6C6C5"/>
    <w:rsid w:val="32B05F25"/>
    <w:rsid w:val="32B52744"/>
    <w:rsid w:val="32D31931"/>
    <w:rsid w:val="32E9F567"/>
    <w:rsid w:val="32F0D837"/>
    <w:rsid w:val="32F3FB48"/>
    <w:rsid w:val="32F5B1EA"/>
    <w:rsid w:val="3330DD73"/>
    <w:rsid w:val="333105AC"/>
    <w:rsid w:val="3332623F"/>
    <w:rsid w:val="334AFDBC"/>
    <w:rsid w:val="3356AB1E"/>
    <w:rsid w:val="336A548C"/>
    <w:rsid w:val="33991D5F"/>
    <w:rsid w:val="33B4BA5E"/>
    <w:rsid w:val="33BB212D"/>
    <w:rsid w:val="33C28F0C"/>
    <w:rsid w:val="33C5B7CC"/>
    <w:rsid w:val="33CAAE68"/>
    <w:rsid w:val="33DD08AE"/>
    <w:rsid w:val="33F22969"/>
    <w:rsid w:val="34038503"/>
    <w:rsid w:val="3412F38D"/>
    <w:rsid w:val="3415D89F"/>
    <w:rsid w:val="3435BE97"/>
    <w:rsid w:val="346C15F8"/>
    <w:rsid w:val="34725D97"/>
    <w:rsid w:val="347343CD"/>
    <w:rsid w:val="348921AC"/>
    <w:rsid w:val="349629B5"/>
    <w:rsid w:val="34B5D244"/>
    <w:rsid w:val="34CF30F0"/>
    <w:rsid w:val="34D76619"/>
    <w:rsid w:val="34EA9513"/>
    <w:rsid w:val="34EF5653"/>
    <w:rsid w:val="34F27B7F"/>
    <w:rsid w:val="350A8B87"/>
    <w:rsid w:val="350E095B"/>
    <w:rsid w:val="3519B30C"/>
    <w:rsid w:val="351D8CA0"/>
    <w:rsid w:val="352664F4"/>
    <w:rsid w:val="3526A544"/>
    <w:rsid w:val="352AFB62"/>
    <w:rsid w:val="35308B08"/>
    <w:rsid w:val="353617C7"/>
    <w:rsid w:val="353ACE8A"/>
    <w:rsid w:val="35641168"/>
    <w:rsid w:val="359502A9"/>
    <w:rsid w:val="35D1375D"/>
    <w:rsid w:val="36035D6A"/>
    <w:rsid w:val="3612C741"/>
    <w:rsid w:val="3629D5A2"/>
    <w:rsid w:val="362D668F"/>
    <w:rsid w:val="3648F04A"/>
    <w:rsid w:val="364AEFA2"/>
    <w:rsid w:val="36576764"/>
    <w:rsid w:val="36705BF5"/>
    <w:rsid w:val="367389A8"/>
    <w:rsid w:val="3676C4AF"/>
    <w:rsid w:val="367DE7EC"/>
    <w:rsid w:val="368E84D0"/>
    <w:rsid w:val="36A2822E"/>
    <w:rsid w:val="36A3E96F"/>
    <w:rsid w:val="36A7325B"/>
    <w:rsid w:val="36DBD467"/>
    <w:rsid w:val="36E6EB13"/>
    <w:rsid w:val="36ECE66E"/>
    <w:rsid w:val="36F03A89"/>
    <w:rsid w:val="36FDDEF3"/>
    <w:rsid w:val="372F7677"/>
    <w:rsid w:val="37772EF2"/>
    <w:rsid w:val="3782EEBC"/>
    <w:rsid w:val="37924912"/>
    <w:rsid w:val="37A7CEB7"/>
    <w:rsid w:val="37B40AA2"/>
    <w:rsid w:val="37B4A895"/>
    <w:rsid w:val="37BD1DCD"/>
    <w:rsid w:val="37CAE975"/>
    <w:rsid w:val="37CC976A"/>
    <w:rsid w:val="37D690CC"/>
    <w:rsid w:val="37E0FD8C"/>
    <w:rsid w:val="37E58580"/>
    <w:rsid w:val="3801B865"/>
    <w:rsid w:val="3813A75A"/>
    <w:rsid w:val="3824BD3B"/>
    <w:rsid w:val="384941BC"/>
    <w:rsid w:val="385225AD"/>
    <w:rsid w:val="385E05B6"/>
    <w:rsid w:val="3863B84E"/>
    <w:rsid w:val="3866E4C3"/>
    <w:rsid w:val="386C963F"/>
    <w:rsid w:val="386F9A9C"/>
    <w:rsid w:val="387B34BA"/>
    <w:rsid w:val="387D7749"/>
    <w:rsid w:val="388541BC"/>
    <w:rsid w:val="389E5E86"/>
    <w:rsid w:val="389F03D9"/>
    <w:rsid w:val="38B968F6"/>
    <w:rsid w:val="38C80FFD"/>
    <w:rsid w:val="38CD7AED"/>
    <w:rsid w:val="38EFD587"/>
    <w:rsid w:val="390F2F9A"/>
    <w:rsid w:val="392F3CD0"/>
    <w:rsid w:val="3973B272"/>
    <w:rsid w:val="398979B6"/>
    <w:rsid w:val="398D77C7"/>
    <w:rsid w:val="3992612A"/>
    <w:rsid w:val="3996CA30"/>
    <w:rsid w:val="399F877F"/>
    <w:rsid w:val="39A53B2B"/>
    <w:rsid w:val="39C6C385"/>
    <w:rsid w:val="39D27DD3"/>
    <w:rsid w:val="39D7A2BB"/>
    <w:rsid w:val="3A0E43AF"/>
    <w:rsid w:val="3A208638"/>
    <w:rsid w:val="3A25751B"/>
    <w:rsid w:val="3A312147"/>
    <w:rsid w:val="3A3A77E3"/>
    <w:rsid w:val="3A438B0E"/>
    <w:rsid w:val="3A52A326"/>
    <w:rsid w:val="3A60DE0D"/>
    <w:rsid w:val="3A875D1B"/>
    <w:rsid w:val="3AAE6779"/>
    <w:rsid w:val="3AB5F2F1"/>
    <w:rsid w:val="3ADF976F"/>
    <w:rsid w:val="3AFBEF05"/>
    <w:rsid w:val="3B1029CC"/>
    <w:rsid w:val="3B2B6224"/>
    <w:rsid w:val="3B42DC30"/>
    <w:rsid w:val="3B4B20DE"/>
    <w:rsid w:val="3B4B8585"/>
    <w:rsid w:val="3B61004F"/>
    <w:rsid w:val="3B91EB15"/>
    <w:rsid w:val="3BBC801F"/>
    <w:rsid w:val="3BE4B844"/>
    <w:rsid w:val="3BEA1519"/>
    <w:rsid w:val="3BFDB620"/>
    <w:rsid w:val="3C011AB7"/>
    <w:rsid w:val="3C0C9317"/>
    <w:rsid w:val="3C111ED3"/>
    <w:rsid w:val="3C25664E"/>
    <w:rsid w:val="3C4638E4"/>
    <w:rsid w:val="3C471D04"/>
    <w:rsid w:val="3C55B096"/>
    <w:rsid w:val="3C5AE2EA"/>
    <w:rsid w:val="3C7FF3E1"/>
    <w:rsid w:val="3C9849A5"/>
    <w:rsid w:val="3CAFC840"/>
    <w:rsid w:val="3CBAC7A3"/>
    <w:rsid w:val="3CCC29D1"/>
    <w:rsid w:val="3CDEAC91"/>
    <w:rsid w:val="3CE53B53"/>
    <w:rsid w:val="3CFFBE92"/>
    <w:rsid w:val="3D03E5E1"/>
    <w:rsid w:val="3D076EAF"/>
    <w:rsid w:val="3D0885E2"/>
    <w:rsid w:val="3D129893"/>
    <w:rsid w:val="3D2374B8"/>
    <w:rsid w:val="3D3748D1"/>
    <w:rsid w:val="3D489B65"/>
    <w:rsid w:val="3D4DA9BE"/>
    <w:rsid w:val="3D5DED5F"/>
    <w:rsid w:val="3D636A91"/>
    <w:rsid w:val="3D64CE4A"/>
    <w:rsid w:val="3D6E54E7"/>
    <w:rsid w:val="3D6FC759"/>
    <w:rsid w:val="3D78E6BC"/>
    <w:rsid w:val="3D79D546"/>
    <w:rsid w:val="3D9363DC"/>
    <w:rsid w:val="3D93EFC1"/>
    <w:rsid w:val="3D9BE9E1"/>
    <w:rsid w:val="3DA12A29"/>
    <w:rsid w:val="3DB1051C"/>
    <w:rsid w:val="3DD860EA"/>
    <w:rsid w:val="3E18F723"/>
    <w:rsid w:val="3E34510A"/>
    <w:rsid w:val="3E4E6E10"/>
    <w:rsid w:val="3E6A57F9"/>
    <w:rsid w:val="3E740FC1"/>
    <w:rsid w:val="3E8EB9BB"/>
    <w:rsid w:val="3ECDEA45"/>
    <w:rsid w:val="3F13A665"/>
    <w:rsid w:val="3F14D122"/>
    <w:rsid w:val="3F15FF17"/>
    <w:rsid w:val="3F1811B3"/>
    <w:rsid w:val="3F19967F"/>
    <w:rsid w:val="3F41A423"/>
    <w:rsid w:val="3F47669A"/>
    <w:rsid w:val="3F538751"/>
    <w:rsid w:val="3F6C7791"/>
    <w:rsid w:val="3F720C20"/>
    <w:rsid w:val="3F8531FC"/>
    <w:rsid w:val="3FAA6B67"/>
    <w:rsid w:val="3FAFAE93"/>
    <w:rsid w:val="3FDB3941"/>
    <w:rsid w:val="3FFD6247"/>
    <w:rsid w:val="40273118"/>
    <w:rsid w:val="405EC4E0"/>
    <w:rsid w:val="40B17608"/>
    <w:rsid w:val="40BC6712"/>
    <w:rsid w:val="40C1D0C7"/>
    <w:rsid w:val="40D6FACD"/>
    <w:rsid w:val="4103BAE6"/>
    <w:rsid w:val="410402E7"/>
    <w:rsid w:val="4109B7B8"/>
    <w:rsid w:val="41123336"/>
    <w:rsid w:val="412175CF"/>
    <w:rsid w:val="41227BEF"/>
    <w:rsid w:val="41270E7B"/>
    <w:rsid w:val="4127CE2C"/>
    <w:rsid w:val="414428E6"/>
    <w:rsid w:val="416A346A"/>
    <w:rsid w:val="416D26C5"/>
    <w:rsid w:val="417B8B77"/>
    <w:rsid w:val="4190D8F8"/>
    <w:rsid w:val="41A6A8E8"/>
    <w:rsid w:val="41AD331B"/>
    <w:rsid w:val="41FF8892"/>
    <w:rsid w:val="4224D137"/>
    <w:rsid w:val="4231A5AF"/>
    <w:rsid w:val="423624DA"/>
    <w:rsid w:val="424D4669"/>
    <w:rsid w:val="4258BE8C"/>
    <w:rsid w:val="42670DEF"/>
    <w:rsid w:val="426C0996"/>
    <w:rsid w:val="427C3A3D"/>
    <w:rsid w:val="429A8C9E"/>
    <w:rsid w:val="42B69DC5"/>
    <w:rsid w:val="42D59DC9"/>
    <w:rsid w:val="42D80641"/>
    <w:rsid w:val="42D9D324"/>
    <w:rsid w:val="42DC9EB1"/>
    <w:rsid w:val="431321A0"/>
    <w:rsid w:val="431665D8"/>
    <w:rsid w:val="43175BD8"/>
    <w:rsid w:val="43391BD6"/>
    <w:rsid w:val="437B4E52"/>
    <w:rsid w:val="438FF2A9"/>
    <w:rsid w:val="43A2F57A"/>
    <w:rsid w:val="43BE45E9"/>
    <w:rsid w:val="43D665F5"/>
    <w:rsid w:val="43E55B21"/>
    <w:rsid w:val="440102B8"/>
    <w:rsid w:val="44417300"/>
    <w:rsid w:val="445DA886"/>
    <w:rsid w:val="44683530"/>
    <w:rsid w:val="446D8429"/>
    <w:rsid w:val="447774C3"/>
    <w:rsid w:val="447FDBE2"/>
    <w:rsid w:val="448E1A0C"/>
    <w:rsid w:val="44AB8336"/>
    <w:rsid w:val="44AF939B"/>
    <w:rsid w:val="44C3B160"/>
    <w:rsid w:val="44D419E3"/>
    <w:rsid w:val="44DC01F5"/>
    <w:rsid w:val="44E2F9D7"/>
    <w:rsid w:val="44F6D8FD"/>
    <w:rsid w:val="44F8E8F8"/>
    <w:rsid w:val="450C9D5A"/>
    <w:rsid w:val="450F2695"/>
    <w:rsid w:val="451EE8E9"/>
    <w:rsid w:val="453A2389"/>
    <w:rsid w:val="4544B3AD"/>
    <w:rsid w:val="4550D593"/>
    <w:rsid w:val="4569C4A4"/>
    <w:rsid w:val="4570B9F9"/>
    <w:rsid w:val="459126ED"/>
    <w:rsid w:val="45955815"/>
    <w:rsid w:val="45D30241"/>
    <w:rsid w:val="46074C86"/>
    <w:rsid w:val="4607A6EE"/>
    <w:rsid w:val="4617FB1C"/>
    <w:rsid w:val="4618BE61"/>
    <w:rsid w:val="4625F8F6"/>
    <w:rsid w:val="463D092C"/>
    <w:rsid w:val="46504CBD"/>
    <w:rsid w:val="465F81C1"/>
    <w:rsid w:val="466B91F5"/>
    <w:rsid w:val="46747FCD"/>
    <w:rsid w:val="46878529"/>
    <w:rsid w:val="468A3385"/>
    <w:rsid w:val="46A3CB69"/>
    <w:rsid w:val="46BA06BE"/>
    <w:rsid w:val="46BFCFB0"/>
    <w:rsid w:val="46C1CC0B"/>
    <w:rsid w:val="46C4F339"/>
    <w:rsid w:val="46D06C94"/>
    <w:rsid w:val="46EF58B5"/>
    <w:rsid w:val="47020835"/>
    <w:rsid w:val="470361A6"/>
    <w:rsid w:val="470F24A8"/>
    <w:rsid w:val="471FB036"/>
    <w:rsid w:val="471FC902"/>
    <w:rsid w:val="4749637F"/>
    <w:rsid w:val="476F6F03"/>
    <w:rsid w:val="47A5E3A1"/>
    <w:rsid w:val="47B3CB7D"/>
    <w:rsid w:val="47BABEE6"/>
    <w:rsid w:val="47BE01AB"/>
    <w:rsid w:val="47BEF9F0"/>
    <w:rsid w:val="47C3D578"/>
    <w:rsid w:val="47D935E4"/>
    <w:rsid w:val="47E8E66F"/>
    <w:rsid w:val="47FBAC8D"/>
    <w:rsid w:val="47FE6A04"/>
    <w:rsid w:val="4802E79B"/>
    <w:rsid w:val="480B06F7"/>
    <w:rsid w:val="480B4DD3"/>
    <w:rsid w:val="4828EBAB"/>
    <w:rsid w:val="484023D5"/>
    <w:rsid w:val="48473791"/>
    <w:rsid w:val="4865E401"/>
    <w:rsid w:val="48819F92"/>
    <w:rsid w:val="48A0684C"/>
    <w:rsid w:val="48B00B6F"/>
    <w:rsid w:val="48C7FE61"/>
    <w:rsid w:val="48DEA81B"/>
    <w:rsid w:val="48E52515"/>
    <w:rsid w:val="48ED3696"/>
    <w:rsid w:val="48F27D40"/>
    <w:rsid w:val="49073E6C"/>
    <w:rsid w:val="4931D5BE"/>
    <w:rsid w:val="493E7E09"/>
    <w:rsid w:val="4968EBD5"/>
    <w:rsid w:val="496C1303"/>
    <w:rsid w:val="496E7EB3"/>
    <w:rsid w:val="496E88B4"/>
    <w:rsid w:val="497A2EFC"/>
    <w:rsid w:val="4982E818"/>
    <w:rsid w:val="49A10560"/>
    <w:rsid w:val="49C2EF29"/>
    <w:rsid w:val="49C3D860"/>
    <w:rsid w:val="49C76C85"/>
    <w:rsid w:val="4A0A1127"/>
    <w:rsid w:val="4A0D94AC"/>
    <w:rsid w:val="4A317F03"/>
    <w:rsid w:val="4A4AC233"/>
    <w:rsid w:val="4A5E8D01"/>
    <w:rsid w:val="4A634958"/>
    <w:rsid w:val="4A966CFD"/>
    <w:rsid w:val="4AAAA6E0"/>
    <w:rsid w:val="4AB0B484"/>
    <w:rsid w:val="4AB5E7D3"/>
    <w:rsid w:val="4ABDCC0E"/>
    <w:rsid w:val="4ABFF4D5"/>
    <w:rsid w:val="4AC423B5"/>
    <w:rsid w:val="4AC8EB5A"/>
    <w:rsid w:val="4ACF95FA"/>
    <w:rsid w:val="4AF8A91B"/>
    <w:rsid w:val="4AFB180E"/>
    <w:rsid w:val="4AFD09D1"/>
    <w:rsid w:val="4B1B8370"/>
    <w:rsid w:val="4B396A6C"/>
    <w:rsid w:val="4B4DE95A"/>
    <w:rsid w:val="4B581170"/>
    <w:rsid w:val="4B688E41"/>
    <w:rsid w:val="4B6A6023"/>
    <w:rsid w:val="4B8AEA73"/>
    <w:rsid w:val="4B8FD5C1"/>
    <w:rsid w:val="4B9DF402"/>
    <w:rsid w:val="4BA180D2"/>
    <w:rsid w:val="4BB3599C"/>
    <w:rsid w:val="4BBF4CCE"/>
    <w:rsid w:val="4BCDF174"/>
    <w:rsid w:val="4BDF5AFF"/>
    <w:rsid w:val="4BE6E2E3"/>
    <w:rsid w:val="4BEDD14D"/>
    <w:rsid w:val="4BEF9584"/>
    <w:rsid w:val="4C129812"/>
    <w:rsid w:val="4C1BD2A0"/>
    <w:rsid w:val="4C368D01"/>
    <w:rsid w:val="4C46DC35"/>
    <w:rsid w:val="4C49CDC1"/>
    <w:rsid w:val="4C53C0EE"/>
    <w:rsid w:val="4C685756"/>
    <w:rsid w:val="4C82A72D"/>
    <w:rsid w:val="4C9E0BAC"/>
    <w:rsid w:val="4CC70D1F"/>
    <w:rsid w:val="4CD72F31"/>
    <w:rsid w:val="4CE192F2"/>
    <w:rsid w:val="4CE36742"/>
    <w:rsid w:val="4CE687F5"/>
    <w:rsid w:val="4CF12B74"/>
    <w:rsid w:val="4D06FE4B"/>
    <w:rsid w:val="4D17ECA8"/>
    <w:rsid w:val="4D1F65C1"/>
    <w:rsid w:val="4D27F214"/>
    <w:rsid w:val="4D53C81C"/>
    <w:rsid w:val="4D7D3837"/>
    <w:rsid w:val="4D8C9192"/>
    <w:rsid w:val="4D9553F9"/>
    <w:rsid w:val="4DBD808B"/>
    <w:rsid w:val="4DE63382"/>
    <w:rsid w:val="4DECF11D"/>
    <w:rsid w:val="4DF60200"/>
    <w:rsid w:val="4E0B764F"/>
    <w:rsid w:val="4E1B153F"/>
    <w:rsid w:val="4E2567FA"/>
    <w:rsid w:val="4E2680BF"/>
    <w:rsid w:val="4E29CD99"/>
    <w:rsid w:val="4E3FF798"/>
    <w:rsid w:val="4E5CAFE7"/>
    <w:rsid w:val="4E651327"/>
    <w:rsid w:val="4EA022C0"/>
    <w:rsid w:val="4EA20DC5"/>
    <w:rsid w:val="4EBACE38"/>
    <w:rsid w:val="4EC66074"/>
    <w:rsid w:val="4ED46D4A"/>
    <w:rsid w:val="4EE36E47"/>
    <w:rsid w:val="4F01F036"/>
    <w:rsid w:val="4F2832C8"/>
    <w:rsid w:val="4F288A2C"/>
    <w:rsid w:val="4F2F1EFA"/>
    <w:rsid w:val="4F3D694B"/>
    <w:rsid w:val="4F4490BB"/>
    <w:rsid w:val="4F5ED842"/>
    <w:rsid w:val="4F777EF6"/>
    <w:rsid w:val="4F79DF6F"/>
    <w:rsid w:val="4F9194F8"/>
    <w:rsid w:val="4F98D4DB"/>
    <w:rsid w:val="4FA5EAED"/>
    <w:rsid w:val="4FD0CC05"/>
    <w:rsid w:val="4FD27332"/>
    <w:rsid w:val="4FD9C940"/>
    <w:rsid w:val="500D5605"/>
    <w:rsid w:val="502C65E6"/>
    <w:rsid w:val="50391AFA"/>
    <w:rsid w:val="5045C964"/>
    <w:rsid w:val="5077E34D"/>
    <w:rsid w:val="507CD630"/>
    <w:rsid w:val="50840C55"/>
    <w:rsid w:val="50A35285"/>
    <w:rsid w:val="50B3913D"/>
    <w:rsid w:val="50C64738"/>
    <w:rsid w:val="50D51417"/>
    <w:rsid w:val="50E12E87"/>
    <w:rsid w:val="50E7B1FC"/>
    <w:rsid w:val="50EFE11E"/>
    <w:rsid w:val="5105D287"/>
    <w:rsid w:val="5117A909"/>
    <w:rsid w:val="51353B22"/>
    <w:rsid w:val="513C1B12"/>
    <w:rsid w:val="51474ADA"/>
    <w:rsid w:val="51538D83"/>
    <w:rsid w:val="51574740"/>
    <w:rsid w:val="516073CE"/>
    <w:rsid w:val="518C41C9"/>
    <w:rsid w:val="51A23468"/>
    <w:rsid w:val="51C5E1B2"/>
    <w:rsid w:val="52079FC1"/>
    <w:rsid w:val="5221CD45"/>
    <w:rsid w:val="5238D242"/>
    <w:rsid w:val="523F5E07"/>
    <w:rsid w:val="524F69EE"/>
    <w:rsid w:val="52628A1B"/>
    <w:rsid w:val="527BB278"/>
    <w:rsid w:val="527EC550"/>
    <w:rsid w:val="528454F6"/>
    <w:rsid w:val="528A6A62"/>
    <w:rsid w:val="5294AF08"/>
    <w:rsid w:val="529E0B80"/>
    <w:rsid w:val="52A7621C"/>
    <w:rsid w:val="52AB5A0E"/>
    <w:rsid w:val="52ADEDE1"/>
    <w:rsid w:val="52B8DA5C"/>
    <w:rsid w:val="52C4E2DF"/>
    <w:rsid w:val="52F2E4D0"/>
    <w:rsid w:val="52FCA25B"/>
    <w:rsid w:val="53212DE8"/>
    <w:rsid w:val="532F1A53"/>
    <w:rsid w:val="5337F865"/>
    <w:rsid w:val="5345E718"/>
    <w:rsid w:val="5375AF71"/>
    <w:rsid w:val="53A54741"/>
    <w:rsid w:val="53AA8EE6"/>
    <w:rsid w:val="53BF0D91"/>
    <w:rsid w:val="53E1833F"/>
    <w:rsid w:val="54020AB0"/>
    <w:rsid w:val="540CB4D9"/>
    <w:rsid w:val="5412A926"/>
    <w:rsid w:val="542AB214"/>
    <w:rsid w:val="543096E0"/>
    <w:rsid w:val="544DE18F"/>
    <w:rsid w:val="54563A37"/>
    <w:rsid w:val="545FCEF2"/>
    <w:rsid w:val="54A980A6"/>
    <w:rsid w:val="54AEA1A4"/>
    <w:rsid w:val="54C2D8D7"/>
    <w:rsid w:val="54CF9A3D"/>
    <w:rsid w:val="54DD0504"/>
    <w:rsid w:val="54E4C634"/>
    <w:rsid w:val="54F05707"/>
    <w:rsid w:val="54F2FD87"/>
    <w:rsid w:val="55016858"/>
    <w:rsid w:val="55193A87"/>
    <w:rsid w:val="55319F16"/>
    <w:rsid w:val="5535954A"/>
    <w:rsid w:val="55584E3C"/>
    <w:rsid w:val="556FA9B6"/>
    <w:rsid w:val="557F48A6"/>
    <w:rsid w:val="559036A7"/>
    <w:rsid w:val="55984682"/>
    <w:rsid w:val="5598DCFF"/>
    <w:rsid w:val="55AA0145"/>
    <w:rsid w:val="55AABAE1"/>
    <w:rsid w:val="55AAECB7"/>
    <w:rsid w:val="55CF0678"/>
    <w:rsid w:val="55D1244E"/>
    <w:rsid w:val="55D6131A"/>
    <w:rsid w:val="55DDD26B"/>
    <w:rsid w:val="55DF392D"/>
    <w:rsid w:val="55E5B924"/>
    <w:rsid w:val="562032D7"/>
    <w:rsid w:val="5622F55E"/>
    <w:rsid w:val="5627B873"/>
    <w:rsid w:val="562B83F9"/>
    <w:rsid w:val="5642EE3E"/>
    <w:rsid w:val="5646C98A"/>
    <w:rsid w:val="5655281B"/>
    <w:rsid w:val="5662A260"/>
    <w:rsid w:val="5679F072"/>
    <w:rsid w:val="567C1939"/>
    <w:rsid w:val="56809695"/>
    <w:rsid w:val="56B78F0B"/>
    <w:rsid w:val="56BADD45"/>
    <w:rsid w:val="56C3EA27"/>
    <w:rsid w:val="56CE6763"/>
    <w:rsid w:val="56E0A6A9"/>
    <w:rsid w:val="5703BB45"/>
    <w:rsid w:val="571E0B1C"/>
    <w:rsid w:val="572C1807"/>
    <w:rsid w:val="5732B522"/>
    <w:rsid w:val="5732C59E"/>
    <w:rsid w:val="5736AA17"/>
    <w:rsid w:val="573909F9"/>
    <w:rsid w:val="57503E35"/>
    <w:rsid w:val="575075EF"/>
    <w:rsid w:val="575980EE"/>
    <w:rsid w:val="575DB216"/>
    <w:rsid w:val="57640F3D"/>
    <w:rsid w:val="5771E37B"/>
    <w:rsid w:val="5775140B"/>
    <w:rsid w:val="5777D34F"/>
    <w:rsid w:val="57805A95"/>
    <w:rsid w:val="5785A98F"/>
    <w:rsid w:val="57A477BD"/>
    <w:rsid w:val="57B55D6E"/>
    <w:rsid w:val="57C26BF2"/>
    <w:rsid w:val="57C2F15C"/>
    <w:rsid w:val="57C32EC5"/>
    <w:rsid w:val="57EA33DD"/>
    <w:rsid w:val="57FDE032"/>
    <w:rsid w:val="5800AD51"/>
    <w:rsid w:val="581175EC"/>
    <w:rsid w:val="5815C0D3"/>
    <w:rsid w:val="581C8E34"/>
    <w:rsid w:val="5825ADCC"/>
    <w:rsid w:val="5858C7D4"/>
    <w:rsid w:val="585C4911"/>
    <w:rsid w:val="58A62203"/>
    <w:rsid w:val="58B0CA9A"/>
    <w:rsid w:val="58B7CF5C"/>
    <w:rsid w:val="58D7F2BD"/>
    <w:rsid w:val="58D95CCE"/>
    <w:rsid w:val="58FA82C9"/>
    <w:rsid w:val="5903A261"/>
    <w:rsid w:val="59161991"/>
    <w:rsid w:val="59265340"/>
    <w:rsid w:val="592FD278"/>
    <w:rsid w:val="595835F8"/>
    <w:rsid w:val="5970C925"/>
    <w:rsid w:val="597A5812"/>
    <w:rsid w:val="597D1666"/>
    <w:rsid w:val="59811275"/>
    <w:rsid w:val="5991BA07"/>
    <w:rsid w:val="599A2CF7"/>
    <w:rsid w:val="59B9C473"/>
    <w:rsid w:val="59CCBA1F"/>
    <w:rsid w:val="59EEF64B"/>
    <w:rsid w:val="59F98949"/>
    <w:rsid w:val="5A0778B1"/>
    <w:rsid w:val="5A16A93C"/>
    <w:rsid w:val="5A1B106D"/>
    <w:rsid w:val="5A39C43D"/>
    <w:rsid w:val="5A453ECE"/>
    <w:rsid w:val="5A5E2549"/>
    <w:rsid w:val="5A636578"/>
    <w:rsid w:val="5A73C31E"/>
    <w:rsid w:val="5A75DEC0"/>
    <w:rsid w:val="5A7DF0E3"/>
    <w:rsid w:val="5A8F9E95"/>
    <w:rsid w:val="5A95570B"/>
    <w:rsid w:val="5AA1C852"/>
    <w:rsid w:val="5AB400DA"/>
    <w:rsid w:val="5AB59097"/>
    <w:rsid w:val="5ABBCCE5"/>
    <w:rsid w:val="5AC129BA"/>
    <w:rsid w:val="5AC16E99"/>
    <w:rsid w:val="5AF80268"/>
    <w:rsid w:val="5AFAAA23"/>
    <w:rsid w:val="5AFE530C"/>
    <w:rsid w:val="5B0620A9"/>
    <w:rsid w:val="5B19EC31"/>
    <w:rsid w:val="5B1F4906"/>
    <w:rsid w:val="5B236403"/>
    <w:rsid w:val="5B35451D"/>
    <w:rsid w:val="5B623F0B"/>
    <w:rsid w:val="5B7B3629"/>
    <w:rsid w:val="5B7C6B38"/>
    <w:rsid w:val="5B7C9E09"/>
    <w:rsid w:val="5BA49356"/>
    <w:rsid w:val="5BA8644B"/>
    <w:rsid w:val="5BACD3CC"/>
    <w:rsid w:val="5BAF6382"/>
    <w:rsid w:val="5BC4F477"/>
    <w:rsid w:val="5BD757C3"/>
    <w:rsid w:val="5BECFEE3"/>
    <w:rsid w:val="5BFC9A90"/>
    <w:rsid w:val="5C1929CC"/>
    <w:rsid w:val="5C1F8078"/>
    <w:rsid w:val="5C20AF68"/>
    <w:rsid w:val="5C2A042F"/>
    <w:rsid w:val="5C2AD77E"/>
    <w:rsid w:val="5C3419C7"/>
    <w:rsid w:val="5C611E63"/>
    <w:rsid w:val="5C655914"/>
    <w:rsid w:val="5C755412"/>
    <w:rsid w:val="5C7E06B3"/>
    <w:rsid w:val="5C8F1804"/>
    <w:rsid w:val="5C9C9018"/>
    <w:rsid w:val="5CAC407C"/>
    <w:rsid w:val="5CBAE696"/>
    <w:rsid w:val="5CE5E38A"/>
    <w:rsid w:val="5CEED067"/>
    <w:rsid w:val="5D492A92"/>
    <w:rsid w:val="5D4D8B48"/>
    <w:rsid w:val="5D54170D"/>
    <w:rsid w:val="5D5EAFF4"/>
    <w:rsid w:val="5D729C3F"/>
    <w:rsid w:val="5D7D8DA3"/>
    <w:rsid w:val="5DA15F2E"/>
    <w:rsid w:val="5DE124FF"/>
    <w:rsid w:val="5DF62596"/>
    <w:rsid w:val="5DFDB812"/>
    <w:rsid w:val="5E1B0A37"/>
    <w:rsid w:val="5E403FCB"/>
    <w:rsid w:val="5E7BBF9E"/>
    <w:rsid w:val="5EA9C52C"/>
    <w:rsid w:val="5EE91E40"/>
    <w:rsid w:val="5EEA3573"/>
    <w:rsid w:val="5F10C26B"/>
    <w:rsid w:val="5F171A29"/>
    <w:rsid w:val="5F18E8E1"/>
    <w:rsid w:val="5F1DB125"/>
    <w:rsid w:val="5F43EE25"/>
    <w:rsid w:val="5F44AF23"/>
    <w:rsid w:val="5F473441"/>
    <w:rsid w:val="5F63CD03"/>
    <w:rsid w:val="5F6631FD"/>
    <w:rsid w:val="5F6C1DFA"/>
    <w:rsid w:val="5F7AC5D8"/>
    <w:rsid w:val="5F7D3098"/>
    <w:rsid w:val="5F812A5F"/>
    <w:rsid w:val="5FB54701"/>
    <w:rsid w:val="5FCE79F6"/>
    <w:rsid w:val="5FD59D33"/>
    <w:rsid w:val="602086DD"/>
    <w:rsid w:val="6020E69B"/>
    <w:rsid w:val="6061F28E"/>
    <w:rsid w:val="60B6C38E"/>
    <w:rsid w:val="60D0CDAC"/>
    <w:rsid w:val="60D76409"/>
    <w:rsid w:val="60E69D40"/>
    <w:rsid w:val="60E837F1"/>
    <w:rsid w:val="60EEB823"/>
    <w:rsid w:val="6107EB18"/>
    <w:rsid w:val="6163BE92"/>
    <w:rsid w:val="61668BB1"/>
    <w:rsid w:val="61AB0E33"/>
    <w:rsid w:val="61AD83E4"/>
    <w:rsid w:val="61B63AB8"/>
    <w:rsid w:val="61D5097D"/>
    <w:rsid w:val="623D1FA0"/>
    <w:rsid w:val="623DA50A"/>
    <w:rsid w:val="6272057A"/>
    <w:rsid w:val="627ED503"/>
    <w:rsid w:val="62826DA1"/>
    <w:rsid w:val="62ADF6F1"/>
    <w:rsid w:val="62C0EA7D"/>
    <w:rsid w:val="62DF38C1"/>
    <w:rsid w:val="62EEE41E"/>
    <w:rsid w:val="62F173D4"/>
    <w:rsid w:val="62F3D82F"/>
    <w:rsid w:val="62F4DE4F"/>
    <w:rsid w:val="632168F6"/>
    <w:rsid w:val="633809ED"/>
    <w:rsid w:val="63383BC3"/>
    <w:rsid w:val="6340C73C"/>
    <w:rsid w:val="63414EEE"/>
    <w:rsid w:val="63933A5C"/>
    <w:rsid w:val="63B8D305"/>
    <w:rsid w:val="63DD3880"/>
    <w:rsid w:val="640B4E75"/>
    <w:rsid w:val="6419FF7A"/>
    <w:rsid w:val="6439D73E"/>
    <w:rsid w:val="64585A28"/>
    <w:rsid w:val="647A3BA1"/>
    <w:rsid w:val="6496FA6B"/>
    <w:rsid w:val="649B685A"/>
    <w:rsid w:val="64BBE75C"/>
    <w:rsid w:val="64BDD91F"/>
    <w:rsid w:val="64E6A86E"/>
    <w:rsid w:val="64F3E9CC"/>
    <w:rsid w:val="64F54FC0"/>
    <w:rsid w:val="64F8E62D"/>
    <w:rsid w:val="650A2104"/>
    <w:rsid w:val="65184040"/>
    <w:rsid w:val="652307C5"/>
    <w:rsid w:val="653917BF"/>
    <w:rsid w:val="655645C8"/>
    <w:rsid w:val="6560EE5F"/>
    <w:rsid w:val="6573CEDB"/>
    <w:rsid w:val="65865BAD"/>
    <w:rsid w:val="6592DBBF"/>
    <w:rsid w:val="659A9FAB"/>
    <w:rsid w:val="65A4B759"/>
    <w:rsid w:val="65C40C54"/>
    <w:rsid w:val="65C9FA26"/>
    <w:rsid w:val="65CABB24"/>
    <w:rsid w:val="65F9181F"/>
    <w:rsid w:val="66221E5A"/>
    <w:rsid w:val="662A3BE1"/>
    <w:rsid w:val="66332198"/>
    <w:rsid w:val="6634020C"/>
    <w:rsid w:val="66577D71"/>
    <w:rsid w:val="66588EE6"/>
    <w:rsid w:val="669CD5EA"/>
    <w:rsid w:val="669E7382"/>
    <w:rsid w:val="66A4119A"/>
    <w:rsid w:val="66A58CBE"/>
    <w:rsid w:val="66AEAC56"/>
    <w:rsid w:val="66BE5B0C"/>
    <w:rsid w:val="66EDCB9E"/>
    <w:rsid w:val="6745769D"/>
    <w:rsid w:val="675DCC4A"/>
    <w:rsid w:val="6772B429"/>
    <w:rsid w:val="67911E47"/>
    <w:rsid w:val="67A3F848"/>
    <w:rsid w:val="67A49208"/>
    <w:rsid w:val="67B3DCF1"/>
    <w:rsid w:val="67D296E0"/>
    <w:rsid w:val="67DB3B3C"/>
    <w:rsid w:val="67FEB202"/>
    <w:rsid w:val="68019BC7"/>
    <w:rsid w:val="68165EDF"/>
    <w:rsid w:val="6823D924"/>
    <w:rsid w:val="68273228"/>
    <w:rsid w:val="6855AE11"/>
    <w:rsid w:val="685BE20F"/>
    <w:rsid w:val="687E3F4A"/>
    <w:rsid w:val="6885EC6A"/>
    <w:rsid w:val="6894940D"/>
    <w:rsid w:val="689ABD73"/>
    <w:rsid w:val="689E142F"/>
    <w:rsid w:val="68A1956C"/>
    <w:rsid w:val="68C3FEF0"/>
    <w:rsid w:val="68D6D7F6"/>
    <w:rsid w:val="68DF7585"/>
    <w:rsid w:val="68F71DAC"/>
    <w:rsid w:val="691A6E1F"/>
    <w:rsid w:val="693B7906"/>
    <w:rsid w:val="69481D1E"/>
    <w:rsid w:val="69679FA5"/>
    <w:rsid w:val="6986685F"/>
    <w:rsid w:val="69867A6D"/>
    <w:rsid w:val="698FEE65"/>
    <w:rsid w:val="6995AAF8"/>
    <w:rsid w:val="69A97680"/>
    <w:rsid w:val="69CCEA95"/>
    <w:rsid w:val="69DC6135"/>
    <w:rsid w:val="69F0752E"/>
    <w:rsid w:val="69F10546"/>
    <w:rsid w:val="6A2A31BD"/>
    <w:rsid w:val="6A522AE7"/>
    <w:rsid w:val="6A65E83B"/>
    <w:rsid w:val="6A678A9D"/>
    <w:rsid w:val="6A6E1662"/>
    <w:rsid w:val="6A8BAD50"/>
    <w:rsid w:val="6A9E3497"/>
    <w:rsid w:val="6AA1B1A2"/>
    <w:rsid w:val="6AAF276D"/>
    <w:rsid w:val="6AE8B70F"/>
    <w:rsid w:val="6AEFAB98"/>
    <w:rsid w:val="6AF0AD9B"/>
    <w:rsid w:val="6B25F766"/>
    <w:rsid w:val="6B5456A9"/>
    <w:rsid w:val="6B5D4FCF"/>
    <w:rsid w:val="6BADED06"/>
    <w:rsid w:val="6BAE1EDC"/>
    <w:rsid w:val="6BD32FD3"/>
    <w:rsid w:val="6BE44855"/>
    <w:rsid w:val="6BEA5ADA"/>
    <w:rsid w:val="6BECB1D9"/>
    <w:rsid w:val="6C01C767"/>
    <w:rsid w:val="6C1810B0"/>
    <w:rsid w:val="6C2DF520"/>
    <w:rsid w:val="6C4A3D91"/>
    <w:rsid w:val="6C4F9930"/>
    <w:rsid w:val="6C50F9F6"/>
    <w:rsid w:val="6C7323C9"/>
    <w:rsid w:val="6C752A79"/>
    <w:rsid w:val="6CA2D59E"/>
    <w:rsid w:val="6CC6287D"/>
    <w:rsid w:val="6CC7D06A"/>
    <w:rsid w:val="6CD06A98"/>
    <w:rsid w:val="6CFA6925"/>
    <w:rsid w:val="6CFEFBB1"/>
    <w:rsid w:val="6CFF701E"/>
    <w:rsid w:val="6D03395C"/>
    <w:rsid w:val="6D080A4C"/>
    <w:rsid w:val="6D36C111"/>
    <w:rsid w:val="6D373D75"/>
    <w:rsid w:val="6D3914F0"/>
    <w:rsid w:val="6D4529E0"/>
    <w:rsid w:val="6D59FC1F"/>
    <w:rsid w:val="6D7F3EEC"/>
    <w:rsid w:val="6D846ED4"/>
    <w:rsid w:val="6D85C019"/>
    <w:rsid w:val="6D87B857"/>
    <w:rsid w:val="6D87F5C0"/>
    <w:rsid w:val="6D8F6779"/>
    <w:rsid w:val="6D9F2B5F"/>
    <w:rsid w:val="6DA7C58D"/>
    <w:rsid w:val="6DA7D56E"/>
    <w:rsid w:val="6DAADBA8"/>
    <w:rsid w:val="6DB3E111"/>
    <w:rsid w:val="6DB4BC54"/>
    <w:rsid w:val="6DC9992B"/>
    <w:rsid w:val="6DCB86D1"/>
    <w:rsid w:val="6DD9F056"/>
    <w:rsid w:val="6DF11D4B"/>
    <w:rsid w:val="6DFA2934"/>
    <w:rsid w:val="6E00A077"/>
    <w:rsid w:val="6E160933"/>
    <w:rsid w:val="6E2FC908"/>
    <w:rsid w:val="6E607755"/>
    <w:rsid w:val="6E6E9D0C"/>
    <w:rsid w:val="6E7BFEDF"/>
    <w:rsid w:val="6E88A8E0"/>
    <w:rsid w:val="6E98C5F9"/>
    <w:rsid w:val="6EA8EF81"/>
    <w:rsid w:val="6EB1D497"/>
    <w:rsid w:val="6EB585BE"/>
    <w:rsid w:val="6ECEF104"/>
    <w:rsid w:val="6EE0CE45"/>
    <w:rsid w:val="6EF396D9"/>
    <w:rsid w:val="6F188612"/>
    <w:rsid w:val="6F2D5C08"/>
    <w:rsid w:val="6F48CB85"/>
    <w:rsid w:val="6F59B3C3"/>
    <w:rsid w:val="6F64FE6A"/>
    <w:rsid w:val="6F682F32"/>
    <w:rsid w:val="6F801AE8"/>
    <w:rsid w:val="6F89B446"/>
    <w:rsid w:val="6F8F2435"/>
    <w:rsid w:val="6FA6C393"/>
    <w:rsid w:val="6FB0E5C5"/>
    <w:rsid w:val="6FB615AD"/>
    <w:rsid w:val="6FB9A314"/>
    <w:rsid w:val="6FD137DA"/>
    <w:rsid w:val="6FFE355C"/>
    <w:rsid w:val="700054D8"/>
    <w:rsid w:val="7009E993"/>
    <w:rsid w:val="70102AB6"/>
    <w:rsid w:val="701161F6"/>
    <w:rsid w:val="7011EC9E"/>
    <w:rsid w:val="70131233"/>
    <w:rsid w:val="7020F30B"/>
    <w:rsid w:val="7026CBAD"/>
    <w:rsid w:val="70457A65"/>
    <w:rsid w:val="704D295E"/>
    <w:rsid w:val="706A93AC"/>
    <w:rsid w:val="707F0532"/>
    <w:rsid w:val="708CDDFF"/>
    <w:rsid w:val="70BCD6B8"/>
    <w:rsid w:val="70D60BD9"/>
    <w:rsid w:val="70DC1E5E"/>
    <w:rsid w:val="70E41001"/>
    <w:rsid w:val="70EFCBAE"/>
    <w:rsid w:val="71162CEF"/>
    <w:rsid w:val="71399A83"/>
    <w:rsid w:val="716B8FF4"/>
    <w:rsid w:val="716D8FED"/>
    <w:rsid w:val="7173F715"/>
    <w:rsid w:val="717D4078"/>
    <w:rsid w:val="71A316A0"/>
    <w:rsid w:val="71A32138"/>
    <w:rsid w:val="71BB62A6"/>
    <w:rsid w:val="71DEECE6"/>
    <w:rsid w:val="71E9CEC9"/>
    <w:rsid w:val="71ECC421"/>
    <w:rsid w:val="71F7F238"/>
    <w:rsid w:val="71FD4892"/>
    <w:rsid w:val="72098421"/>
    <w:rsid w:val="72108C23"/>
    <w:rsid w:val="72178CEF"/>
    <w:rsid w:val="7221146E"/>
    <w:rsid w:val="7229598A"/>
    <w:rsid w:val="722EF546"/>
    <w:rsid w:val="7237E983"/>
    <w:rsid w:val="72560A0E"/>
    <w:rsid w:val="7259D1CF"/>
    <w:rsid w:val="72673DCB"/>
    <w:rsid w:val="72BD0671"/>
    <w:rsid w:val="72CF8663"/>
    <w:rsid w:val="72D4D1E2"/>
    <w:rsid w:val="72E9B577"/>
    <w:rsid w:val="72F0687A"/>
    <w:rsid w:val="72F2682E"/>
    <w:rsid w:val="72FA5086"/>
    <w:rsid w:val="73158409"/>
    <w:rsid w:val="731EE83D"/>
    <w:rsid w:val="733F4FC5"/>
    <w:rsid w:val="7342DB9A"/>
    <w:rsid w:val="735D5C6D"/>
    <w:rsid w:val="736525ED"/>
    <w:rsid w:val="7369DFE3"/>
    <w:rsid w:val="73746886"/>
    <w:rsid w:val="73B76B54"/>
    <w:rsid w:val="73BEC6E2"/>
    <w:rsid w:val="73E2CAA7"/>
    <w:rsid w:val="740B7886"/>
    <w:rsid w:val="740C74A5"/>
    <w:rsid w:val="7430E7A9"/>
    <w:rsid w:val="7433448E"/>
    <w:rsid w:val="74474867"/>
    <w:rsid w:val="744EFEE9"/>
    <w:rsid w:val="746AA921"/>
    <w:rsid w:val="74747487"/>
    <w:rsid w:val="748E09DB"/>
    <w:rsid w:val="74940311"/>
    <w:rsid w:val="749BBF58"/>
    <w:rsid w:val="74A8127C"/>
    <w:rsid w:val="74ABECFD"/>
    <w:rsid w:val="74BCC575"/>
    <w:rsid w:val="74CF9C33"/>
    <w:rsid w:val="74D31D70"/>
    <w:rsid w:val="74E20C75"/>
    <w:rsid w:val="74E96B89"/>
    <w:rsid w:val="750C5C1B"/>
    <w:rsid w:val="750D0B3E"/>
    <w:rsid w:val="751F8618"/>
    <w:rsid w:val="75213A72"/>
    <w:rsid w:val="752D264F"/>
    <w:rsid w:val="7530981F"/>
    <w:rsid w:val="753BA2D2"/>
    <w:rsid w:val="7546C21E"/>
    <w:rsid w:val="756F8A45"/>
    <w:rsid w:val="75BEF756"/>
    <w:rsid w:val="75C7E962"/>
    <w:rsid w:val="75D891EF"/>
    <w:rsid w:val="75DD85EA"/>
    <w:rsid w:val="76089867"/>
    <w:rsid w:val="761201EE"/>
    <w:rsid w:val="761FC91D"/>
    <w:rsid w:val="76300A70"/>
    <w:rsid w:val="76372B12"/>
    <w:rsid w:val="7637E437"/>
    <w:rsid w:val="764A822D"/>
    <w:rsid w:val="767B161C"/>
    <w:rsid w:val="7686819C"/>
    <w:rsid w:val="768B5907"/>
    <w:rsid w:val="769886BC"/>
    <w:rsid w:val="76989F2F"/>
    <w:rsid w:val="76A9DAA5"/>
    <w:rsid w:val="76ACFEEC"/>
    <w:rsid w:val="76B221F2"/>
    <w:rsid w:val="76E3FD46"/>
    <w:rsid w:val="76F01FE5"/>
    <w:rsid w:val="7719A368"/>
    <w:rsid w:val="771C6E3F"/>
    <w:rsid w:val="77229A46"/>
    <w:rsid w:val="7728737F"/>
    <w:rsid w:val="7732A7BF"/>
    <w:rsid w:val="77378EDA"/>
    <w:rsid w:val="77424467"/>
    <w:rsid w:val="775AC7B7"/>
    <w:rsid w:val="775DDE42"/>
    <w:rsid w:val="777B815A"/>
    <w:rsid w:val="7781FF44"/>
    <w:rsid w:val="77908DBF"/>
    <w:rsid w:val="779C7659"/>
    <w:rsid w:val="779D471D"/>
    <w:rsid w:val="77A2995A"/>
    <w:rsid w:val="77A4C036"/>
    <w:rsid w:val="77A6EF78"/>
    <w:rsid w:val="77AAF48D"/>
    <w:rsid w:val="77B0691F"/>
    <w:rsid w:val="77D48472"/>
    <w:rsid w:val="77D7D6FB"/>
    <w:rsid w:val="77F14DD4"/>
    <w:rsid w:val="78333179"/>
    <w:rsid w:val="784B9C6C"/>
    <w:rsid w:val="784E4B10"/>
    <w:rsid w:val="784F0103"/>
    <w:rsid w:val="7851A135"/>
    <w:rsid w:val="785D4DF8"/>
    <w:rsid w:val="786F7E73"/>
    <w:rsid w:val="7889DB40"/>
    <w:rsid w:val="78970A6B"/>
    <w:rsid w:val="789ABB71"/>
    <w:rsid w:val="78C1BFBD"/>
    <w:rsid w:val="78C84B82"/>
    <w:rsid w:val="78F7D8BA"/>
    <w:rsid w:val="78FD02BE"/>
    <w:rsid w:val="79008A3A"/>
    <w:rsid w:val="791E344C"/>
    <w:rsid w:val="791EA6CE"/>
    <w:rsid w:val="793BB03A"/>
    <w:rsid w:val="795B19BA"/>
    <w:rsid w:val="79875CB9"/>
    <w:rsid w:val="798F24EB"/>
    <w:rsid w:val="79B19A3C"/>
    <w:rsid w:val="79B2B496"/>
    <w:rsid w:val="79B4B867"/>
    <w:rsid w:val="79B551CB"/>
    <w:rsid w:val="79CFE883"/>
    <w:rsid w:val="79D95F9F"/>
    <w:rsid w:val="79D98BF5"/>
    <w:rsid w:val="79DC4F34"/>
    <w:rsid w:val="79F9E12C"/>
    <w:rsid w:val="7A03FAE6"/>
    <w:rsid w:val="7A0D9689"/>
    <w:rsid w:val="7A17FD9A"/>
    <w:rsid w:val="7A2E8787"/>
    <w:rsid w:val="7A413C76"/>
    <w:rsid w:val="7A615E45"/>
    <w:rsid w:val="7A621A5A"/>
    <w:rsid w:val="7A77914A"/>
    <w:rsid w:val="7A789247"/>
    <w:rsid w:val="7A828D32"/>
    <w:rsid w:val="7A84CB29"/>
    <w:rsid w:val="7AA7B111"/>
    <w:rsid w:val="7AD700E0"/>
    <w:rsid w:val="7AF293FD"/>
    <w:rsid w:val="7AFCF639"/>
    <w:rsid w:val="7B1B70D3"/>
    <w:rsid w:val="7B3F48D9"/>
    <w:rsid w:val="7B40E188"/>
    <w:rsid w:val="7B6138F6"/>
    <w:rsid w:val="7B64281F"/>
    <w:rsid w:val="7B7C5DD5"/>
    <w:rsid w:val="7B903263"/>
    <w:rsid w:val="7B9054B8"/>
    <w:rsid w:val="7BD16286"/>
    <w:rsid w:val="7BEE437B"/>
    <w:rsid w:val="7BF0F2B6"/>
    <w:rsid w:val="7BF418A5"/>
    <w:rsid w:val="7BFEAB03"/>
    <w:rsid w:val="7C060E4A"/>
    <w:rsid w:val="7C073D3A"/>
    <w:rsid w:val="7C08DB69"/>
    <w:rsid w:val="7C21CCC2"/>
    <w:rsid w:val="7C26AC7D"/>
    <w:rsid w:val="7C349B30"/>
    <w:rsid w:val="7C36868E"/>
    <w:rsid w:val="7C5C9E3C"/>
    <w:rsid w:val="7C77A8AC"/>
    <w:rsid w:val="7C902164"/>
    <w:rsid w:val="7C92EC52"/>
    <w:rsid w:val="7C9B801B"/>
    <w:rsid w:val="7C9E4D3A"/>
    <w:rsid w:val="7CC53179"/>
    <w:rsid w:val="7CE8B729"/>
    <w:rsid w:val="7D056B5B"/>
    <w:rsid w:val="7D0DC820"/>
    <w:rsid w:val="7D1AEA42"/>
    <w:rsid w:val="7D1F0FD7"/>
    <w:rsid w:val="7D25CC25"/>
    <w:rsid w:val="7D54244E"/>
    <w:rsid w:val="7D581E2C"/>
    <w:rsid w:val="7D7C690D"/>
    <w:rsid w:val="7DA1E7B1"/>
    <w:rsid w:val="7DAB98A2"/>
    <w:rsid w:val="7DC2294A"/>
    <w:rsid w:val="7DD1B727"/>
    <w:rsid w:val="7DDDE57A"/>
    <w:rsid w:val="7DF7E2B8"/>
    <w:rsid w:val="7DFF9422"/>
    <w:rsid w:val="7E01712A"/>
    <w:rsid w:val="7E0A9AFB"/>
    <w:rsid w:val="7E1D744F"/>
    <w:rsid w:val="7E2BF1C5"/>
    <w:rsid w:val="7E2CA16A"/>
    <w:rsid w:val="7E301B31"/>
    <w:rsid w:val="7E64BCA6"/>
    <w:rsid w:val="7E7ABCDA"/>
    <w:rsid w:val="7E8141EA"/>
    <w:rsid w:val="7E81B21B"/>
    <w:rsid w:val="7E82B68A"/>
    <w:rsid w:val="7E9578CE"/>
    <w:rsid w:val="7E9B7945"/>
    <w:rsid w:val="7EB061AF"/>
    <w:rsid w:val="7ECB2740"/>
    <w:rsid w:val="7EDBD083"/>
    <w:rsid w:val="7EDE38FB"/>
    <w:rsid w:val="7EFD9F38"/>
    <w:rsid w:val="7F0FCB96"/>
    <w:rsid w:val="7F1F60C8"/>
    <w:rsid w:val="7F224CD5"/>
    <w:rsid w:val="7F22B277"/>
    <w:rsid w:val="7F30934F"/>
    <w:rsid w:val="7F359A48"/>
    <w:rsid w:val="7F3A1538"/>
    <w:rsid w:val="7F3F14EA"/>
    <w:rsid w:val="7F5D3AF5"/>
    <w:rsid w:val="7F63F98B"/>
    <w:rsid w:val="7F69DCC5"/>
    <w:rsid w:val="7FA2EA1F"/>
    <w:rsid w:val="7FAE99C9"/>
    <w:rsid w:val="7FC765E6"/>
    <w:rsid w:val="7FE45FD1"/>
    <w:rsid w:val="7FECD0EC"/>
    <w:rsid w:val="7FF43ECA"/>
    <w:rsid w:val="7FF5968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55D83E"/>
  <w15:chartTrackingRefBased/>
  <w15:docId w15:val="{50732FFB-BD17-4EF8-B2A7-BD9AB7633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444C"/>
    <w:pPr>
      <w:suppressAutoHyphens/>
    </w:pPr>
  </w:style>
  <w:style w:type="paragraph" w:styleId="Heading1">
    <w:name w:val="heading 1"/>
    <w:basedOn w:val="Normal"/>
    <w:next w:val="Normal"/>
    <w:link w:val="Heading1Char"/>
    <w:uiPriority w:val="9"/>
    <w:qFormat/>
    <w:rsid w:val="000B78C8"/>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rsid w:val="000B78C8"/>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0B78C8"/>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0B78C8"/>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0B78C8"/>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B78C8"/>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0B78C8"/>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0B78C8"/>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0B78C8"/>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040CBB"/>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040CBB"/>
    <w:rPr>
      <w:rFonts w:ascii="Segoe UI" w:hAnsi="Segoe UI" w:cs="Segoe UI"/>
      <w:sz w:val="22"/>
      <w:szCs w:val="18"/>
    </w:rPr>
  </w:style>
  <w:style w:type="paragraph" w:styleId="Bibliography">
    <w:name w:val="Bibliography"/>
    <w:basedOn w:val="Normal"/>
    <w:next w:val="Normal"/>
    <w:uiPriority w:val="8"/>
    <w:unhideWhenUsed/>
    <w:qFormat/>
    <w:pPr>
      <w:ind w:left="720" w:hanging="720"/>
    </w:pPr>
  </w:style>
  <w:style w:type="paragraph" w:styleId="BlockText">
    <w:name w:val="Block Text"/>
    <w:basedOn w:val="Normal"/>
    <w:uiPriority w:val="99"/>
    <w:semiHidden/>
    <w:unhideWhenUsed/>
    <w:rsid w:val="00B818DF"/>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040CBB"/>
    <w:pPr>
      <w:spacing w:after="120"/>
      <w:ind w:firstLine="0"/>
    </w:pPr>
    <w:rPr>
      <w:sz w:val="22"/>
      <w:szCs w:val="16"/>
    </w:rPr>
  </w:style>
  <w:style w:type="character" w:customStyle="1" w:styleId="BodyText3Char">
    <w:name w:val="Body Text 3 Char"/>
    <w:basedOn w:val="DefaultParagraphFont"/>
    <w:link w:val="BodyText3"/>
    <w:uiPriority w:val="99"/>
    <w:semiHidden/>
    <w:rsid w:val="00040CBB"/>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040CBB"/>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040CBB"/>
    <w:rPr>
      <w:sz w:val="22"/>
      <w:szCs w:val="16"/>
    </w:rPr>
  </w:style>
  <w:style w:type="paragraph" w:styleId="Caption">
    <w:name w:val="caption"/>
    <w:basedOn w:val="Normal"/>
    <w:next w:val="Normal"/>
    <w:uiPriority w:val="35"/>
    <w:unhideWhenUsed/>
    <w:qFormat/>
    <w:rsid w:val="00245E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040CBB"/>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040CBB"/>
    <w:rPr>
      <w:sz w:val="22"/>
      <w:szCs w:val="20"/>
    </w:rPr>
  </w:style>
  <w:style w:type="paragraph" w:styleId="CommentSubject">
    <w:name w:val="annotation subject"/>
    <w:basedOn w:val="CommentText"/>
    <w:next w:val="CommentText"/>
    <w:link w:val="CommentSubjectChar"/>
    <w:uiPriority w:val="99"/>
    <w:semiHidden/>
    <w:unhideWhenUsed/>
    <w:rsid w:val="00040CBB"/>
    <w:rPr>
      <w:b/>
      <w:bCs/>
    </w:rPr>
  </w:style>
  <w:style w:type="character" w:customStyle="1" w:styleId="CommentSubjectChar">
    <w:name w:val="Comment Subject Char"/>
    <w:basedOn w:val="CommentTextChar"/>
    <w:link w:val="CommentSubject"/>
    <w:uiPriority w:val="99"/>
    <w:semiHidden/>
    <w:rsid w:val="00040CBB"/>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040CBB"/>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040CBB"/>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040CBB"/>
    <w:pPr>
      <w:spacing w:line="240" w:lineRule="auto"/>
      <w:ind w:firstLine="0"/>
    </w:pPr>
    <w:rPr>
      <w:rFonts w:asciiTheme="majorHAnsi" w:eastAsiaTheme="majorEastAsia" w:hAnsiTheme="majorHAnsi" w:cstheme="majorBidi"/>
      <w:sz w:val="22"/>
      <w:szCs w:val="20"/>
    </w:rPr>
  </w:style>
  <w:style w:type="paragraph" w:customStyle="1" w:styleId="TableTitle">
    <w:name w:val="Table Title"/>
    <w:basedOn w:val="Normal"/>
    <w:next w:val="Normal"/>
    <w:uiPriority w:val="4"/>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rsid w:val="00040CBB"/>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040CBB"/>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rsid w:val="00040CBB"/>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Text"/>
    <w:uiPriority w:val="99"/>
    <w:semiHidden/>
    <w:rsid w:val="00040CBB"/>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040CBB"/>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040CBB"/>
    <w:rPr>
      <w:rFonts w:ascii="Consolas" w:hAnsi="Consolas" w:cs="Consolas"/>
      <w:sz w:val="22"/>
      <w:szCs w:val="21"/>
    </w:rPr>
  </w:style>
  <w:style w:type="paragraph" w:styleId="Quote">
    <w:name w:val="Quote"/>
    <w:basedOn w:val="Normal"/>
    <w:next w:val="Normal"/>
    <w:link w:val="QuoteChar"/>
    <w:uiPriority w:val="3"/>
    <w:qFormat/>
    <w:pPr>
      <w:ind w:left="1440" w:firstLine="0"/>
    </w:pPr>
  </w:style>
  <w:style w:type="character" w:customStyle="1" w:styleId="QuoteChar">
    <w:name w:val="Quote Char"/>
    <w:basedOn w:val="DefaultParagraphFont"/>
    <w:link w:val="Quote"/>
    <w:uiPriority w:val="3"/>
    <w:rsid w:val="004A2675"/>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1"/>
    <w:qFormat/>
    <w:rsid w:val="001463B2"/>
    <w:pPr>
      <w:ind w:firstLine="0"/>
      <w:jc w:val="center"/>
    </w:pPr>
    <w:rPr>
      <w:rFonts w:asciiTheme="majorHAnsi" w:eastAsiaTheme="majorEastAsia" w:hAnsiTheme="majorHAnsi" w:cstheme="majorBidi"/>
      <w:kern w:val="28"/>
    </w:rPr>
  </w:style>
  <w:style w:type="character" w:customStyle="1" w:styleId="TitleChar">
    <w:name w:val="Title Char"/>
    <w:basedOn w:val="DefaultParagraphFont"/>
    <w:link w:val="Title"/>
    <w:uiPriority w:val="1"/>
    <w:rsid w:val="001463B2"/>
    <w:rPr>
      <w:rFonts w:asciiTheme="majorHAnsi" w:eastAsiaTheme="majorEastAsia" w:hAnsiTheme="majorHAnsi" w:cstheme="majorBidi"/>
      <w:kern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sid w:val="00B818DF"/>
    <w:rPr>
      <w:color w:val="595959" w:themeColor="text1" w:themeTint="A6"/>
    </w:rPr>
  </w:style>
  <w:style w:type="character" w:styleId="Emphasis">
    <w:name w:val="Emphasis"/>
    <w:basedOn w:val="DefaultParagraphFont"/>
    <w:uiPriority w:val="8"/>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5"/>
    <w:qFormat/>
    <w:pPr>
      <w:spacing w:before="240"/>
    </w:pPr>
  </w:style>
  <w:style w:type="paragraph" w:customStyle="1" w:styleId="TableNote">
    <w:name w:val="Table Note"/>
    <w:basedOn w:val="Normal"/>
    <w:uiPriority w:val="6"/>
    <w:qFormat/>
    <w:pPr>
      <w:numPr>
        <w:numId w:val="11"/>
      </w:numPr>
    </w:pPr>
  </w:style>
  <w:style w:type="paragraph" w:customStyle="1" w:styleId="SectionTitle">
    <w:name w:val="Section Title"/>
    <w:basedOn w:val="Normal"/>
    <w:next w:val="Normal"/>
    <w:uiPriority w:val="7"/>
    <w:qFormat/>
    <w:pPr>
      <w:pageBreakBefore/>
      <w:ind w:firstLine="0"/>
      <w:jc w:val="center"/>
      <w:outlineLvl w:val="0"/>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rsid w:val="001463B2"/>
    <w:pPr>
      <w:spacing w:line="240" w:lineRule="auto"/>
    </w:pPr>
  </w:style>
  <w:style w:type="character" w:customStyle="1" w:styleId="FooterChar">
    <w:name w:val="Footer Char"/>
    <w:basedOn w:val="DefaultParagraphFont"/>
    <w:link w:val="Footer"/>
    <w:uiPriority w:val="99"/>
    <w:rsid w:val="001463B2"/>
  </w:style>
  <w:style w:type="character" w:styleId="IntenseEmphasis">
    <w:name w:val="Intense Emphasis"/>
    <w:basedOn w:val="DefaultParagraphFont"/>
    <w:uiPriority w:val="21"/>
    <w:semiHidden/>
    <w:unhideWhenUsed/>
    <w:qFormat/>
    <w:rsid w:val="004F7139"/>
    <w:rPr>
      <w:i/>
      <w:iCs/>
      <w:color w:val="595959" w:themeColor="text1" w:themeTint="A6"/>
    </w:rPr>
  </w:style>
  <w:style w:type="paragraph" w:styleId="IntenseQuote">
    <w:name w:val="Intense Quote"/>
    <w:basedOn w:val="Normal"/>
    <w:next w:val="Normal"/>
    <w:link w:val="IntenseQuoteChar"/>
    <w:uiPriority w:val="30"/>
    <w:semiHidden/>
    <w:unhideWhenUsed/>
    <w:qFormat/>
    <w:rsid w:val="004F7139"/>
    <w:pPr>
      <w:pBdr>
        <w:top w:val="single" w:sz="4" w:space="10" w:color="595959" w:themeColor="text1" w:themeTint="A6"/>
        <w:bottom w:val="single" w:sz="4" w:space="10" w:color="595959" w:themeColor="text1" w:themeTint="A6"/>
      </w:pBdr>
      <w:spacing w:before="360" w:after="360"/>
      <w:ind w:left="864" w:right="864"/>
      <w:jc w:val="center"/>
    </w:pPr>
    <w:rPr>
      <w:i/>
      <w:iCs/>
      <w:color w:val="595959" w:themeColor="text1" w:themeTint="A6"/>
    </w:rPr>
  </w:style>
  <w:style w:type="character" w:customStyle="1" w:styleId="IntenseQuoteChar">
    <w:name w:val="Intense Quote Char"/>
    <w:basedOn w:val="DefaultParagraphFont"/>
    <w:link w:val="IntenseQuote"/>
    <w:uiPriority w:val="30"/>
    <w:semiHidden/>
    <w:rsid w:val="004F7139"/>
    <w:rPr>
      <w:i/>
      <w:iCs/>
      <w:color w:val="595959" w:themeColor="text1" w:themeTint="A6"/>
    </w:rPr>
  </w:style>
  <w:style w:type="character" w:styleId="IntenseReference">
    <w:name w:val="Intense Reference"/>
    <w:basedOn w:val="DefaultParagraphFont"/>
    <w:uiPriority w:val="32"/>
    <w:semiHidden/>
    <w:unhideWhenUsed/>
    <w:qFormat/>
    <w:rsid w:val="004F7139"/>
    <w:rPr>
      <w:b/>
      <w:bCs/>
      <w:smallCaps/>
      <w:color w:val="595959" w:themeColor="text1" w:themeTint="A6"/>
      <w:spacing w:val="5"/>
    </w:rPr>
  </w:style>
  <w:style w:type="character" w:styleId="FollowedHyperlink">
    <w:name w:val="FollowedHyperlink"/>
    <w:basedOn w:val="DefaultParagraphFont"/>
    <w:uiPriority w:val="99"/>
    <w:semiHidden/>
    <w:unhideWhenUsed/>
    <w:rsid w:val="00B818DF"/>
    <w:rPr>
      <w:color w:val="595959" w:themeColor="text1" w:themeTint="A6"/>
      <w:u w:val="single"/>
    </w:rPr>
  </w:style>
  <w:style w:type="character" w:styleId="CommentReference">
    <w:name w:val="annotation reference"/>
    <w:basedOn w:val="DefaultParagraphFont"/>
    <w:uiPriority w:val="99"/>
    <w:semiHidden/>
    <w:unhideWhenUsed/>
    <w:rsid w:val="007C53FB"/>
    <w:rPr>
      <w:sz w:val="22"/>
      <w:szCs w:val="16"/>
    </w:rPr>
  </w:style>
  <w:style w:type="character" w:styleId="HTMLCode">
    <w:name w:val="HTML Code"/>
    <w:basedOn w:val="DefaultParagraphFont"/>
    <w:uiPriority w:val="99"/>
    <w:semiHidden/>
    <w:unhideWhenUsed/>
    <w:rsid w:val="00040CBB"/>
    <w:rPr>
      <w:rFonts w:ascii="Consolas" w:hAnsi="Consolas"/>
      <w:sz w:val="22"/>
      <w:szCs w:val="20"/>
    </w:rPr>
  </w:style>
  <w:style w:type="character" w:styleId="HTMLKeyboard">
    <w:name w:val="HTML Keyboard"/>
    <w:basedOn w:val="DefaultParagraphFont"/>
    <w:uiPriority w:val="99"/>
    <w:semiHidden/>
    <w:unhideWhenUsed/>
    <w:rsid w:val="00040CBB"/>
    <w:rPr>
      <w:rFonts w:ascii="Consolas" w:hAnsi="Consolas"/>
      <w:sz w:val="22"/>
      <w:szCs w:val="20"/>
    </w:rPr>
  </w:style>
  <w:style w:type="character" w:styleId="HTMLTypewriter">
    <w:name w:val="HTML Typewriter"/>
    <w:basedOn w:val="DefaultParagraphFont"/>
    <w:uiPriority w:val="99"/>
    <w:semiHidden/>
    <w:unhideWhenUsed/>
    <w:rsid w:val="00040CBB"/>
    <w:rPr>
      <w:rFonts w:ascii="Consolas" w:hAnsi="Consolas"/>
      <w:sz w:val="22"/>
      <w:szCs w:val="20"/>
    </w:rPr>
  </w:style>
  <w:style w:type="character" w:customStyle="1" w:styleId="textlayer--absolute">
    <w:name w:val="textlayer--absolute"/>
    <w:basedOn w:val="DefaultParagraphFont"/>
    <w:rsid w:val="000439CB"/>
  </w:style>
  <w:style w:type="paragraph" w:styleId="ListParagraph">
    <w:name w:val="List Paragraph"/>
    <w:basedOn w:val="Normal"/>
    <w:uiPriority w:val="34"/>
    <w:qFormat/>
    <w:rsid w:val="00B937BD"/>
    <w:pPr>
      <w:suppressAutoHyphens w:val="0"/>
      <w:spacing w:after="160" w:line="256" w:lineRule="auto"/>
      <w:ind w:left="720" w:firstLine="0"/>
      <w:contextualSpacing/>
    </w:pPr>
    <w:rPr>
      <w:rFonts w:eastAsiaTheme="minorHAns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43815225">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87740603">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0407857">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64321403">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389036087">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559511274">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15208822">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19558046">
      <w:bodyDiv w:val="1"/>
      <w:marLeft w:val="0"/>
      <w:marRight w:val="0"/>
      <w:marTop w:val="0"/>
      <w:marBottom w:val="0"/>
      <w:divBdr>
        <w:top w:val="none" w:sz="0" w:space="0" w:color="auto"/>
        <w:left w:val="none" w:sz="0" w:space="0" w:color="auto"/>
        <w:bottom w:val="none" w:sz="0" w:space="0" w:color="auto"/>
        <w:right w:val="none" w:sz="0" w:space="0" w:color="auto"/>
      </w:divBdr>
    </w:div>
    <w:div w:id="2017421617">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header" Target="header3.xm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customXml" Target="ink/ink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gel\AppData\Roaming\Microsoft\Templates\MLA%20style%20paper.dotx" TargetMode="External"/></Relationships>
</file>

<file path=word/ink/ink1.xml><?xml version="1.0" encoding="utf-8"?>
<inkml:ink xmlns:inkml="http://www.w3.org/2003/InkML">
  <inkml:definitions/>
</inkml:ink>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MLA style paper.dotx</Template>
  <TotalTime>3</TotalTime>
  <Pages>26</Pages>
  <Words>4466</Words>
  <Characters>25459</Characters>
  <Application>Microsoft Office Word</Application>
  <DocSecurity>0</DocSecurity>
  <Lines>212</Lines>
  <Paragraphs>59</Paragraphs>
  <ScaleCrop>false</ScaleCrop>
  <Company/>
  <LinksUpToDate>false</LinksUpToDate>
  <CharactersWithSpaces>29866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Angela Farin</dc:creator>
  <cp:keywords/>
  <dc:description/>
  <cp:lastModifiedBy>Kader Khafif</cp:lastModifiedBy>
  <cp:revision>3</cp:revision>
  <dcterms:created xsi:type="dcterms:W3CDTF">2022-12-10T00:45:00Z</dcterms:created>
  <dcterms:modified xsi:type="dcterms:W3CDTF">2023-12-31T07:19:00Z</dcterms:modified>
  <cp:version/>
</cp:coreProperties>
</file>